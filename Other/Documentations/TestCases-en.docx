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261582" w:rsidRDefault="008E313C">
          <w:pPr>
            <w:pStyle w:val="TOCHeading"/>
            <w:rPr>
              <w:lang w:val="en-GB"/>
            </w:rPr>
          </w:pPr>
          <w:proofErr w:type="spellStart"/>
          <w:r w:rsidRPr="00261582">
            <w:rPr>
              <w:lang w:val="en-GB"/>
            </w:rPr>
            <w:t>Sommaire</w:t>
          </w:r>
          <w:proofErr w:type="spellEnd"/>
        </w:p>
        <w:p w:rsidR="00CA549D" w:rsidRDefault="00E7218E">
          <w:pPr>
            <w:pStyle w:val="TOC1"/>
            <w:tabs>
              <w:tab w:val="right" w:leader="dot" w:pos="8630"/>
            </w:tabs>
            <w:rPr>
              <w:rFonts w:asciiTheme="minorHAnsi" w:eastAsiaTheme="minorEastAsia" w:hAnsiTheme="minorHAnsi" w:cstheme="minorBidi"/>
              <w:noProof/>
              <w:sz w:val="22"/>
              <w:szCs w:val="22"/>
            </w:rPr>
          </w:pPr>
          <w:r w:rsidRPr="00261582">
            <w:rPr>
              <w:lang w:val="en-GB"/>
            </w:rPr>
            <w:fldChar w:fldCharType="begin"/>
          </w:r>
          <w:r w:rsidRPr="00261582">
            <w:rPr>
              <w:lang w:val="en-GB"/>
            </w:rPr>
            <w:instrText xml:space="preserve"> TOC \o "1-3" \h \z \u </w:instrText>
          </w:r>
          <w:r w:rsidRPr="00261582">
            <w:rPr>
              <w:lang w:val="en-GB"/>
            </w:rPr>
            <w:fldChar w:fldCharType="separate"/>
          </w:r>
          <w:hyperlink w:anchor="_Toc461019094" w:history="1">
            <w:r w:rsidR="00CA549D" w:rsidRPr="00187476">
              <w:rPr>
                <w:rStyle w:val="Hyperlink"/>
                <w:noProof/>
                <w:lang w:val="en-GB"/>
              </w:rPr>
              <w:t>Terminologies</w:t>
            </w:r>
            <w:r w:rsidR="00CA549D">
              <w:rPr>
                <w:noProof/>
                <w:webHidden/>
              </w:rPr>
              <w:tab/>
            </w:r>
            <w:r w:rsidR="00CA549D">
              <w:rPr>
                <w:noProof/>
                <w:webHidden/>
              </w:rPr>
              <w:fldChar w:fldCharType="begin"/>
            </w:r>
            <w:r w:rsidR="00CA549D">
              <w:rPr>
                <w:noProof/>
                <w:webHidden/>
              </w:rPr>
              <w:instrText xml:space="preserve"> PAGEREF _Toc461019094 \h </w:instrText>
            </w:r>
            <w:r w:rsidR="00CA549D">
              <w:rPr>
                <w:noProof/>
                <w:webHidden/>
              </w:rPr>
            </w:r>
            <w:r w:rsidR="00CA549D">
              <w:rPr>
                <w:noProof/>
                <w:webHidden/>
              </w:rPr>
              <w:fldChar w:fldCharType="separate"/>
            </w:r>
            <w:r w:rsidR="00CA549D">
              <w:rPr>
                <w:noProof/>
                <w:webHidden/>
              </w:rPr>
              <w:t>4</w:t>
            </w:r>
            <w:r w:rsidR="00CA549D">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5" w:history="1">
            <w:r w:rsidRPr="00187476">
              <w:rPr>
                <w:rStyle w:val="Hyperlink"/>
                <w:noProof/>
                <w:lang w:val="en-GB"/>
              </w:rPr>
              <w:t>Benchmark</w:t>
            </w:r>
            <w:r>
              <w:rPr>
                <w:noProof/>
                <w:webHidden/>
              </w:rPr>
              <w:tab/>
            </w:r>
            <w:r>
              <w:rPr>
                <w:noProof/>
                <w:webHidden/>
              </w:rPr>
              <w:fldChar w:fldCharType="begin"/>
            </w:r>
            <w:r>
              <w:rPr>
                <w:noProof/>
                <w:webHidden/>
              </w:rPr>
              <w:instrText xml:space="preserve"> PAGEREF _Toc461019095 \h </w:instrText>
            </w:r>
            <w:r>
              <w:rPr>
                <w:noProof/>
                <w:webHidden/>
              </w:rPr>
            </w:r>
            <w:r>
              <w:rPr>
                <w:noProof/>
                <w:webHidden/>
              </w:rPr>
              <w:fldChar w:fldCharType="separate"/>
            </w:r>
            <w:r>
              <w:rPr>
                <w:noProof/>
                <w:webHidden/>
              </w:rPr>
              <w:t>5</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6" w:history="1">
            <w:r w:rsidRPr="00187476">
              <w:rPr>
                <w:rStyle w:val="Hyperlink"/>
                <w:noProof/>
                <w:lang w:val="en-GB"/>
              </w:rPr>
              <w:t>Architecture</w:t>
            </w:r>
            <w:r>
              <w:rPr>
                <w:noProof/>
                <w:webHidden/>
              </w:rPr>
              <w:tab/>
            </w:r>
            <w:r>
              <w:rPr>
                <w:noProof/>
                <w:webHidden/>
              </w:rPr>
              <w:fldChar w:fldCharType="begin"/>
            </w:r>
            <w:r>
              <w:rPr>
                <w:noProof/>
                <w:webHidden/>
              </w:rPr>
              <w:instrText xml:space="preserve"> PAGEREF _Toc461019096 \h </w:instrText>
            </w:r>
            <w:r>
              <w:rPr>
                <w:noProof/>
                <w:webHidden/>
              </w:rPr>
            </w:r>
            <w:r>
              <w:rPr>
                <w:noProof/>
                <w:webHidden/>
              </w:rPr>
              <w:fldChar w:fldCharType="separate"/>
            </w:r>
            <w:r>
              <w:rPr>
                <w:noProof/>
                <w:webHidden/>
              </w:rPr>
              <w:t>6</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7" w:history="1">
            <w:r w:rsidRPr="00187476">
              <w:rPr>
                <w:rStyle w:val="Hyperlink"/>
                <w:noProof/>
                <w:lang w:val="en-GB"/>
              </w:rPr>
              <w:t>Use cases of the website</w:t>
            </w:r>
            <w:r>
              <w:rPr>
                <w:noProof/>
                <w:webHidden/>
              </w:rPr>
              <w:tab/>
            </w:r>
            <w:r>
              <w:rPr>
                <w:noProof/>
                <w:webHidden/>
              </w:rPr>
              <w:fldChar w:fldCharType="begin"/>
            </w:r>
            <w:r>
              <w:rPr>
                <w:noProof/>
                <w:webHidden/>
              </w:rPr>
              <w:instrText xml:space="preserve"> PAGEREF _Toc461019097 \h </w:instrText>
            </w:r>
            <w:r>
              <w:rPr>
                <w:noProof/>
                <w:webHidden/>
              </w:rPr>
            </w:r>
            <w:r>
              <w:rPr>
                <w:noProof/>
                <w:webHidden/>
              </w:rPr>
              <w:fldChar w:fldCharType="separate"/>
            </w:r>
            <w:r>
              <w:rPr>
                <w:noProof/>
                <w:webHidden/>
              </w:rPr>
              <w:t>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098" w:history="1">
            <w:r w:rsidRPr="00187476">
              <w:rPr>
                <w:rStyle w:val="Hyperlink"/>
                <w:noProof/>
                <w:lang w:val="en-GB"/>
              </w:rPr>
              <w:t>Protect resources</w:t>
            </w:r>
            <w:r>
              <w:rPr>
                <w:noProof/>
                <w:webHidden/>
              </w:rPr>
              <w:tab/>
            </w:r>
            <w:r>
              <w:rPr>
                <w:noProof/>
                <w:webHidden/>
              </w:rPr>
              <w:fldChar w:fldCharType="begin"/>
            </w:r>
            <w:r>
              <w:rPr>
                <w:noProof/>
                <w:webHidden/>
              </w:rPr>
              <w:instrText xml:space="preserve"> PAGEREF _Toc461019098 \h </w:instrText>
            </w:r>
            <w:r>
              <w:rPr>
                <w:noProof/>
                <w:webHidden/>
              </w:rPr>
            </w:r>
            <w:r>
              <w:rPr>
                <w:noProof/>
                <w:webHidden/>
              </w:rPr>
              <w:fldChar w:fldCharType="separate"/>
            </w:r>
            <w:r>
              <w:rPr>
                <w:noProof/>
                <w:webHidden/>
              </w:rPr>
              <w:t>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099" w:history="1">
            <w:r w:rsidRPr="00187476">
              <w:rPr>
                <w:rStyle w:val="Hyperlink"/>
                <w:noProof/>
                <w:lang w:val="en-GB"/>
              </w:rPr>
              <w:t>Action: Move resources to sub directory</w:t>
            </w:r>
            <w:r>
              <w:rPr>
                <w:noProof/>
                <w:webHidden/>
              </w:rPr>
              <w:tab/>
            </w:r>
            <w:r>
              <w:rPr>
                <w:noProof/>
                <w:webHidden/>
              </w:rPr>
              <w:fldChar w:fldCharType="begin"/>
            </w:r>
            <w:r>
              <w:rPr>
                <w:noProof/>
                <w:webHidden/>
              </w:rPr>
              <w:instrText xml:space="preserve"> PAGEREF _Toc461019099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0" w:history="1">
            <w:r w:rsidRPr="00187476">
              <w:rPr>
                <w:rStyle w:val="Hyperlink"/>
                <w:noProof/>
                <w:lang w:val="en-GB"/>
              </w:rPr>
              <w:t>Action: Remove one or more resources</w:t>
            </w:r>
            <w:r>
              <w:rPr>
                <w:noProof/>
                <w:webHidden/>
              </w:rPr>
              <w:tab/>
            </w:r>
            <w:r>
              <w:rPr>
                <w:noProof/>
                <w:webHidden/>
              </w:rPr>
              <w:fldChar w:fldCharType="begin"/>
            </w:r>
            <w:r>
              <w:rPr>
                <w:noProof/>
                <w:webHidden/>
              </w:rPr>
              <w:instrText xml:space="preserve"> PAGEREF _Toc461019100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1" w:history="1">
            <w:r w:rsidRPr="00187476">
              <w:rPr>
                <w:rStyle w:val="Hyperlink"/>
                <w:noProof/>
                <w:lang w:val="en-GB"/>
              </w:rPr>
              <w:t>Action: Rename a resource</w:t>
            </w:r>
            <w:r>
              <w:rPr>
                <w:noProof/>
                <w:webHidden/>
              </w:rPr>
              <w:tab/>
            </w:r>
            <w:r>
              <w:rPr>
                <w:noProof/>
                <w:webHidden/>
              </w:rPr>
              <w:fldChar w:fldCharType="begin"/>
            </w:r>
            <w:r>
              <w:rPr>
                <w:noProof/>
                <w:webHidden/>
              </w:rPr>
              <w:instrText xml:space="preserve"> PAGEREF _Toc461019101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2" w:history="1">
            <w:r w:rsidRPr="00187476">
              <w:rPr>
                <w:rStyle w:val="Hyperlink"/>
                <w:noProof/>
                <w:lang w:val="en-GB"/>
              </w:rPr>
              <w:t>Action: Move resources</w:t>
            </w:r>
            <w:r>
              <w:rPr>
                <w:noProof/>
                <w:webHidden/>
              </w:rPr>
              <w:tab/>
            </w:r>
            <w:r>
              <w:rPr>
                <w:noProof/>
                <w:webHidden/>
              </w:rPr>
              <w:fldChar w:fldCharType="begin"/>
            </w:r>
            <w:r>
              <w:rPr>
                <w:noProof/>
                <w:webHidden/>
              </w:rPr>
              <w:instrText xml:space="preserve"> PAGEREF _Toc461019102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3" w:history="1">
            <w:r w:rsidRPr="00187476">
              <w:rPr>
                <w:rStyle w:val="Hyperlink"/>
                <w:noProof/>
                <w:lang w:val="en-GB"/>
              </w:rPr>
              <w:t>Action: Duplicate one or more resources</w:t>
            </w:r>
            <w:r>
              <w:rPr>
                <w:noProof/>
                <w:webHidden/>
              </w:rPr>
              <w:tab/>
            </w:r>
            <w:r>
              <w:rPr>
                <w:noProof/>
                <w:webHidden/>
              </w:rPr>
              <w:fldChar w:fldCharType="begin"/>
            </w:r>
            <w:r>
              <w:rPr>
                <w:noProof/>
                <w:webHidden/>
              </w:rPr>
              <w:instrText xml:space="preserve"> PAGEREF _Toc461019103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4" w:history="1">
            <w:r w:rsidRPr="00187476">
              <w:rPr>
                <w:rStyle w:val="Hyperlink"/>
                <w:noProof/>
                <w:lang w:val="en-GB"/>
              </w:rPr>
              <w:t>Action: How to access to a resource</w:t>
            </w:r>
            <w:r>
              <w:rPr>
                <w:noProof/>
                <w:webHidden/>
              </w:rPr>
              <w:tab/>
            </w:r>
            <w:r>
              <w:rPr>
                <w:noProof/>
                <w:webHidden/>
              </w:rPr>
              <w:fldChar w:fldCharType="begin"/>
            </w:r>
            <w:r>
              <w:rPr>
                <w:noProof/>
                <w:webHidden/>
              </w:rPr>
              <w:instrText xml:space="preserve"> PAGEREF _Toc461019104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5" w:history="1">
            <w:r w:rsidRPr="00187476">
              <w:rPr>
                <w:rStyle w:val="Hyperlink"/>
                <w:noProof/>
                <w:lang w:val="en-GB"/>
              </w:rPr>
              <w:t>Action: Create a file</w:t>
            </w:r>
            <w:r>
              <w:rPr>
                <w:noProof/>
                <w:webHidden/>
              </w:rPr>
              <w:tab/>
            </w:r>
            <w:r>
              <w:rPr>
                <w:noProof/>
                <w:webHidden/>
              </w:rPr>
              <w:fldChar w:fldCharType="begin"/>
            </w:r>
            <w:r>
              <w:rPr>
                <w:noProof/>
                <w:webHidden/>
              </w:rPr>
              <w:instrText xml:space="preserve"> PAGEREF _Toc461019105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6" w:history="1">
            <w:r w:rsidRPr="00187476">
              <w:rPr>
                <w:rStyle w:val="Hyperlink"/>
                <w:noProof/>
                <w:lang w:val="en-GB"/>
              </w:rPr>
              <w:t>Action: Create a folder</w:t>
            </w:r>
            <w:r>
              <w:rPr>
                <w:noProof/>
                <w:webHidden/>
              </w:rPr>
              <w:tab/>
            </w:r>
            <w:r>
              <w:rPr>
                <w:noProof/>
                <w:webHidden/>
              </w:rPr>
              <w:fldChar w:fldCharType="begin"/>
            </w:r>
            <w:r>
              <w:rPr>
                <w:noProof/>
                <w:webHidden/>
              </w:rPr>
              <w:instrText xml:space="preserve"> PAGEREF _Toc461019106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7" w:history="1">
            <w:r w:rsidRPr="00187476">
              <w:rPr>
                <w:rStyle w:val="Hyperlink"/>
                <w:noProof/>
                <w:lang w:val="en-GB"/>
              </w:rPr>
              <w:t>Action: Upload one or more resources</w:t>
            </w:r>
            <w:r>
              <w:rPr>
                <w:noProof/>
                <w:webHidden/>
              </w:rPr>
              <w:tab/>
            </w:r>
            <w:r>
              <w:rPr>
                <w:noProof/>
                <w:webHidden/>
              </w:rPr>
              <w:fldChar w:fldCharType="begin"/>
            </w:r>
            <w:r>
              <w:rPr>
                <w:noProof/>
                <w:webHidden/>
              </w:rPr>
              <w:instrText xml:space="preserve"> PAGEREF _Toc461019107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8" w:history="1">
            <w:r w:rsidRPr="00187476">
              <w:rPr>
                <w:rStyle w:val="Hyperlink"/>
                <w:noProof/>
                <w:lang w:val="en-GB"/>
              </w:rPr>
              <w:t>Action: Refresh current working directory</w:t>
            </w:r>
            <w:r>
              <w:rPr>
                <w:noProof/>
                <w:webHidden/>
              </w:rPr>
              <w:tab/>
            </w:r>
            <w:r>
              <w:rPr>
                <w:noProof/>
                <w:webHidden/>
              </w:rPr>
              <w:fldChar w:fldCharType="begin"/>
            </w:r>
            <w:r>
              <w:rPr>
                <w:noProof/>
                <w:webHidden/>
              </w:rPr>
              <w:instrText xml:space="preserve"> PAGEREF _Toc461019108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9" w:history="1">
            <w:r w:rsidRPr="00187476">
              <w:rPr>
                <w:rStyle w:val="Hyperlink"/>
                <w:noProof/>
                <w:lang w:val="en-GB"/>
              </w:rPr>
              <w:t>Action: Display keyboard shortcuts</w:t>
            </w:r>
            <w:r>
              <w:rPr>
                <w:noProof/>
                <w:webHidden/>
              </w:rPr>
              <w:tab/>
            </w:r>
            <w:r>
              <w:rPr>
                <w:noProof/>
                <w:webHidden/>
              </w:rPr>
              <w:fldChar w:fldCharType="begin"/>
            </w:r>
            <w:r>
              <w:rPr>
                <w:noProof/>
                <w:webHidden/>
              </w:rPr>
              <w:instrText xml:space="preserve"> PAGEREF _Toc461019109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0" w:history="1">
            <w:r w:rsidRPr="00187476">
              <w:rPr>
                <w:rStyle w:val="Hyperlink"/>
                <w:noProof/>
                <w:lang w:val="en-GB"/>
              </w:rPr>
              <w:t>Action: Change visualization</w:t>
            </w:r>
            <w:r>
              <w:rPr>
                <w:noProof/>
                <w:webHidden/>
              </w:rPr>
              <w:tab/>
            </w:r>
            <w:r>
              <w:rPr>
                <w:noProof/>
                <w:webHidden/>
              </w:rPr>
              <w:fldChar w:fldCharType="begin"/>
            </w:r>
            <w:r>
              <w:rPr>
                <w:noProof/>
                <w:webHidden/>
              </w:rPr>
              <w:instrText xml:space="preserve"> PAGEREF _Toc461019110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1" w:history="1">
            <w:r w:rsidRPr="00187476">
              <w:rPr>
                <w:rStyle w:val="Hyperlink"/>
                <w:noProof/>
                <w:lang w:val="en-GB"/>
              </w:rPr>
              <w:t>Action  Search resources in the current working directory</w:t>
            </w:r>
            <w:r>
              <w:rPr>
                <w:noProof/>
                <w:webHidden/>
              </w:rPr>
              <w:tab/>
            </w:r>
            <w:r>
              <w:rPr>
                <w:noProof/>
                <w:webHidden/>
              </w:rPr>
              <w:fldChar w:fldCharType="begin"/>
            </w:r>
            <w:r>
              <w:rPr>
                <w:noProof/>
                <w:webHidden/>
              </w:rPr>
              <w:instrText xml:space="preserve"> PAGEREF _Toc461019111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2" w:history="1">
            <w:r w:rsidRPr="00187476">
              <w:rPr>
                <w:rStyle w:val="Hyperlink"/>
                <w:noProof/>
                <w:lang w:val="en-GB"/>
              </w:rPr>
              <w:t>Action: Navigate to the previous / next folder</w:t>
            </w:r>
            <w:r>
              <w:rPr>
                <w:noProof/>
                <w:webHidden/>
              </w:rPr>
              <w:tab/>
            </w:r>
            <w:r>
              <w:rPr>
                <w:noProof/>
                <w:webHidden/>
              </w:rPr>
              <w:fldChar w:fldCharType="begin"/>
            </w:r>
            <w:r>
              <w:rPr>
                <w:noProof/>
                <w:webHidden/>
              </w:rPr>
              <w:instrText xml:space="preserve"> PAGEREF _Toc461019112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3" w:history="1">
            <w:r w:rsidRPr="00187476">
              <w:rPr>
                <w:rStyle w:val="Hyperlink"/>
                <w:noProof/>
                <w:lang w:val="en-GB"/>
              </w:rPr>
              <w:t>Action: Add / Edit authorization rules</w:t>
            </w:r>
            <w:r>
              <w:rPr>
                <w:noProof/>
                <w:webHidden/>
              </w:rPr>
              <w:tab/>
            </w:r>
            <w:r>
              <w:rPr>
                <w:noProof/>
                <w:webHidden/>
              </w:rPr>
              <w:fldChar w:fldCharType="begin"/>
            </w:r>
            <w:r>
              <w:rPr>
                <w:noProof/>
                <w:webHidden/>
              </w:rPr>
              <w:instrText xml:space="preserve"> PAGEREF _Toc461019113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4" w:history="1">
            <w:r w:rsidRPr="00187476">
              <w:rPr>
                <w:rStyle w:val="Hyperlink"/>
                <w:noProof/>
                <w:lang w:val="en-GB"/>
              </w:rPr>
              <w:t>Action : Select all resources</w:t>
            </w:r>
            <w:r>
              <w:rPr>
                <w:noProof/>
                <w:webHidden/>
              </w:rPr>
              <w:tab/>
            </w:r>
            <w:r>
              <w:rPr>
                <w:noProof/>
                <w:webHidden/>
              </w:rPr>
              <w:fldChar w:fldCharType="begin"/>
            </w:r>
            <w:r>
              <w:rPr>
                <w:noProof/>
                <w:webHidden/>
              </w:rPr>
              <w:instrText xml:space="preserve"> PAGEREF _Toc461019114 \h </w:instrText>
            </w:r>
            <w:r>
              <w:rPr>
                <w:noProof/>
                <w:webHidden/>
              </w:rPr>
            </w:r>
            <w:r>
              <w:rPr>
                <w:noProof/>
                <w:webHidden/>
              </w:rPr>
              <w:fldChar w:fldCharType="separate"/>
            </w:r>
            <w:r>
              <w:rPr>
                <w:noProof/>
                <w:webHidden/>
              </w:rPr>
              <w:t>16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15" w:history="1">
            <w:r w:rsidRPr="00187476">
              <w:rPr>
                <w:rStyle w:val="Hyperlink"/>
                <w:noProof/>
                <w:lang w:val="en-GB"/>
              </w:rPr>
              <w:t>Edit UMA &amp; OPENID assets</w:t>
            </w:r>
            <w:r>
              <w:rPr>
                <w:noProof/>
                <w:webHidden/>
              </w:rPr>
              <w:tab/>
            </w:r>
            <w:r>
              <w:rPr>
                <w:noProof/>
                <w:webHidden/>
              </w:rPr>
              <w:fldChar w:fldCharType="begin"/>
            </w:r>
            <w:r>
              <w:rPr>
                <w:noProof/>
                <w:webHidden/>
              </w:rPr>
              <w:instrText xml:space="preserve"> PAGEREF _Toc461019115 \h </w:instrText>
            </w:r>
            <w:r>
              <w:rPr>
                <w:noProof/>
                <w:webHidden/>
              </w:rPr>
            </w:r>
            <w:r>
              <w:rPr>
                <w:noProof/>
                <w:webHidden/>
              </w:rPr>
              <w:fldChar w:fldCharType="separate"/>
            </w:r>
            <w:r>
              <w:rPr>
                <w:noProof/>
                <w:webHidden/>
              </w:rPr>
              <w:t>17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6" w:history="1">
            <w:r w:rsidRPr="00187476">
              <w:rPr>
                <w:rStyle w:val="Hyperlink"/>
                <w:noProof/>
                <w:lang w:val="en-GB"/>
              </w:rPr>
              <w:t>Action : Add a client</w:t>
            </w:r>
            <w:r>
              <w:rPr>
                <w:noProof/>
                <w:webHidden/>
              </w:rPr>
              <w:tab/>
            </w:r>
            <w:r>
              <w:rPr>
                <w:noProof/>
                <w:webHidden/>
              </w:rPr>
              <w:fldChar w:fldCharType="begin"/>
            </w:r>
            <w:r>
              <w:rPr>
                <w:noProof/>
                <w:webHidden/>
              </w:rPr>
              <w:instrText xml:space="preserve"> PAGEREF _Toc461019116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7" w:history="1">
            <w:r w:rsidRPr="00187476">
              <w:rPr>
                <w:rStyle w:val="Hyperlink"/>
                <w:noProof/>
                <w:lang w:val="en-GB"/>
              </w:rPr>
              <w:t>Action : Delete one or more clients</w:t>
            </w:r>
            <w:r>
              <w:rPr>
                <w:noProof/>
                <w:webHidden/>
              </w:rPr>
              <w:tab/>
            </w:r>
            <w:r>
              <w:rPr>
                <w:noProof/>
                <w:webHidden/>
              </w:rPr>
              <w:fldChar w:fldCharType="begin"/>
            </w:r>
            <w:r>
              <w:rPr>
                <w:noProof/>
                <w:webHidden/>
              </w:rPr>
              <w:instrText xml:space="preserve"> PAGEREF _Toc461019117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8" w:history="1">
            <w:r w:rsidRPr="00187476">
              <w:rPr>
                <w:rStyle w:val="Hyperlink"/>
                <w:noProof/>
                <w:lang w:val="en-GB"/>
              </w:rPr>
              <w:t>Action : Edit a client</w:t>
            </w:r>
            <w:r>
              <w:rPr>
                <w:noProof/>
                <w:webHidden/>
              </w:rPr>
              <w:tab/>
            </w:r>
            <w:r>
              <w:rPr>
                <w:noProof/>
                <w:webHidden/>
              </w:rPr>
              <w:fldChar w:fldCharType="begin"/>
            </w:r>
            <w:r>
              <w:rPr>
                <w:noProof/>
                <w:webHidden/>
              </w:rPr>
              <w:instrText xml:space="preserve"> PAGEREF _Toc461019118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9" w:history="1">
            <w:r w:rsidRPr="00187476">
              <w:rPr>
                <w:rStyle w:val="Hyperlink"/>
                <w:noProof/>
                <w:lang w:val="en-GB"/>
              </w:rPr>
              <w:t>Action : Delete one or more scopes</w:t>
            </w:r>
            <w:r>
              <w:rPr>
                <w:noProof/>
                <w:webHidden/>
              </w:rPr>
              <w:tab/>
            </w:r>
            <w:r>
              <w:rPr>
                <w:noProof/>
                <w:webHidden/>
              </w:rPr>
              <w:fldChar w:fldCharType="begin"/>
            </w:r>
            <w:r>
              <w:rPr>
                <w:noProof/>
                <w:webHidden/>
              </w:rPr>
              <w:instrText xml:space="preserve"> PAGEREF _Toc461019119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0" w:history="1">
            <w:r w:rsidRPr="00187476">
              <w:rPr>
                <w:rStyle w:val="Hyperlink"/>
                <w:noProof/>
                <w:lang w:val="en-GB"/>
              </w:rPr>
              <w:t>Action : Display scope information</w:t>
            </w:r>
            <w:r>
              <w:rPr>
                <w:noProof/>
                <w:webHidden/>
              </w:rPr>
              <w:tab/>
            </w:r>
            <w:r>
              <w:rPr>
                <w:noProof/>
                <w:webHidden/>
              </w:rPr>
              <w:fldChar w:fldCharType="begin"/>
            </w:r>
            <w:r>
              <w:rPr>
                <w:noProof/>
                <w:webHidden/>
              </w:rPr>
              <w:instrText xml:space="preserve"> PAGEREF _Toc461019120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1" w:history="1">
            <w:r w:rsidRPr="00187476">
              <w:rPr>
                <w:rStyle w:val="Hyperlink"/>
                <w:noProof/>
                <w:lang w:val="en-GB"/>
              </w:rPr>
              <w:t>Action : Delete one or more resource owners</w:t>
            </w:r>
            <w:r>
              <w:rPr>
                <w:noProof/>
                <w:webHidden/>
              </w:rPr>
              <w:tab/>
            </w:r>
            <w:r>
              <w:rPr>
                <w:noProof/>
                <w:webHidden/>
              </w:rPr>
              <w:fldChar w:fldCharType="begin"/>
            </w:r>
            <w:r>
              <w:rPr>
                <w:noProof/>
                <w:webHidden/>
              </w:rPr>
              <w:instrText xml:space="preserve"> PAGEREF _Toc461019121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2" w:history="1">
            <w:r w:rsidRPr="00187476">
              <w:rPr>
                <w:rStyle w:val="Hyperlink"/>
                <w:noProof/>
                <w:lang w:val="en-GB"/>
              </w:rPr>
              <w:t>Action : Edit a resource owner</w:t>
            </w:r>
            <w:r>
              <w:rPr>
                <w:noProof/>
                <w:webHidden/>
              </w:rPr>
              <w:tab/>
            </w:r>
            <w:r>
              <w:rPr>
                <w:noProof/>
                <w:webHidden/>
              </w:rPr>
              <w:fldChar w:fldCharType="begin"/>
            </w:r>
            <w:r>
              <w:rPr>
                <w:noProof/>
                <w:webHidden/>
              </w:rPr>
              <w:instrText xml:space="preserve"> PAGEREF _Toc461019122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3" w:history="1">
            <w:r w:rsidRPr="00187476">
              <w:rPr>
                <w:rStyle w:val="Hyperlink"/>
                <w:noProof/>
                <w:lang w:val="en-GB"/>
              </w:rPr>
              <w:t>Action: Delete one or more authorization policies</w:t>
            </w:r>
            <w:r>
              <w:rPr>
                <w:noProof/>
                <w:webHidden/>
              </w:rPr>
              <w:tab/>
            </w:r>
            <w:r>
              <w:rPr>
                <w:noProof/>
                <w:webHidden/>
              </w:rPr>
              <w:fldChar w:fldCharType="begin"/>
            </w:r>
            <w:r>
              <w:rPr>
                <w:noProof/>
                <w:webHidden/>
              </w:rPr>
              <w:instrText xml:space="preserve"> PAGEREF _Toc461019123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4" w:history="1">
            <w:r w:rsidRPr="00187476">
              <w:rPr>
                <w:rStyle w:val="Hyperlink"/>
                <w:noProof/>
                <w:lang w:val="en-GB"/>
              </w:rPr>
              <w:t>Action: Display authorization policy</w:t>
            </w:r>
            <w:r>
              <w:rPr>
                <w:noProof/>
                <w:webHidden/>
              </w:rPr>
              <w:tab/>
            </w:r>
            <w:r>
              <w:rPr>
                <w:noProof/>
                <w:webHidden/>
              </w:rPr>
              <w:fldChar w:fldCharType="begin"/>
            </w:r>
            <w:r>
              <w:rPr>
                <w:noProof/>
                <w:webHidden/>
              </w:rPr>
              <w:instrText xml:space="preserve"> PAGEREF _Toc461019124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5" w:history="1">
            <w:r w:rsidRPr="00187476">
              <w:rPr>
                <w:rStyle w:val="Hyperlink"/>
                <w:noProof/>
                <w:lang w:val="en-GB"/>
              </w:rPr>
              <w:t>Action: Delete one or more UMA resources</w:t>
            </w:r>
            <w:r>
              <w:rPr>
                <w:noProof/>
                <w:webHidden/>
              </w:rPr>
              <w:tab/>
            </w:r>
            <w:r>
              <w:rPr>
                <w:noProof/>
                <w:webHidden/>
              </w:rPr>
              <w:fldChar w:fldCharType="begin"/>
            </w:r>
            <w:r>
              <w:rPr>
                <w:noProof/>
                <w:webHidden/>
              </w:rPr>
              <w:instrText xml:space="preserve"> PAGEREF _Toc461019125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6" w:history="1">
            <w:r w:rsidRPr="00187476">
              <w:rPr>
                <w:rStyle w:val="Hyperlink"/>
                <w:noProof/>
                <w:lang w:val="en-GB"/>
              </w:rPr>
              <w:t>Action: Display UMA resource</w:t>
            </w:r>
            <w:r>
              <w:rPr>
                <w:noProof/>
                <w:webHidden/>
              </w:rPr>
              <w:tab/>
            </w:r>
            <w:r>
              <w:rPr>
                <w:noProof/>
                <w:webHidden/>
              </w:rPr>
              <w:fldChar w:fldCharType="begin"/>
            </w:r>
            <w:r>
              <w:rPr>
                <w:noProof/>
                <w:webHidden/>
              </w:rPr>
              <w:instrText xml:space="preserve"> PAGEREF _Toc461019126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27" w:history="1">
            <w:r w:rsidRPr="00187476">
              <w:rPr>
                <w:rStyle w:val="Hyperlink"/>
                <w:noProof/>
                <w:lang w:val="en-GB"/>
              </w:rPr>
              <w:t>Identity providers</w:t>
            </w:r>
            <w:r>
              <w:rPr>
                <w:noProof/>
                <w:webHidden/>
              </w:rPr>
              <w:tab/>
            </w:r>
            <w:r>
              <w:rPr>
                <w:noProof/>
                <w:webHidden/>
              </w:rPr>
              <w:fldChar w:fldCharType="begin"/>
            </w:r>
            <w:r>
              <w:rPr>
                <w:noProof/>
                <w:webHidden/>
              </w:rPr>
              <w:instrText xml:space="preserve"> PAGEREF _Toc461019127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8" w:history="1">
            <w:r w:rsidRPr="00187476">
              <w:rPr>
                <w:rStyle w:val="Hyperlink"/>
                <w:noProof/>
                <w:lang w:val="en-GB"/>
              </w:rPr>
              <w:t>Action: Display providers</w:t>
            </w:r>
            <w:r>
              <w:rPr>
                <w:noProof/>
                <w:webHidden/>
              </w:rPr>
              <w:tab/>
            </w:r>
            <w:r>
              <w:rPr>
                <w:noProof/>
                <w:webHidden/>
              </w:rPr>
              <w:fldChar w:fldCharType="begin"/>
            </w:r>
            <w:r>
              <w:rPr>
                <w:noProof/>
                <w:webHidden/>
              </w:rPr>
              <w:instrText xml:space="preserve"> PAGEREF _Toc461019128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9" w:history="1">
            <w:r w:rsidRPr="00187476">
              <w:rPr>
                <w:rStyle w:val="Hyperlink"/>
                <w:noProof/>
                <w:lang w:val="en-GB"/>
              </w:rPr>
              <w:t>Action  Enable / disable a provider</w:t>
            </w:r>
            <w:r>
              <w:rPr>
                <w:noProof/>
                <w:webHidden/>
              </w:rPr>
              <w:tab/>
            </w:r>
            <w:r>
              <w:rPr>
                <w:noProof/>
                <w:webHidden/>
              </w:rPr>
              <w:fldChar w:fldCharType="begin"/>
            </w:r>
            <w:r>
              <w:rPr>
                <w:noProof/>
                <w:webHidden/>
              </w:rPr>
              <w:instrText xml:space="preserve"> PAGEREF _Toc461019129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0" w:history="1">
            <w:r w:rsidRPr="00187476">
              <w:rPr>
                <w:rStyle w:val="Hyperlink"/>
                <w:noProof/>
                <w:lang w:val="en-GB"/>
              </w:rPr>
              <w:t>Action: Add a provider</w:t>
            </w:r>
            <w:r>
              <w:rPr>
                <w:noProof/>
                <w:webHidden/>
              </w:rPr>
              <w:tab/>
            </w:r>
            <w:r>
              <w:rPr>
                <w:noProof/>
                <w:webHidden/>
              </w:rPr>
              <w:fldChar w:fldCharType="begin"/>
            </w:r>
            <w:r>
              <w:rPr>
                <w:noProof/>
                <w:webHidden/>
              </w:rPr>
              <w:instrText xml:space="preserve"> PAGEREF _Toc461019130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1" w:history="1">
            <w:r w:rsidRPr="00187476">
              <w:rPr>
                <w:rStyle w:val="Hyperlink"/>
                <w:noProof/>
                <w:lang w:val="en-GB"/>
              </w:rPr>
              <w:t>Action: Edit provider</w:t>
            </w:r>
            <w:r>
              <w:rPr>
                <w:noProof/>
                <w:webHidden/>
              </w:rPr>
              <w:tab/>
            </w:r>
            <w:r>
              <w:rPr>
                <w:noProof/>
                <w:webHidden/>
              </w:rPr>
              <w:fldChar w:fldCharType="begin"/>
            </w:r>
            <w:r>
              <w:rPr>
                <w:noProof/>
                <w:webHidden/>
              </w:rPr>
              <w:instrText xml:space="preserve"> PAGEREF _Toc461019131 \h </w:instrText>
            </w:r>
            <w:r>
              <w:rPr>
                <w:noProof/>
                <w:webHidden/>
              </w:rPr>
            </w:r>
            <w:r>
              <w:rPr>
                <w:noProof/>
                <w:webHidden/>
              </w:rPr>
              <w:fldChar w:fldCharType="separate"/>
            </w:r>
            <w:r>
              <w:rPr>
                <w:noProof/>
                <w:webHidden/>
              </w:rPr>
              <w:t>26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2" w:history="1">
            <w:r w:rsidRPr="00187476">
              <w:rPr>
                <w:rStyle w:val="Hyperlink"/>
                <w:noProof/>
                <w:lang w:val="en-GB"/>
              </w:rPr>
              <w:t>Parameters</w:t>
            </w:r>
            <w:r>
              <w:rPr>
                <w:noProof/>
                <w:webHidden/>
              </w:rPr>
              <w:tab/>
            </w:r>
            <w:r>
              <w:rPr>
                <w:noProof/>
                <w:webHidden/>
              </w:rPr>
              <w:fldChar w:fldCharType="begin"/>
            </w:r>
            <w:r>
              <w:rPr>
                <w:noProof/>
                <w:webHidden/>
              </w:rPr>
              <w:instrText xml:space="preserve"> PAGEREF _Toc461019132 \h </w:instrText>
            </w:r>
            <w:r>
              <w:rPr>
                <w:noProof/>
                <w:webHidden/>
              </w:rPr>
            </w:r>
            <w:r>
              <w:rPr>
                <w:noProof/>
                <w:webHidden/>
              </w:rPr>
              <w:fldChar w:fldCharType="separate"/>
            </w:r>
            <w:r>
              <w:rPr>
                <w:noProof/>
                <w:webHidden/>
              </w:rPr>
              <w:t>27</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33" w:history="1">
            <w:r w:rsidRPr="00187476">
              <w:rPr>
                <w:rStyle w:val="Hyperlink"/>
                <w:noProof/>
                <w:lang w:val="en-GB"/>
              </w:rPr>
              <w:t>Use cases of the Visual Studio extension</w:t>
            </w:r>
            <w:r>
              <w:rPr>
                <w:noProof/>
                <w:webHidden/>
              </w:rPr>
              <w:tab/>
            </w:r>
            <w:r>
              <w:rPr>
                <w:noProof/>
                <w:webHidden/>
              </w:rPr>
              <w:fldChar w:fldCharType="begin"/>
            </w:r>
            <w:r>
              <w:rPr>
                <w:noProof/>
                <w:webHidden/>
              </w:rPr>
              <w:instrText xml:space="preserve"> PAGEREF _Toc461019133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4" w:history="1">
            <w:r w:rsidRPr="00187476">
              <w:rPr>
                <w:rStyle w:val="Hyperlink"/>
                <w:noProof/>
                <w:lang w:val="en-GB"/>
              </w:rPr>
              <w:t>Configure parameters</w:t>
            </w:r>
            <w:r>
              <w:rPr>
                <w:noProof/>
                <w:webHidden/>
              </w:rPr>
              <w:tab/>
            </w:r>
            <w:r>
              <w:rPr>
                <w:noProof/>
                <w:webHidden/>
              </w:rPr>
              <w:fldChar w:fldCharType="begin"/>
            </w:r>
            <w:r>
              <w:rPr>
                <w:noProof/>
                <w:webHidden/>
              </w:rPr>
              <w:instrText xml:space="preserve"> PAGEREF _Toc461019134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5" w:history="1">
            <w:r w:rsidRPr="00187476">
              <w:rPr>
                <w:rStyle w:val="Hyperlink"/>
                <w:noProof/>
                <w:lang w:val="en-GB"/>
              </w:rPr>
              <w:t>Generate one or more resources</w:t>
            </w:r>
            <w:r>
              <w:rPr>
                <w:noProof/>
                <w:webHidden/>
              </w:rPr>
              <w:tab/>
            </w:r>
            <w:r>
              <w:rPr>
                <w:noProof/>
                <w:webHidden/>
              </w:rPr>
              <w:fldChar w:fldCharType="begin"/>
            </w:r>
            <w:r>
              <w:rPr>
                <w:noProof/>
                <w:webHidden/>
              </w:rPr>
              <w:instrText xml:space="preserve"> PAGEREF _Toc461019135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6" w:history="1">
            <w:r w:rsidRPr="00187476">
              <w:rPr>
                <w:rStyle w:val="Hyperlink"/>
                <w:noProof/>
                <w:lang w:val="en-GB"/>
              </w:rPr>
              <w:t>Refresh the resources</w:t>
            </w:r>
            <w:r>
              <w:rPr>
                <w:noProof/>
                <w:webHidden/>
              </w:rPr>
              <w:tab/>
            </w:r>
            <w:r>
              <w:rPr>
                <w:noProof/>
                <w:webHidden/>
              </w:rPr>
              <w:fldChar w:fldCharType="begin"/>
            </w:r>
            <w:r>
              <w:rPr>
                <w:noProof/>
                <w:webHidden/>
              </w:rPr>
              <w:instrText xml:space="preserve"> PAGEREF _Toc461019136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7" w:history="1">
            <w:r w:rsidRPr="00187476">
              <w:rPr>
                <w:rStyle w:val="Hyperlink"/>
                <w:noProof/>
                <w:lang w:val="en-GB"/>
              </w:rPr>
              <w:t>Protect one or more resources</w:t>
            </w:r>
            <w:r>
              <w:rPr>
                <w:noProof/>
                <w:webHidden/>
              </w:rPr>
              <w:tab/>
            </w:r>
            <w:r>
              <w:rPr>
                <w:noProof/>
                <w:webHidden/>
              </w:rPr>
              <w:fldChar w:fldCharType="begin"/>
            </w:r>
            <w:r>
              <w:rPr>
                <w:noProof/>
                <w:webHidden/>
              </w:rPr>
              <w:instrText xml:space="preserve"> PAGEREF _Toc461019137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8" w:history="1">
            <w:r w:rsidRPr="00187476">
              <w:rPr>
                <w:rStyle w:val="Hyperlink"/>
                <w:noProof/>
                <w:lang w:val="en-GB"/>
              </w:rPr>
              <w:t>Generate security proxy</w:t>
            </w:r>
            <w:r>
              <w:rPr>
                <w:noProof/>
                <w:webHidden/>
              </w:rPr>
              <w:tab/>
            </w:r>
            <w:r>
              <w:rPr>
                <w:noProof/>
                <w:webHidden/>
              </w:rPr>
              <w:fldChar w:fldCharType="begin"/>
            </w:r>
            <w:r>
              <w:rPr>
                <w:noProof/>
                <w:webHidden/>
              </w:rPr>
              <w:instrText xml:space="preserve"> PAGEREF _Toc461019138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9" w:history="1">
            <w:r w:rsidRPr="00187476">
              <w:rPr>
                <w:rStyle w:val="Hyperlink"/>
                <w:noProof/>
                <w:lang w:val="en-GB"/>
              </w:rPr>
              <w:t>Action : Search one or more resources</w:t>
            </w:r>
            <w:r>
              <w:rPr>
                <w:noProof/>
                <w:webHidden/>
              </w:rPr>
              <w:tab/>
            </w:r>
            <w:r>
              <w:rPr>
                <w:noProof/>
                <w:webHidden/>
              </w:rPr>
              <w:fldChar w:fldCharType="begin"/>
            </w:r>
            <w:r>
              <w:rPr>
                <w:noProof/>
                <w:webHidden/>
              </w:rPr>
              <w:instrText xml:space="preserve"> PAGEREF _Toc461019139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0" w:history="1">
            <w:r w:rsidRPr="00187476">
              <w:rPr>
                <w:rStyle w:val="Hyperlink"/>
                <w:noProof/>
                <w:lang w:val="en-GB"/>
              </w:rPr>
              <w:t>Action : Add a security proxy</w:t>
            </w:r>
            <w:r>
              <w:rPr>
                <w:noProof/>
                <w:webHidden/>
              </w:rPr>
              <w:tab/>
            </w:r>
            <w:r>
              <w:rPr>
                <w:noProof/>
                <w:webHidden/>
              </w:rPr>
              <w:fldChar w:fldCharType="begin"/>
            </w:r>
            <w:r>
              <w:rPr>
                <w:noProof/>
                <w:webHidden/>
              </w:rPr>
              <w:instrText xml:space="preserve"> PAGEREF _Toc461019140 \h </w:instrText>
            </w:r>
            <w:r>
              <w:rPr>
                <w:noProof/>
                <w:webHidden/>
              </w:rPr>
            </w:r>
            <w:r>
              <w:rPr>
                <w:noProof/>
                <w:webHidden/>
              </w:rPr>
              <w:fldChar w:fldCharType="separate"/>
            </w:r>
            <w:r>
              <w:rPr>
                <w:noProof/>
                <w:webHidden/>
              </w:rPr>
              <w:t>31</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41" w:history="1">
            <w:r w:rsidRPr="00187476">
              <w:rPr>
                <w:rStyle w:val="Hyperlink"/>
                <w:noProof/>
                <w:lang w:val="en-GB"/>
              </w:rPr>
              <w:t>Scenarios</w:t>
            </w:r>
            <w:r>
              <w:rPr>
                <w:noProof/>
                <w:webHidden/>
              </w:rPr>
              <w:tab/>
            </w:r>
            <w:r>
              <w:rPr>
                <w:noProof/>
                <w:webHidden/>
              </w:rPr>
              <w:fldChar w:fldCharType="begin"/>
            </w:r>
            <w:r>
              <w:rPr>
                <w:noProof/>
                <w:webHidden/>
              </w:rPr>
              <w:instrText xml:space="preserve"> PAGEREF _Toc461019141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2" w:history="1">
            <w:r w:rsidRPr="00187476">
              <w:rPr>
                <w:rStyle w:val="Hyperlink"/>
                <w:noProof/>
                <w:lang w:val="en-GB"/>
              </w:rPr>
              <w:t>First scenario: An heavy application wants to access to a protected API</w:t>
            </w:r>
            <w:r>
              <w:rPr>
                <w:noProof/>
                <w:webHidden/>
              </w:rPr>
              <w:tab/>
            </w:r>
            <w:r>
              <w:rPr>
                <w:noProof/>
                <w:webHidden/>
              </w:rPr>
              <w:fldChar w:fldCharType="begin"/>
            </w:r>
            <w:r>
              <w:rPr>
                <w:noProof/>
                <w:webHidden/>
              </w:rPr>
              <w:instrText xml:space="preserve"> PAGEREF _Toc461019142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3" w:history="1">
            <w:r w:rsidRPr="00187476">
              <w:rPr>
                <w:rStyle w:val="Hyperlink"/>
                <w:noProof/>
                <w:lang w:val="en-GB"/>
              </w:rPr>
              <w:t>Identify and classify identities</w:t>
            </w:r>
            <w:r>
              <w:rPr>
                <w:noProof/>
                <w:webHidden/>
              </w:rPr>
              <w:tab/>
            </w:r>
            <w:r>
              <w:rPr>
                <w:noProof/>
                <w:webHidden/>
              </w:rPr>
              <w:fldChar w:fldCharType="begin"/>
            </w:r>
            <w:r>
              <w:rPr>
                <w:noProof/>
                <w:webHidden/>
              </w:rPr>
              <w:instrText xml:space="preserve"> PAGEREF _Toc461019143 \h </w:instrText>
            </w:r>
            <w:r>
              <w:rPr>
                <w:noProof/>
                <w:webHidden/>
              </w:rPr>
            </w:r>
            <w:r>
              <w:rPr>
                <w:noProof/>
                <w:webHidden/>
              </w:rPr>
              <w:fldChar w:fldCharType="separate"/>
            </w:r>
            <w:r>
              <w:rPr>
                <w:noProof/>
                <w:webHidden/>
              </w:rPr>
              <w:t>33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4"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_Toc461019144 \h </w:instrText>
            </w:r>
            <w:r>
              <w:rPr>
                <w:noProof/>
                <w:webHidden/>
              </w:rPr>
            </w:r>
            <w:r>
              <w:rPr>
                <w:noProof/>
                <w:webHidden/>
              </w:rPr>
              <w:fldChar w:fldCharType="separate"/>
            </w:r>
            <w:r>
              <w:rPr>
                <w:noProof/>
                <w:webHidden/>
              </w:rPr>
              <w:t>34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5" w:history="1">
            <w:r w:rsidRPr="00187476">
              <w:rPr>
                <w:rStyle w:val="Hyperlink"/>
                <w:noProof/>
                <w:lang w:val="en-GB"/>
              </w:rPr>
              <w:t>Add a resource</w:t>
            </w:r>
            <w:r>
              <w:rPr>
                <w:noProof/>
                <w:webHidden/>
              </w:rPr>
              <w:tab/>
            </w:r>
            <w:r>
              <w:rPr>
                <w:noProof/>
                <w:webHidden/>
              </w:rPr>
              <w:fldChar w:fldCharType="begin"/>
            </w:r>
            <w:r>
              <w:rPr>
                <w:noProof/>
                <w:webHidden/>
              </w:rPr>
              <w:instrText xml:space="preserve"> PAGEREF _Toc461019145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6" w:history="1">
            <w:r w:rsidRPr="00187476">
              <w:rPr>
                <w:rStyle w:val="Hyperlink"/>
                <w:noProof/>
                <w:lang w:val="en-GB"/>
              </w:rPr>
              <w:t>Add authorization policy</w:t>
            </w:r>
            <w:r>
              <w:rPr>
                <w:noProof/>
                <w:webHidden/>
              </w:rPr>
              <w:tab/>
            </w:r>
            <w:r>
              <w:rPr>
                <w:noProof/>
                <w:webHidden/>
              </w:rPr>
              <w:fldChar w:fldCharType="begin"/>
            </w:r>
            <w:r>
              <w:rPr>
                <w:noProof/>
                <w:webHidden/>
              </w:rPr>
              <w:instrText xml:space="preserve"> PAGEREF _Toc461019146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7" w:history="1">
            <w:r w:rsidRPr="00187476">
              <w:rPr>
                <w:rStyle w:val="Hyperlink"/>
                <w:noProof/>
                <w:lang w:val="en-GB"/>
              </w:rPr>
              <w:t>Assign marketing role to the resource owner</w:t>
            </w:r>
            <w:r>
              <w:rPr>
                <w:noProof/>
                <w:webHidden/>
              </w:rPr>
              <w:tab/>
            </w:r>
            <w:r>
              <w:rPr>
                <w:noProof/>
                <w:webHidden/>
              </w:rPr>
              <w:fldChar w:fldCharType="begin"/>
            </w:r>
            <w:r>
              <w:rPr>
                <w:noProof/>
                <w:webHidden/>
              </w:rPr>
              <w:instrText xml:space="preserve"> PAGEREF _Toc461019147 \h </w:instrText>
            </w:r>
            <w:r>
              <w:rPr>
                <w:noProof/>
                <w:webHidden/>
              </w:rPr>
            </w:r>
            <w:r>
              <w:rPr>
                <w:noProof/>
                <w:webHidden/>
              </w:rPr>
              <w:fldChar w:fldCharType="separate"/>
            </w:r>
            <w:r>
              <w:rPr>
                <w:noProof/>
                <w:webHidden/>
              </w:rPr>
              <w:t>38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8" w:history="1">
            <w:r w:rsidRPr="00187476">
              <w:rPr>
                <w:rStyle w:val="Hyperlink"/>
                <w:noProof/>
                <w:lang w:val="en-GB"/>
              </w:rPr>
              <w:t>Develop</w:t>
            </w:r>
            <w:r>
              <w:rPr>
                <w:noProof/>
                <w:webHidden/>
              </w:rPr>
              <w:tab/>
            </w:r>
            <w:r>
              <w:rPr>
                <w:noProof/>
                <w:webHidden/>
              </w:rPr>
              <w:fldChar w:fldCharType="begin"/>
            </w:r>
            <w:r>
              <w:rPr>
                <w:noProof/>
                <w:webHidden/>
              </w:rPr>
              <w:instrText xml:space="preserve"> PAGEREF _Toc461019148 \h </w:instrText>
            </w:r>
            <w:r>
              <w:rPr>
                <w:noProof/>
                <w:webHidden/>
              </w:rPr>
            </w:r>
            <w:r>
              <w:rPr>
                <w:noProof/>
                <w:webHidden/>
              </w:rPr>
              <w:fldChar w:fldCharType="separate"/>
            </w:r>
            <w:r>
              <w:rPr>
                <w:noProof/>
                <w:webHidden/>
              </w:rPr>
              <w:t>39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9" w:history="1">
            <w:r w:rsidRPr="00187476">
              <w:rPr>
                <w:rStyle w:val="Hyperlink"/>
                <w:noProof/>
              </w:rPr>
              <w:t>Second scenario : an API want to access to a resource</w:t>
            </w:r>
            <w:r>
              <w:rPr>
                <w:noProof/>
                <w:webHidden/>
              </w:rPr>
              <w:tab/>
            </w:r>
            <w:r>
              <w:rPr>
                <w:noProof/>
                <w:webHidden/>
              </w:rPr>
              <w:fldChar w:fldCharType="begin"/>
            </w:r>
            <w:r>
              <w:rPr>
                <w:noProof/>
                <w:webHidden/>
              </w:rPr>
              <w:instrText xml:space="preserve"> PAGEREF _Toc461019149 \h </w:instrText>
            </w:r>
            <w:r>
              <w:rPr>
                <w:noProof/>
                <w:webHidden/>
              </w:rPr>
            </w:r>
            <w:r>
              <w:rPr>
                <w:noProof/>
                <w:webHidden/>
              </w:rPr>
              <w:fldChar w:fldCharType="separate"/>
            </w:r>
            <w:r>
              <w:rPr>
                <w:noProof/>
                <w:webHidden/>
              </w:rPr>
              <w:t>42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0" w:history="1">
            <w:r w:rsidRPr="00187476">
              <w:rPr>
                <w:rStyle w:val="Hyperlink"/>
                <w:noProof/>
              </w:rPr>
              <w:t>Identify and classify identities</w:t>
            </w:r>
            <w:r>
              <w:rPr>
                <w:noProof/>
                <w:webHidden/>
              </w:rPr>
              <w:tab/>
            </w:r>
            <w:r>
              <w:rPr>
                <w:noProof/>
                <w:webHidden/>
              </w:rPr>
              <w:fldChar w:fldCharType="begin"/>
            </w:r>
            <w:r>
              <w:rPr>
                <w:noProof/>
                <w:webHidden/>
              </w:rPr>
              <w:instrText xml:space="preserve"> PAGEREF _Toc461019150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1"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_Toc461019151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2" w:history="1">
            <w:r w:rsidRPr="00187476">
              <w:rPr>
                <w:rStyle w:val="Hyperlink"/>
                <w:noProof/>
              </w:rPr>
              <w:t>Add a resource</w:t>
            </w:r>
            <w:r>
              <w:rPr>
                <w:noProof/>
                <w:webHidden/>
              </w:rPr>
              <w:tab/>
            </w:r>
            <w:r>
              <w:rPr>
                <w:noProof/>
                <w:webHidden/>
              </w:rPr>
              <w:fldChar w:fldCharType="begin"/>
            </w:r>
            <w:r>
              <w:rPr>
                <w:noProof/>
                <w:webHidden/>
              </w:rPr>
              <w:instrText xml:space="preserve"> PAGEREF _Toc461019152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3" w:history="1">
            <w:r w:rsidRPr="00187476">
              <w:rPr>
                <w:rStyle w:val="Hyperlink"/>
                <w:noProof/>
              </w:rPr>
              <w:t>Add authorization policy</w:t>
            </w:r>
            <w:r>
              <w:rPr>
                <w:noProof/>
                <w:webHidden/>
              </w:rPr>
              <w:tab/>
            </w:r>
            <w:r>
              <w:rPr>
                <w:noProof/>
                <w:webHidden/>
              </w:rPr>
              <w:fldChar w:fldCharType="begin"/>
            </w:r>
            <w:r>
              <w:rPr>
                <w:noProof/>
                <w:webHidden/>
              </w:rPr>
              <w:instrText xml:space="preserve"> PAGEREF _Toc461019153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4" w:history="1">
            <w:r w:rsidRPr="00187476">
              <w:rPr>
                <w:rStyle w:val="Hyperlink"/>
                <w:noProof/>
              </w:rPr>
              <w:t>Develop</w:t>
            </w:r>
            <w:r>
              <w:rPr>
                <w:noProof/>
                <w:webHidden/>
              </w:rPr>
              <w:tab/>
            </w:r>
            <w:r>
              <w:rPr>
                <w:noProof/>
                <w:webHidden/>
              </w:rPr>
              <w:fldChar w:fldCharType="begin"/>
            </w:r>
            <w:r>
              <w:rPr>
                <w:noProof/>
                <w:webHidden/>
              </w:rPr>
              <w:instrText xml:space="preserve"> PAGEREF _Toc461019154 \h </w:instrText>
            </w:r>
            <w:r>
              <w:rPr>
                <w:noProof/>
                <w:webHidden/>
              </w:rPr>
            </w:r>
            <w:r>
              <w:rPr>
                <w:noProof/>
                <w:webHidden/>
              </w:rPr>
              <w:fldChar w:fldCharType="separate"/>
            </w:r>
            <w:r>
              <w:rPr>
                <w:noProof/>
                <w:webHidden/>
              </w:rPr>
              <w:t>45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55" w:history="1">
            <w:r w:rsidRPr="00187476">
              <w:rPr>
                <w:rStyle w:val="Hyperlink"/>
                <w:noProof/>
              </w:rPr>
              <w:t>Third scenario: Limit access to certain website features</w:t>
            </w:r>
            <w:r>
              <w:rPr>
                <w:noProof/>
                <w:webHidden/>
              </w:rPr>
              <w:tab/>
            </w:r>
            <w:r>
              <w:rPr>
                <w:noProof/>
                <w:webHidden/>
              </w:rPr>
              <w:fldChar w:fldCharType="begin"/>
            </w:r>
            <w:r>
              <w:rPr>
                <w:noProof/>
                <w:webHidden/>
              </w:rPr>
              <w:instrText xml:space="preserve"> PAGEREF _Toc461019155 \h </w:instrText>
            </w:r>
            <w:r>
              <w:rPr>
                <w:noProof/>
                <w:webHidden/>
              </w:rPr>
            </w:r>
            <w:r>
              <w:rPr>
                <w:noProof/>
                <w:webHidden/>
              </w:rPr>
              <w:fldChar w:fldCharType="separate"/>
            </w:r>
            <w:r>
              <w:rPr>
                <w:noProof/>
                <w:webHidden/>
              </w:rPr>
              <w:t>47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6" w:history="1">
            <w:r w:rsidRPr="00187476">
              <w:rPr>
                <w:rStyle w:val="Hyperlink"/>
                <w:noProof/>
                <w:lang w:val="fr-BE"/>
              </w:rPr>
              <w:t>Identify and classify identities</w:t>
            </w:r>
            <w:r>
              <w:rPr>
                <w:noProof/>
                <w:webHidden/>
              </w:rPr>
              <w:tab/>
            </w:r>
            <w:r>
              <w:rPr>
                <w:noProof/>
                <w:webHidden/>
              </w:rPr>
              <w:fldChar w:fldCharType="begin"/>
            </w:r>
            <w:r>
              <w:rPr>
                <w:noProof/>
                <w:webHidden/>
              </w:rPr>
              <w:instrText xml:space="preserve"> PAGEREF _Toc461019156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7" w:history="1">
            <w:r w:rsidRPr="00187476">
              <w:rPr>
                <w:rStyle w:val="Hyperlink"/>
                <w:noProof/>
                <w:lang w:val="fr-BE"/>
              </w:rPr>
              <w:t>Add a client</w:t>
            </w:r>
            <w:r>
              <w:rPr>
                <w:noProof/>
                <w:webHidden/>
              </w:rPr>
              <w:tab/>
            </w:r>
            <w:r>
              <w:rPr>
                <w:noProof/>
                <w:webHidden/>
              </w:rPr>
              <w:fldChar w:fldCharType="begin"/>
            </w:r>
            <w:r>
              <w:rPr>
                <w:noProof/>
                <w:webHidden/>
              </w:rPr>
              <w:instrText xml:space="preserve"> PAGEREF _Toc461019157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8" w:history="1">
            <w:r w:rsidRPr="00187476">
              <w:rPr>
                <w:rStyle w:val="Hyperlink"/>
                <w:noProof/>
                <w:lang w:val="fr-BE"/>
              </w:rPr>
              <w:t>Add a resource</w:t>
            </w:r>
            <w:r>
              <w:rPr>
                <w:noProof/>
                <w:webHidden/>
              </w:rPr>
              <w:tab/>
            </w:r>
            <w:r>
              <w:rPr>
                <w:noProof/>
                <w:webHidden/>
              </w:rPr>
              <w:fldChar w:fldCharType="begin"/>
            </w:r>
            <w:r>
              <w:rPr>
                <w:noProof/>
                <w:webHidden/>
              </w:rPr>
              <w:instrText xml:space="preserve"> PAGEREF _Toc461019158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9" w:history="1">
            <w:r w:rsidRPr="00187476">
              <w:rPr>
                <w:rStyle w:val="Hyperlink"/>
                <w:noProof/>
                <w:lang w:val="fr-BE"/>
              </w:rPr>
              <w:t>Add an authorization policy</w:t>
            </w:r>
            <w:r>
              <w:rPr>
                <w:noProof/>
                <w:webHidden/>
              </w:rPr>
              <w:tab/>
            </w:r>
            <w:r>
              <w:rPr>
                <w:noProof/>
                <w:webHidden/>
              </w:rPr>
              <w:fldChar w:fldCharType="begin"/>
            </w:r>
            <w:r>
              <w:rPr>
                <w:noProof/>
                <w:webHidden/>
              </w:rPr>
              <w:instrText xml:space="preserve"> PAGEREF _Toc461019159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0" w:history="1">
            <w:r w:rsidRPr="00187476">
              <w:rPr>
                <w:rStyle w:val="Hyperlink"/>
                <w:noProof/>
              </w:rPr>
              <w:t>Add administrator role to the resource owner</w:t>
            </w:r>
            <w:r>
              <w:rPr>
                <w:noProof/>
                <w:webHidden/>
              </w:rPr>
              <w:tab/>
            </w:r>
            <w:r>
              <w:rPr>
                <w:noProof/>
                <w:webHidden/>
              </w:rPr>
              <w:fldChar w:fldCharType="begin"/>
            </w:r>
            <w:r>
              <w:rPr>
                <w:noProof/>
                <w:webHidden/>
              </w:rPr>
              <w:instrText xml:space="preserve"> PAGEREF _Toc461019160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1" w:history="1">
            <w:r w:rsidRPr="00187476">
              <w:rPr>
                <w:rStyle w:val="Hyperlink"/>
                <w:noProof/>
                <w:lang w:val="fr-BE"/>
              </w:rPr>
              <w:t>Develop</w:t>
            </w:r>
            <w:r>
              <w:rPr>
                <w:noProof/>
                <w:webHidden/>
              </w:rPr>
              <w:tab/>
            </w:r>
            <w:r>
              <w:rPr>
                <w:noProof/>
                <w:webHidden/>
              </w:rPr>
              <w:fldChar w:fldCharType="begin"/>
            </w:r>
            <w:r>
              <w:rPr>
                <w:noProof/>
                <w:webHidden/>
              </w:rPr>
              <w:instrText xml:space="preserve"> PAGEREF _Toc461019161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62" w:history="1">
            <w:r w:rsidRPr="00187476">
              <w:rPr>
                <w:rStyle w:val="Hyperlink"/>
                <w:noProof/>
                <w:lang w:val="fr-BE"/>
              </w:rPr>
              <w:t>Installation</w:t>
            </w:r>
            <w:r>
              <w:rPr>
                <w:noProof/>
                <w:webHidden/>
              </w:rPr>
              <w:tab/>
            </w:r>
            <w:r>
              <w:rPr>
                <w:noProof/>
                <w:webHidden/>
              </w:rPr>
              <w:fldChar w:fldCharType="begin"/>
            </w:r>
            <w:r>
              <w:rPr>
                <w:noProof/>
                <w:webHidden/>
              </w:rPr>
              <w:instrText xml:space="preserve"> PAGEREF _Toc461019162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3" w:history="1">
            <w:r w:rsidRPr="00187476">
              <w:rPr>
                <w:rStyle w:val="Hyperlink"/>
                <w:noProof/>
                <w:lang w:val="fr-BE"/>
              </w:rPr>
              <w:t>Mandatories steps</w:t>
            </w:r>
            <w:r>
              <w:rPr>
                <w:noProof/>
                <w:webHidden/>
              </w:rPr>
              <w:tab/>
            </w:r>
            <w:r>
              <w:rPr>
                <w:noProof/>
                <w:webHidden/>
              </w:rPr>
              <w:fldChar w:fldCharType="begin"/>
            </w:r>
            <w:r>
              <w:rPr>
                <w:noProof/>
                <w:webHidden/>
              </w:rPr>
              <w:instrText xml:space="preserve"> PAGEREF _Toc461019163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4" w:history="1">
            <w:r w:rsidRPr="00187476">
              <w:rPr>
                <w:rStyle w:val="Hyperlink"/>
                <w:noProof/>
                <w:lang w:val="fr-BE"/>
              </w:rPr>
              <w:t>Install GIT</w:t>
            </w:r>
            <w:r>
              <w:rPr>
                <w:noProof/>
                <w:webHidden/>
              </w:rPr>
              <w:tab/>
            </w:r>
            <w:r>
              <w:rPr>
                <w:noProof/>
                <w:webHidden/>
              </w:rPr>
              <w:fldChar w:fldCharType="begin"/>
            </w:r>
            <w:r>
              <w:rPr>
                <w:noProof/>
                <w:webHidden/>
              </w:rPr>
              <w:instrText xml:space="preserve"> PAGEREF _Toc461019164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5" w:history="1">
            <w:r w:rsidRPr="00187476">
              <w:rPr>
                <w:rStyle w:val="Hyperlink"/>
                <w:noProof/>
                <w:lang w:val="fr-BE"/>
              </w:rPr>
              <w:t>Install the certificate</w:t>
            </w:r>
            <w:r>
              <w:rPr>
                <w:noProof/>
                <w:webHidden/>
              </w:rPr>
              <w:tab/>
            </w:r>
            <w:r>
              <w:rPr>
                <w:noProof/>
                <w:webHidden/>
              </w:rPr>
              <w:fldChar w:fldCharType="begin"/>
            </w:r>
            <w:r>
              <w:rPr>
                <w:noProof/>
                <w:webHidden/>
              </w:rPr>
              <w:instrText xml:space="preserve"> PAGEREF _Toc461019165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6" w:history="1">
            <w:r w:rsidRPr="00187476">
              <w:rPr>
                <w:rStyle w:val="Hyperlink"/>
                <w:noProof/>
                <w:lang w:val="fr-BE"/>
              </w:rPr>
              <w:t>Manual installation</w:t>
            </w:r>
            <w:r>
              <w:rPr>
                <w:noProof/>
                <w:webHidden/>
              </w:rPr>
              <w:tab/>
            </w:r>
            <w:r>
              <w:rPr>
                <w:noProof/>
                <w:webHidden/>
              </w:rPr>
              <w:fldChar w:fldCharType="begin"/>
            </w:r>
            <w:r>
              <w:rPr>
                <w:noProof/>
                <w:webHidden/>
              </w:rPr>
              <w:instrText xml:space="preserve"> PAGEREF _Toc461019166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7" w:history="1">
            <w:r w:rsidRPr="00187476">
              <w:rPr>
                <w:rStyle w:val="Hyperlink"/>
                <w:noProof/>
                <w:lang w:val="fr-BE"/>
              </w:rPr>
              <w:t>Install with Docker</w:t>
            </w:r>
            <w:r>
              <w:rPr>
                <w:noProof/>
                <w:webHidden/>
              </w:rPr>
              <w:tab/>
            </w:r>
            <w:r>
              <w:rPr>
                <w:noProof/>
                <w:webHidden/>
              </w:rPr>
              <w:fldChar w:fldCharType="begin"/>
            </w:r>
            <w:r>
              <w:rPr>
                <w:noProof/>
                <w:webHidden/>
              </w:rPr>
              <w:instrText xml:space="preserve"> PAGEREF _Toc461019167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8" w:history="1">
            <w:r w:rsidRPr="00187476">
              <w:rPr>
                <w:rStyle w:val="Hyperlink"/>
                <w:noProof/>
                <w:lang w:val="fr-BE"/>
              </w:rPr>
              <w:t>Prequisistes</w:t>
            </w:r>
            <w:r>
              <w:rPr>
                <w:noProof/>
                <w:webHidden/>
              </w:rPr>
              <w:tab/>
            </w:r>
            <w:r>
              <w:rPr>
                <w:noProof/>
                <w:webHidden/>
              </w:rPr>
              <w:fldChar w:fldCharType="begin"/>
            </w:r>
            <w:r>
              <w:rPr>
                <w:noProof/>
                <w:webHidden/>
              </w:rPr>
              <w:instrText xml:space="preserve"> PAGEREF _Toc461019168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9" w:history="1">
            <w:r w:rsidRPr="00187476">
              <w:rPr>
                <w:rStyle w:val="Hyperlink"/>
                <w:noProof/>
                <w:lang w:val="fr-BE"/>
              </w:rPr>
              <w:t>Launch the deployment</w:t>
            </w:r>
            <w:r>
              <w:rPr>
                <w:noProof/>
                <w:webHidden/>
              </w:rPr>
              <w:tab/>
            </w:r>
            <w:r>
              <w:rPr>
                <w:noProof/>
                <w:webHidden/>
              </w:rPr>
              <w:fldChar w:fldCharType="begin"/>
            </w:r>
            <w:r>
              <w:rPr>
                <w:noProof/>
                <w:webHidden/>
              </w:rPr>
              <w:instrText xml:space="preserve"> PAGEREF _Toc461019169 \h </w:instrText>
            </w:r>
            <w:r>
              <w:rPr>
                <w:noProof/>
                <w:webHidden/>
              </w:rPr>
            </w:r>
            <w:r>
              <w:rPr>
                <w:noProof/>
                <w:webHidden/>
              </w:rPr>
              <w:fldChar w:fldCharType="separate"/>
            </w:r>
            <w:r>
              <w:rPr>
                <w:noProof/>
                <w:webHidden/>
              </w:rPr>
              <w:t>54</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70" w:history="1">
            <w:r w:rsidRPr="00187476">
              <w:rPr>
                <w:rStyle w:val="Hyperlink"/>
                <w:noProof/>
                <w:lang w:val="fr-BE"/>
              </w:rPr>
              <w:t>Technical documentation</w:t>
            </w:r>
            <w:r>
              <w:rPr>
                <w:noProof/>
                <w:webHidden/>
              </w:rPr>
              <w:tab/>
            </w:r>
            <w:r>
              <w:rPr>
                <w:noProof/>
                <w:webHidden/>
              </w:rPr>
              <w:fldChar w:fldCharType="begin"/>
            </w:r>
            <w:r>
              <w:rPr>
                <w:noProof/>
                <w:webHidden/>
              </w:rPr>
              <w:instrText xml:space="preserve"> PAGEREF _Toc461019170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1" w:history="1">
            <w:r w:rsidRPr="00187476">
              <w:rPr>
                <w:rStyle w:val="Hyperlink"/>
                <w:noProof/>
                <w:lang w:val="fr-BE"/>
              </w:rPr>
              <w:t>Monitoring</w:t>
            </w:r>
            <w:r>
              <w:rPr>
                <w:noProof/>
                <w:webHidden/>
              </w:rPr>
              <w:tab/>
            </w:r>
            <w:r>
              <w:rPr>
                <w:noProof/>
                <w:webHidden/>
              </w:rPr>
              <w:fldChar w:fldCharType="begin"/>
            </w:r>
            <w:r>
              <w:rPr>
                <w:noProof/>
                <w:webHidden/>
              </w:rPr>
              <w:instrText xml:space="preserve"> PAGEREF _Toc461019171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2" w:history="1">
            <w:r w:rsidRPr="00187476">
              <w:rPr>
                <w:rStyle w:val="Hyperlink"/>
                <w:noProof/>
                <w:lang w:val="fr-BE"/>
              </w:rPr>
              <w:t>Nuget packages</w:t>
            </w:r>
            <w:r>
              <w:rPr>
                <w:noProof/>
                <w:webHidden/>
              </w:rPr>
              <w:tab/>
            </w:r>
            <w:r>
              <w:rPr>
                <w:noProof/>
                <w:webHidden/>
              </w:rPr>
              <w:fldChar w:fldCharType="begin"/>
            </w:r>
            <w:r>
              <w:rPr>
                <w:noProof/>
                <w:webHidden/>
              </w:rPr>
              <w:instrText xml:space="preserve"> PAGEREF _Toc461019172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3" w:history="1">
            <w:r w:rsidRPr="00187476">
              <w:rPr>
                <w:rStyle w:val="Hyperlink"/>
                <w:noProof/>
                <w:lang w:val="fr-BE"/>
              </w:rPr>
              <w:t>SimpleIdentityServer.Proxy</w:t>
            </w:r>
            <w:r>
              <w:rPr>
                <w:noProof/>
                <w:webHidden/>
              </w:rPr>
              <w:tab/>
            </w:r>
            <w:r>
              <w:rPr>
                <w:noProof/>
                <w:webHidden/>
              </w:rPr>
              <w:fldChar w:fldCharType="begin"/>
            </w:r>
            <w:r>
              <w:rPr>
                <w:noProof/>
                <w:webHidden/>
              </w:rPr>
              <w:instrText xml:space="preserve"> PAGEREF _Toc461019173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4" w:history="1">
            <w:r w:rsidRPr="00187476">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_Toc461019174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5" w:history="1">
            <w:r w:rsidRPr="00187476">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_Toc461019175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6" w:history="1">
            <w:r w:rsidRPr="00187476">
              <w:rPr>
                <w:rStyle w:val="Hyperlink"/>
                <w:noProof/>
                <w:lang w:val="fr-BE"/>
              </w:rPr>
              <w:t>Load balancing</w:t>
            </w:r>
            <w:r>
              <w:rPr>
                <w:noProof/>
                <w:webHidden/>
              </w:rPr>
              <w:tab/>
            </w:r>
            <w:r>
              <w:rPr>
                <w:noProof/>
                <w:webHidden/>
              </w:rPr>
              <w:fldChar w:fldCharType="begin"/>
            </w:r>
            <w:r>
              <w:rPr>
                <w:noProof/>
                <w:webHidden/>
              </w:rPr>
              <w:instrText xml:space="preserve"> PAGEREF _Toc461019176 \h </w:instrText>
            </w:r>
            <w:r>
              <w:rPr>
                <w:noProof/>
                <w:webHidden/>
              </w:rPr>
            </w:r>
            <w:r>
              <w:rPr>
                <w:noProof/>
                <w:webHidden/>
              </w:rPr>
              <w:fldChar w:fldCharType="separate"/>
            </w:r>
            <w:r>
              <w:rPr>
                <w:noProof/>
                <w:webHidden/>
              </w:rPr>
              <w:t>56</w:t>
            </w:r>
            <w:r>
              <w:rPr>
                <w:noProof/>
                <w:webHidden/>
              </w:rPr>
              <w:fldChar w:fldCharType="end"/>
            </w:r>
          </w:hyperlink>
        </w:p>
        <w:p w:rsidR="00E7218E" w:rsidRPr="00261582" w:rsidRDefault="00E7218E">
          <w:pPr>
            <w:rPr>
              <w:lang w:val="en-GB"/>
            </w:rPr>
          </w:pPr>
          <w:r w:rsidRPr="00261582">
            <w:rPr>
              <w:b/>
              <w:bCs/>
              <w:lang w:val="en-GB"/>
            </w:rPr>
            <w:fldChar w:fldCharType="end"/>
          </w:r>
        </w:p>
      </w:sdtContent>
    </w:sdt>
    <w:p w:rsidR="00E7218E" w:rsidRPr="00261582" w:rsidRDefault="00E7218E" w:rsidP="000532CC">
      <w:pPr>
        <w:pStyle w:val="Heading1"/>
        <w:rPr>
          <w:lang w:val="en-GB"/>
        </w:rPr>
      </w:pPr>
      <w:r w:rsidRPr="00261582">
        <w:rPr>
          <w:lang w:val="en-GB"/>
        </w:rPr>
        <w:br w:type="page"/>
      </w:r>
    </w:p>
    <w:p w:rsidR="000532CC" w:rsidRPr="00261582" w:rsidRDefault="005B625E" w:rsidP="000532CC">
      <w:pPr>
        <w:pStyle w:val="Heading1"/>
        <w:rPr>
          <w:lang w:val="en-GB"/>
        </w:rPr>
      </w:pPr>
      <w:bookmarkStart w:id="0" w:name="_Toc461019094"/>
      <w:r w:rsidRPr="00261582">
        <w:rPr>
          <w:lang w:val="en-GB"/>
        </w:rPr>
        <w:lastRenderedPageBreak/>
        <w:t>Terminologies</w:t>
      </w:r>
      <w:bookmarkEnd w:id="0"/>
    </w:p>
    <w:p w:rsidR="000532CC" w:rsidRPr="0026158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261582" w:rsidTr="00765E72">
        <w:tc>
          <w:tcPr>
            <w:tcW w:w="1644"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Words</w:t>
            </w:r>
          </w:p>
        </w:tc>
        <w:tc>
          <w:tcPr>
            <w:tcW w:w="7212"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Definitions</w:t>
            </w:r>
          </w:p>
        </w:tc>
      </w:tr>
      <w:tr w:rsidR="00656A56" w:rsidRPr="00261582" w:rsidTr="00765E72">
        <w:tc>
          <w:tcPr>
            <w:tcW w:w="1644" w:type="dxa"/>
          </w:tcPr>
          <w:p w:rsidR="00656A56" w:rsidRPr="00261582" w:rsidRDefault="0036591A" w:rsidP="000532CC">
            <w:pPr>
              <w:pStyle w:val="NoSpacing"/>
              <w:rPr>
                <w:lang w:val="en-GB"/>
              </w:rPr>
            </w:pPr>
            <w:r w:rsidRPr="00261582">
              <w:rPr>
                <w:lang w:val="en-GB"/>
              </w:rPr>
              <w:t>Resource</w:t>
            </w:r>
          </w:p>
        </w:tc>
        <w:tc>
          <w:tcPr>
            <w:tcW w:w="7212" w:type="dxa"/>
          </w:tcPr>
          <w:p w:rsidR="00656A56" w:rsidRPr="00261582" w:rsidRDefault="00AB0CDC" w:rsidP="00AB0CDC">
            <w:pPr>
              <w:pStyle w:val="NoSpacing"/>
              <w:rPr>
                <w:lang w:val="en-GB"/>
              </w:rPr>
            </w:pPr>
            <w:r w:rsidRPr="00261582">
              <w:rPr>
                <w:lang w:val="en-GB"/>
              </w:rPr>
              <w:t>It can be anything that needs to be protected for example : a picture of a user or an API operation.</w:t>
            </w:r>
          </w:p>
        </w:tc>
      </w:tr>
      <w:tr w:rsidR="009C482B" w:rsidRPr="00261582" w:rsidTr="00765E72">
        <w:tc>
          <w:tcPr>
            <w:tcW w:w="1644" w:type="dxa"/>
          </w:tcPr>
          <w:p w:rsidR="009C482B" w:rsidRPr="00261582" w:rsidRDefault="00D915A1" w:rsidP="000532CC">
            <w:pPr>
              <w:pStyle w:val="NoSpacing"/>
              <w:rPr>
                <w:lang w:val="en-GB"/>
              </w:rPr>
            </w:pPr>
            <w:r w:rsidRPr="00261582">
              <w:rPr>
                <w:lang w:val="en-GB"/>
              </w:rPr>
              <w:t>Folder</w:t>
            </w:r>
          </w:p>
        </w:tc>
        <w:tc>
          <w:tcPr>
            <w:tcW w:w="7212" w:type="dxa"/>
          </w:tcPr>
          <w:p w:rsidR="009C482B" w:rsidRPr="00261582" w:rsidRDefault="00AF2E77" w:rsidP="00F23982">
            <w:pPr>
              <w:pStyle w:val="NoSpacing"/>
              <w:rPr>
                <w:lang w:val="en-GB"/>
              </w:rPr>
            </w:pPr>
            <w:r w:rsidRPr="00261582">
              <w:rPr>
                <w:lang w:val="en-GB"/>
              </w:rPr>
              <w:t xml:space="preserve">Resource which can contains </w:t>
            </w:r>
            <w:r w:rsidR="00F23982" w:rsidRPr="00261582">
              <w:rPr>
                <w:lang w:val="en-GB"/>
              </w:rPr>
              <w:t>one or more resources.</w:t>
            </w:r>
          </w:p>
        </w:tc>
      </w:tr>
      <w:tr w:rsidR="008E4CF7" w:rsidRPr="00261582" w:rsidTr="00765E72">
        <w:tc>
          <w:tcPr>
            <w:tcW w:w="1644" w:type="dxa"/>
          </w:tcPr>
          <w:p w:rsidR="008E4CF7" w:rsidRPr="00261582" w:rsidRDefault="00AF2E77" w:rsidP="000532CC">
            <w:pPr>
              <w:pStyle w:val="NoSpacing"/>
              <w:rPr>
                <w:lang w:val="en-GB"/>
              </w:rPr>
            </w:pPr>
            <w:r w:rsidRPr="00261582">
              <w:rPr>
                <w:lang w:val="en-GB"/>
              </w:rPr>
              <w:t>File</w:t>
            </w:r>
          </w:p>
        </w:tc>
        <w:tc>
          <w:tcPr>
            <w:tcW w:w="7212" w:type="dxa"/>
          </w:tcPr>
          <w:p w:rsidR="008E4CF7" w:rsidRPr="00261582" w:rsidRDefault="00AF2E77" w:rsidP="009C482B">
            <w:pPr>
              <w:pStyle w:val="NoSpacing"/>
              <w:rPr>
                <w:lang w:val="en-GB"/>
              </w:rPr>
            </w:pPr>
            <w:r w:rsidRPr="00261582">
              <w:rPr>
                <w:lang w:val="en-GB"/>
              </w:rPr>
              <w:t>Unique resource</w:t>
            </w:r>
            <w:r w:rsidR="003C6B52" w:rsidRPr="00261582">
              <w:rPr>
                <w:lang w:val="en-GB"/>
              </w:rPr>
              <w:t>.</w:t>
            </w:r>
          </w:p>
        </w:tc>
      </w:tr>
      <w:tr w:rsidR="004E58FD" w:rsidRPr="00261582" w:rsidTr="00765E72">
        <w:tc>
          <w:tcPr>
            <w:tcW w:w="1644" w:type="dxa"/>
          </w:tcPr>
          <w:p w:rsidR="004E58FD" w:rsidRPr="00261582" w:rsidRDefault="001B1D0E" w:rsidP="001B1D0E">
            <w:pPr>
              <w:pStyle w:val="NoSpacing"/>
              <w:rPr>
                <w:lang w:val="en-GB"/>
              </w:rPr>
            </w:pPr>
            <w:r w:rsidRPr="00261582">
              <w:rPr>
                <w:lang w:val="en-GB"/>
              </w:rPr>
              <w:t>Authorization policy</w:t>
            </w:r>
          </w:p>
        </w:tc>
        <w:tc>
          <w:tcPr>
            <w:tcW w:w="7212" w:type="dxa"/>
          </w:tcPr>
          <w:p w:rsidR="0050406E" w:rsidRPr="00261582" w:rsidRDefault="003C6B52" w:rsidP="004103A2">
            <w:pPr>
              <w:pStyle w:val="NoSpacing"/>
              <w:rPr>
                <w:lang w:val="en-GB"/>
              </w:rPr>
            </w:pPr>
            <w:r w:rsidRPr="00261582">
              <w:rPr>
                <w:lang w:val="en-GB"/>
              </w:rPr>
              <w:t>Can c</w:t>
            </w:r>
            <w:r w:rsidR="001B1D0E" w:rsidRPr="00261582">
              <w:rPr>
                <w:lang w:val="en-GB"/>
              </w:rPr>
              <w:t xml:space="preserve">ontains one or </w:t>
            </w:r>
            <w:r w:rsidR="00101066" w:rsidRPr="00261582">
              <w:rPr>
                <w:lang w:val="en-GB"/>
              </w:rPr>
              <w:t>more</w:t>
            </w:r>
            <w:r w:rsidR="001B1D0E" w:rsidRPr="00261582">
              <w:rPr>
                <w:lang w:val="en-GB"/>
              </w:rPr>
              <w:t xml:space="preserve"> security rules and is assigned to one or several resources.</w:t>
            </w:r>
            <w:r w:rsidRPr="00261582">
              <w:rPr>
                <w:lang w:val="en-GB"/>
              </w:rPr>
              <w:t xml:space="preserve"> It is </w:t>
            </w:r>
            <w:r w:rsidR="00956922" w:rsidRPr="00261582">
              <w:rPr>
                <w:lang w:val="en-GB"/>
              </w:rPr>
              <w:t xml:space="preserve">used by the UMA server to </w:t>
            </w:r>
            <w:r w:rsidR="004103A2" w:rsidRPr="00261582">
              <w:rPr>
                <w:lang w:val="en-GB"/>
              </w:rPr>
              <w:t xml:space="preserve">determine if an incoming request can execute the requesting operations </w:t>
            </w:r>
            <w:r w:rsidR="00F03BA8" w:rsidRPr="00261582">
              <w:rPr>
                <w:lang w:val="en-GB"/>
              </w:rPr>
              <w:t xml:space="preserve">(read, write or delete) </w:t>
            </w:r>
            <w:r w:rsidR="004103A2" w:rsidRPr="00261582">
              <w:rPr>
                <w:lang w:val="en-GB"/>
              </w:rPr>
              <w:t xml:space="preserve">on a protected resource. </w:t>
            </w:r>
          </w:p>
        </w:tc>
      </w:tr>
      <w:tr w:rsidR="00881950" w:rsidRPr="00261582" w:rsidTr="00765E72">
        <w:tc>
          <w:tcPr>
            <w:tcW w:w="1644" w:type="dxa"/>
          </w:tcPr>
          <w:p w:rsidR="00881950" w:rsidRPr="00261582" w:rsidRDefault="0000415C" w:rsidP="000532CC">
            <w:pPr>
              <w:pStyle w:val="NoSpacing"/>
              <w:rPr>
                <w:lang w:val="en-GB"/>
              </w:rPr>
            </w:pPr>
            <w:r w:rsidRPr="00261582">
              <w:rPr>
                <w:lang w:val="en-GB"/>
              </w:rPr>
              <w:t>Security rule</w:t>
            </w:r>
          </w:p>
        </w:tc>
        <w:tc>
          <w:tcPr>
            <w:tcW w:w="7212" w:type="dxa"/>
          </w:tcPr>
          <w:p w:rsidR="00881950" w:rsidRPr="00261582" w:rsidRDefault="0000415C" w:rsidP="006C2785">
            <w:pPr>
              <w:pStyle w:val="NoSpacing"/>
              <w:rPr>
                <w:lang w:val="en-GB"/>
              </w:rPr>
            </w:pPr>
            <w:r w:rsidRPr="00261582">
              <w:rPr>
                <w:lang w:val="en-GB"/>
              </w:rPr>
              <w:t>Belongs to an authorization policy</w:t>
            </w:r>
            <w:r w:rsidR="00C72F33" w:rsidRPr="00261582">
              <w:rPr>
                <w:lang w:val="en-GB"/>
              </w:rPr>
              <w:t>.</w:t>
            </w:r>
          </w:p>
        </w:tc>
      </w:tr>
      <w:tr w:rsidR="005E4FEB" w:rsidRPr="00261582" w:rsidTr="00765E72">
        <w:tc>
          <w:tcPr>
            <w:tcW w:w="1644" w:type="dxa"/>
          </w:tcPr>
          <w:p w:rsidR="005E4FEB" w:rsidRPr="00261582" w:rsidRDefault="0000415C" w:rsidP="000532CC">
            <w:pPr>
              <w:pStyle w:val="NoSpacing"/>
              <w:rPr>
                <w:lang w:val="en-GB"/>
              </w:rPr>
            </w:pPr>
            <w:r w:rsidRPr="00261582">
              <w:rPr>
                <w:lang w:val="en-GB"/>
              </w:rPr>
              <w:t>Resource owner</w:t>
            </w:r>
          </w:p>
        </w:tc>
        <w:tc>
          <w:tcPr>
            <w:tcW w:w="7212" w:type="dxa"/>
          </w:tcPr>
          <w:p w:rsidR="005E4FEB" w:rsidRPr="00261582" w:rsidRDefault="0000415C" w:rsidP="006C2785">
            <w:pPr>
              <w:pStyle w:val="NoSpacing"/>
              <w:rPr>
                <w:lang w:val="en-GB"/>
              </w:rPr>
            </w:pPr>
            <w:r w:rsidRPr="00261582">
              <w:rPr>
                <w:lang w:val="en-GB"/>
              </w:rPr>
              <w:t>An entity capable of granting access to a protected resource. When the resource owner is a person, it is referred to as an end-user.</w:t>
            </w:r>
          </w:p>
        </w:tc>
      </w:tr>
      <w:tr w:rsidR="00935D20" w:rsidRPr="00261582" w:rsidTr="00765E72">
        <w:tc>
          <w:tcPr>
            <w:tcW w:w="1644" w:type="dxa"/>
          </w:tcPr>
          <w:p w:rsidR="00935D20" w:rsidRPr="00261582" w:rsidRDefault="0022011E" w:rsidP="000532CC">
            <w:pPr>
              <w:pStyle w:val="NoSpacing"/>
              <w:rPr>
                <w:lang w:val="en-GB"/>
              </w:rPr>
            </w:pPr>
            <w:r w:rsidRPr="00261582">
              <w:rPr>
                <w:lang w:val="en-GB"/>
              </w:rPr>
              <w:t>Scope</w:t>
            </w:r>
          </w:p>
        </w:tc>
        <w:tc>
          <w:tcPr>
            <w:tcW w:w="7212" w:type="dxa"/>
          </w:tcPr>
          <w:p w:rsidR="00935D20" w:rsidRPr="00261582" w:rsidRDefault="0022011E" w:rsidP="0022011E">
            <w:pPr>
              <w:pStyle w:val="NoSpacing"/>
              <w:tabs>
                <w:tab w:val="left" w:pos="1189"/>
              </w:tabs>
              <w:rPr>
                <w:lang w:val="en-GB"/>
              </w:rPr>
            </w:pPr>
            <w:r w:rsidRPr="00261582">
              <w:rPr>
                <w:lang w:val="en-GB"/>
              </w:rPr>
              <w:t>List of resources which can be accessed by a client.</w:t>
            </w:r>
          </w:p>
        </w:tc>
      </w:tr>
      <w:tr w:rsidR="00C30F10" w:rsidRPr="00261582" w:rsidTr="00765E72">
        <w:tc>
          <w:tcPr>
            <w:tcW w:w="1644" w:type="dxa"/>
          </w:tcPr>
          <w:p w:rsidR="00C30F10" w:rsidRPr="00261582" w:rsidRDefault="00C30F10" w:rsidP="000532CC">
            <w:pPr>
              <w:pStyle w:val="NoSpacing"/>
              <w:rPr>
                <w:lang w:val="en-GB"/>
              </w:rPr>
            </w:pPr>
            <w:r w:rsidRPr="00261582">
              <w:rPr>
                <w:lang w:val="en-GB"/>
              </w:rPr>
              <w:t>Client</w:t>
            </w:r>
          </w:p>
        </w:tc>
        <w:tc>
          <w:tcPr>
            <w:tcW w:w="7212" w:type="dxa"/>
          </w:tcPr>
          <w:p w:rsidR="00C30F10" w:rsidRPr="00261582" w:rsidRDefault="002D24D9" w:rsidP="00895630">
            <w:pPr>
              <w:pStyle w:val="NoSpacing"/>
              <w:rPr>
                <w:lang w:val="en-GB"/>
              </w:rPr>
            </w:pPr>
            <w:r w:rsidRPr="0026158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UMA server</w:t>
            </w:r>
          </w:p>
        </w:tc>
        <w:tc>
          <w:tcPr>
            <w:tcW w:w="7212" w:type="dxa"/>
          </w:tcPr>
          <w:p w:rsidR="00CB7FE9" w:rsidRPr="00261582" w:rsidRDefault="005D065F" w:rsidP="005D065F">
            <w:pPr>
              <w:pStyle w:val="NoSpacing"/>
              <w:rPr>
                <w:lang w:val="en-GB"/>
              </w:rPr>
            </w:pPr>
            <w:r w:rsidRPr="00261582">
              <w:rPr>
                <w:lang w:val="en-GB"/>
              </w:rPr>
              <w:t>Server which is conformed to the OPENID-RFC</w:t>
            </w:r>
            <w:r w:rsidR="00CB7FE9" w:rsidRPr="00261582">
              <w:rPr>
                <w:lang w:val="en-GB"/>
              </w:rPr>
              <w:t xml:space="preserve"> </w:t>
            </w:r>
            <w:r w:rsidR="00CB7FE9" w:rsidRPr="00261582">
              <w:rPr>
                <w:rStyle w:val="FootnoteReference"/>
                <w:lang w:val="en-GB"/>
              </w:rPr>
              <w:footnoteReference w:id="1"/>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OPENID server</w:t>
            </w:r>
          </w:p>
        </w:tc>
        <w:tc>
          <w:tcPr>
            <w:tcW w:w="7212" w:type="dxa"/>
          </w:tcPr>
          <w:p w:rsidR="00CB7FE9" w:rsidRPr="00261582" w:rsidRDefault="005D065F" w:rsidP="005D065F">
            <w:pPr>
              <w:pStyle w:val="NoSpacing"/>
              <w:rPr>
                <w:lang w:val="en-GB"/>
              </w:rPr>
            </w:pPr>
            <w:r w:rsidRPr="00261582">
              <w:rPr>
                <w:lang w:val="en-GB"/>
              </w:rPr>
              <w:t xml:space="preserve">Server which is conformed to the </w:t>
            </w:r>
            <w:r w:rsidR="009A465C" w:rsidRPr="00261582">
              <w:rPr>
                <w:lang w:val="en-GB"/>
              </w:rPr>
              <w:t>UMA</w:t>
            </w:r>
            <w:r w:rsidRPr="00261582">
              <w:rPr>
                <w:lang w:val="en-GB"/>
              </w:rPr>
              <w:t xml:space="preserve">-RFC </w:t>
            </w:r>
            <w:r w:rsidR="00C85943" w:rsidRPr="00261582">
              <w:rPr>
                <w:rStyle w:val="FootnoteReference"/>
                <w:lang w:val="en-GB"/>
              </w:rPr>
              <w:footnoteReference w:id="2"/>
            </w:r>
          </w:p>
        </w:tc>
      </w:tr>
      <w:tr w:rsidR="00D35F55" w:rsidRPr="00261582" w:rsidTr="00765E72">
        <w:tc>
          <w:tcPr>
            <w:tcW w:w="1644" w:type="dxa"/>
          </w:tcPr>
          <w:p w:rsidR="00D35F55" w:rsidRPr="00261582" w:rsidRDefault="00AD3F4C" w:rsidP="00AD3F4C">
            <w:pPr>
              <w:pStyle w:val="NoSpacing"/>
              <w:rPr>
                <w:lang w:val="en-GB"/>
              </w:rPr>
            </w:pPr>
            <w:r w:rsidRPr="00261582">
              <w:rPr>
                <w:lang w:val="en-GB"/>
              </w:rPr>
              <w:t>Requesting Party Token (RPT)</w:t>
            </w:r>
          </w:p>
        </w:tc>
        <w:tc>
          <w:tcPr>
            <w:tcW w:w="7212" w:type="dxa"/>
          </w:tcPr>
          <w:p w:rsidR="00D35F55" w:rsidRPr="00261582" w:rsidRDefault="00AD3F4C" w:rsidP="00D35F55">
            <w:pPr>
              <w:pStyle w:val="NoSpacing"/>
              <w:rPr>
                <w:lang w:val="en-GB"/>
              </w:rPr>
            </w:pPr>
            <w:r w:rsidRPr="00261582">
              <w:rPr>
                <w:lang w:val="en-GB"/>
              </w:rPr>
              <w:t>An UMA access token associated with a set of authorization data, used by the client to gain access to protected resources at the UMA server.</w:t>
            </w:r>
          </w:p>
        </w:tc>
      </w:tr>
    </w:tbl>
    <w:p w:rsidR="002230CA" w:rsidRPr="00261582" w:rsidRDefault="002230CA" w:rsidP="000532CC">
      <w:pPr>
        <w:pStyle w:val="NoSpacing"/>
        <w:rPr>
          <w:lang w:val="en-GB"/>
        </w:rPr>
      </w:pPr>
      <w:r w:rsidRPr="00261582">
        <w:rPr>
          <w:lang w:val="en-GB"/>
        </w:rPr>
        <w:br w:type="page"/>
      </w:r>
    </w:p>
    <w:p w:rsidR="00FA30CD" w:rsidRPr="00261582" w:rsidRDefault="00FA30CD" w:rsidP="002230CA">
      <w:pPr>
        <w:pStyle w:val="Heading1"/>
        <w:rPr>
          <w:lang w:val="en-GB"/>
        </w:rPr>
      </w:pPr>
      <w:bookmarkStart w:id="1" w:name="_Toc461019095"/>
      <w:r w:rsidRPr="00261582">
        <w:rPr>
          <w:lang w:val="en-GB"/>
        </w:rPr>
        <w:lastRenderedPageBreak/>
        <w:t>Benchmark</w:t>
      </w:r>
      <w:bookmarkEnd w:id="1"/>
    </w:p>
    <w:p w:rsidR="00FA30CD" w:rsidRPr="00261582" w:rsidRDefault="00FA30CD" w:rsidP="00FA30CD">
      <w:pPr>
        <w:rPr>
          <w:lang w:val="en-GB"/>
        </w:rPr>
      </w:pPr>
    </w:p>
    <w:p w:rsidR="006E750F" w:rsidRPr="00261582" w:rsidRDefault="00E30E3E" w:rsidP="0010243E">
      <w:pPr>
        <w:rPr>
          <w:lang w:val="en-GB"/>
        </w:rPr>
      </w:pPr>
      <w:r w:rsidRPr="00261582">
        <w:rPr>
          <w:lang w:val="en-GB"/>
        </w:rPr>
        <w:t xml:space="preserve">The following table </w:t>
      </w:r>
      <w:r w:rsidR="00BD5DFD" w:rsidRPr="00261582">
        <w:rPr>
          <w:lang w:val="en-GB"/>
        </w:rPr>
        <w:t>lists</w:t>
      </w:r>
      <w:r w:rsidR="000C5B6B" w:rsidRPr="00261582">
        <w:rPr>
          <w:lang w:val="en-GB"/>
        </w:rPr>
        <w:t xml:space="preserve"> the differences between </w:t>
      </w:r>
      <w:r w:rsidR="00900B13" w:rsidRPr="00261582">
        <w:rPr>
          <w:lang w:val="en-GB"/>
        </w:rPr>
        <w:t>our product and others</w:t>
      </w:r>
      <w:r w:rsidR="000C5B6B" w:rsidRPr="00261582">
        <w:rPr>
          <w:lang w:val="en-GB"/>
        </w:rPr>
        <w:t xml:space="preserve">: </w:t>
      </w:r>
      <w:proofErr w:type="spellStart"/>
      <w:r w:rsidR="000C5B6B" w:rsidRPr="00261582">
        <w:rPr>
          <w:lang w:val="en-GB"/>
        </w:rPr>
        <w:t>Lokit</w:t>
      </w:r>
      <w:proofErr w:type="spellEnd"/>
      <w:r w:rsidR="000C5B6B" w:rsidRPr="00261582">
        <w:rPr>
          <w:lang w:val="en-GB"/>
        </w:rPr>
        <w:t xml:space="preserve">, Identity Server, </w:t>
      </w:r>
      <w:proofErr w:type="spellStart"/>
      <w:r w:rsidR="000C5B6B" w:rsidRPr="00261582">
        <w:rPr>
          <w:lang w:val="en-GB"/>
        </w:rPr>
        <w:t>Gluu</w:t>
      </w:r>
      <w:proofErr w:type="spellEnd"/>
      <w:r w:rsidR="000C5B6B" w:rsidRPr="00261582">
        <w:rPr>
          <w:lang w:val="en-GB"/>
        </w:rPr>
        <w:t xml:space="preserve"> server and AUTH0. </w:t>
      </w:r>
      <w:r w:rsidR="0010243E" w:rsidRPr="00261582">
        <w:rPr>
          <w:lang w:val="en-GB"/>
        </w:rPr>
        <w:t xml:space="preserve">It has been </w:t>
      </w:r>
      <w:r w:rsidR="00DD7CCD" w:rsidRPr="00261582">
        <w:rPr>
          <w:lang w:val="en-GB"/>
        </w:rPr>
        <w:t xml:space="preserve">made </w:t>
      </w:r>
      <w:r w:rsidR="0010243E" w:rsidRPr="00261582">
        <w:rPr>
          <w:lang w:val="en-GB"/>
        </w:rPr>
        <w:t xml:space="preserve">in “29-08-2016”, if you noticed </w:t>
      </w:r>
      <w:r w:rsidR="009F2A54" w:rsidRPr="00261582">
        <w:rPr>
          <w:lang w:val="en-GB"/>
        </w:rPr>
        <w:t xml:space="preserve">some </w:t>
      </w:r>
      <w:r w:rsidR="0033427C" w:rsidRPr="00261582">
        <w:rPr>
          <w:lang w:val="en-GB"/>
        </w:rPr>
        <w:t>differences</w:t>
      </w:r>
      <w:r w:rsidR="0010243E" w:rsidRPr="00261582">
        <w:rPr>
          <w:lang w:val="en-GB"/>
        </w:rPr>
        <w:t xml:space="preserve"> </w:t>
      </w:r>
      <w:r w:rsidR="009F2A54" w:rsidRPr="00261582">
        <w:rPr>
          <w:lang w:val="en-GB"/>
        </w:rPr>
        <w:t>don’t hesitate to contact-us</w:t>
      </w:r>
      <w:r w:rsidR="00C6015A" w:rsidRPr="00261582">
        <w:rPr>
          <w:lang w:val="en-GB"/>
        </w:rPr>
        <w:t xml:space="preserve"> </w:t>
      </w:r>
      <w:r w:rsidR="005177B1" w:rsidRPr="00261582">
        <w:rPr>
          <w:lang w:val="en-GB"/>
        </w:rPr>
        <w:t>by email</w:t>
      </w:r>
      <w:r w:rsidR="0010243E" w:rsidRPr="00261582">
        <w:rPr>
          <w:lang w:val="en-GB"/>
        </w:rPr>
        <w:t>.</w:t>
      </w:r>
    </w:p>
    <w:p w:rsidR="003F7710" w:rsidRPr="0026158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261582" w:rsidTr="00B24319">
        <w:tc>
          <w:tcPr>
            <w:tcW w:w="1907" w:type="dxa"/>
            <w:shd w:val="clear" w:color="auto" w:fill="D9D9D9" w:themeFill="background1" w:themeFillShade="D9"/>
          </w:tcPr>
          <w:p w:rsidR="00C27496" w:rsidRPr="0026158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Lokit</w:t>
            </w:r>
            <w:proofErr w:type="spellEnd"/>
          </w:p>
        </w:tc>
        <w:tc>
          <w:tcPr>
            <w:tcW w:w="185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Identity Server</w:t>
            </w:r>
          </w:p>
        </w:tc>
        <w:tc>
          <w:tcPr>
            <w:tcW w:w="1836"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Gluu</w:t>
            </w:r>
            <w:proofErr w:type="spellEnd"/>
            <w:r w:rsidRPr="00261582">
              <w:rPr>
                <w:b/>
                <w:sz w:val="16"/>
                <w:szCs w:val="16"/>
                <w:lang w:val="en-GB"/>
              </w:rPr>
              <w:t xml:space="preserve"> server</w:t>
            </w:r>
          </w:p>
        </w:tc>
        <w:tc>
          <w:tcPr>
            <w:tcW w:w="143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AUTH0</w:t>
            </w:r>
          </w:p>
        </w:tc>
      </w:tr>
      <w:tr w:rsidR="00C27496" w:rsidRPr="00261582" w:rsidTr="00C27496">
        <w:tc>
          <w:tcPr>
            <w:tcW w:w="1907" w:type="dxa"/>
          </w:tcPr>
          <w:p w:rsidR="00C27496" w:rsidRPr="00261582" w:rsidRDefault="00157DC8" w:rsidP="004066E9">
            <w:pPr>
              <w:pStyle w:val="NoSpacing"/>
              <w:rPr>
                <w:sz w:val="16"/>
                <w:szCs w:val="16"/>
                <w:lang w:val="en-GB"/>
              </w:rPr>
            </w:pPr>
            <w:r w:rsidRPr="00261582">
              <w:rPr>
                <w:sz w:val="16"/>
                <w:szCs w:val="16"/>
                <w:lang w:val="en-GB"/>
              </w:rPr>
              <w:t>Authors</w:t>
            </w:r>
          </w:p>
        </w:tc>
        <w:tc>
          <w:tcPr>
            <w:tcW w:w="1815" w:type="dxa"/>
          </w:tcPr>
          <w:p w:rsidR="00C27496" w:rsidRPr="00261582" w:rsidRDefault="00C27496" w:rsidP="004066E9">
            <w:pPr>
              <w:pStyle w:val="NoSpacing"/>
              <w:rPr>
                <w:sz w:val="16"/>
                <w:szCs w:val="16"/>
                <w:lang w:val="en-GB"/>
              </w:rPr>
            </w:pPr>
            <w:r w:rsidRPr="00261582">
              <w:rPr>
                <w:sz w:val="16"/>
                <w:szCs w:val="16"/>
                <w:lang w:val="en-GB"/>
              </w:rPr>
              <w:t>Habart Thierry</w:t>
            </w:r>
          </w:p>
        </w:tc>
        <w:tc>
          <w:tcPr>
            <w:tcW w:w="1859" w:type="dxa"/>
          </w:tcPr>
          <w:p w:rsidR="00C27496" w:rsidRPr="00261582" w:rsidRDefault="00C27496" w:rsidP="004066E9">
            <w:pPr>
              <w:pStyle w:val="NoSpacing"/>
              <w:rPr>
                <w:sz w:val="16"/>
                <w:szCs w:val="16"/>
                <w:lang w:val="en-GB"/>
              </w:rPr>
            </w:pPr>
            <w:r w:rsidRPr="00261582">
              <w:rPr>
                <w:sz w:val="16"/>
                <w:szCs w:val="16"/>
                <w:lang w:val="en-GB"/>
              </w:rPr>
              <w:t xml:space="preserve">Brock Allen &amp; Dominick </w:t>
            </w:r>
            <w:proofErr w:type="spellStart"/>
            <w:r w:rsidRPr="00261582">
              <w:rPr>
                <w:sz w:val="16"/>
                <w:szCs w:val="16"/>
                <w:lang w:val="en-GB"/>
              </w:rPr>
              <w:t>Baier</w:t>
            </w:r>
            <w:proofErr w:type="spellEnd"/>
          </w:p>
        </w:tc>
        <w:tc>
          <w:tcPr>
            <w:tcW w:w="1836" w:type="dxa"/>
          </w:tcPr>
          <w:p w:rsidR="00C27496" w:rsidRPr="00261582" w:rsidRDefault="00A36479" w:rsidP="004066E9">
            <w:pPr>
              <w:pStyle w:val="NoSpacing"/>
              <w:rPr>
                <w:sz w:val="16"/>
                <w:szCs w:val="16"/>
                <w:lang w:val="en-GB"/>
              </w:rPr>
            </w:pPr>
            <w:proofErr w:type="spellStart"/>
            <w:r w:rsidRPr="00261582">
              <w:rPr>
                <w:sz w:val="16"/>
                <w:szCs w:val="16"/>
                <w:lang w:val="en-GB"/>
              </w:rPr>
              <w:t>Gluu</w:t>
            </w:r>
            <w:proofErr w:type="spellEnd"/>
          </w:p>
        </w:tc>
        <w:tc>
          <w:tcPr>
            <w:tcW w:w="1439" w:type="dxa"/>
          </w:tcPr>
          <w:p w:rsidR="00C27496" w:rsidRPr="00261582" w:rsidRDefault="00A36479" w:rsidP="004066E9">
            <w:pPr>
              <w:pStyle w:val="NoSpacing"/>
              <w:rPr>
                <w:sz w:val="16"/>
                <w:szCs w:val="16"/>
                <w:lang w:val="en-GB"/>
              </w:rPr>
            </w:pPr>
            <w:r w:rsidRPr="00261582">
              <w:rPr>
                <w:sz w:val="16"/>
                <w:szCs w:val="16"/>
                <w:lang w:val="en-GB"/>
              </w:rPr>
              <w:t>Auth0</w:t>
            </w:r>
          </w:p>
        </w:tc>
      </w:tr>
      <w:tr w:rsidR="00C27496" w:rsidRPr="00261582" w:rsidTr="00C27496">
        <w:tc>
          <w:tcPr>
            <w:tcW w:w="1907" w:type="dxa"/>
          </w:tcPr>
          <w:p w:rsidR="00C27496" w:rsidRPr="00261582" w:rsidRDefault="00A36479" w:rsidP="004066E9">
            <w:pPr>
              <w:pStyle w:val="NoSpacing"/>
              <w:rPr>
                <w:sz w:val="16"/>
                <w:szCs w:val="16"/>
                <w:lang w:val="en-GB"/>
              </w:rPr>
            </w:pPr>
            <w:r w:rsidRPr="00261582">
              <w:rPr>
                <w:sz w:val="16"/>
                <w:szCs w:val="16"/>
                <w:lang w:val="en-GB"/>
              </w:rPr>
              <w:t>Start date</w:t>
            </w:r>
          </w:p>
        </w:tc>
        <w:tc>
          <w:tcPr>
            <w:tcW w:w="1815" w:type="dxa"/>
          </w:tcPr>
          <w:p w:rsidR="00C27496" w:rsidRPr="00261582" w:rsidRDefault="0033427C" w:rsidP="004066E9">
            <w:pPr>
              <w:pStyle w:val="NoSpacing"/>
              <w:rPr>
                <w:sz w:val="16"/>
                <w:szCs w:val="16"/>
                <w:lang w:val="en-GB"/>
              </w:rPr>
            </w:pPr>
            <w:r w:rsidRPr="00261582">
              <w:rPr>
                <w:sz w:val="16"/>
                <w:szCs w:val="16"/>
                <w:lang w:val="en-GB"/>
              </w:rPr>
              <w:t>October</w:t>
            </w:r>
            <w:r w:rsidR="00C27496" w:rsidRPr="00261582">
              <w:rPr>
                <w:sz w:val="16"/>
                <w:szCs w:val="16"/>
                <w:lang w:val="en-GB"/>
              </w:rPr>
              <w:t xml:space="preserve"> 2015</w:t>
            </w:r>
          </w:p>
        </w:tc>
        <w:tc>
          <w:tcPr>
            <w:tcW w:w="1859" w:type="dxa"/>
          </w:tcPr>
          <w:p w:rsidR="00C27496" w:rsidRPr="00261582" w:rsidRDefault="0033427C" w:rsidP="004066E9">
            <w:pPr>
              <w:pStyle w:val="NoSpacing"/>
              <w:rPr>
                <w:sz w:val="16"/>
                <w:szCs w:val="16"/>
                <w:lang w:val="en-GB"/>
              </w:rPr>
            </w:pPr>
            <w:r w:rsidRPr="00261582">
              <w:rPr>
                <w:sz w:val="16"/>
                <w:szCs w:val="16"/>
                <w:lang w:val="en-GB"/>
              </w:rPr>
              <w:t xml:space="preserve">January </w:t>
            </w:r>
            <w:r w:rsidR="00C27496" w:rsidRPr="00261582">
              <w:rPr>
                <w:sz w:val="16"/>
                <w:szCs w:val="16"/>
                <w:lang w:val="en-GB"/>
              </w:rPr>
              <w:t>2014</w:t>
            </w:r>
          </w:p>
        </w:tc>
        <w:tc>
          <w:tcPr>
            <w:tcW w:w="1836" w:type="dxa"/>
          </w:tcPr>
          <w:p w:rsidR="00C27496" w:rsidRPr="00261582" w:rsidRDefault="0033427C" w:rsidP="004066E9">
            <w:pPr>
              <w:pStyle w:val="NoSpacing"/>
              <w:rPr>
                <w:sz w:val="16"/>
                <w:szCs w:val="16"/>
                <w:lang w:val="en-GB"/>
              </w:rPr>
            </w:pPr>
            <w:r w:rsidRPr="00261582">
              <w:rPr>
                <w:sz w:val="16"/>
                <w:szCs w:val="16"/>
                <w:lang w:val="en-GB"/>
              </w:rPr>
              <w:t xml:space="preserve">March </w:t>
            </w:r>
            <w:r w:rsidR="00C27496" w:rsidRPr="00261582">
              <w:rPr>
                <w:sz w:val="16"/>
                <w:szCs w:val="16"/>
                <w:lang w:val="en-GB"/>
              </w:rPr>
              <w:t>2014</w:t>
            </w:r>
          </w:p>
        </w:tc>
        <w:tc>
          <w:tcPr>
            <w:tcW w:w="1439" w:type="dxa"/>
          </w:tcPr>
          <w:p w:rsidR="00C27496" w:rsidRPr="00261582" w:rsidRDefault="0033427C" w:rsidP="004066E9">
            <w:pPr>
              <w:pStyle w:val="NoSpacing"/>
              <w:rPr>
                <w:sz w:val="16"/>
                <w:szCs w:val="16"/>
                <w:lang w:val="en-GB"/>
              </w:rPr>
            </w:pPr>
            <w:r w:rsidRPr="00261582">
              <w:rPr>
                <w:sz w:val="16"/>
                <w:szCs w:val="16"/>
                <w:lang w:val="en-GB"/>
              </w:rPr>
              <w:t>November 2012</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Workflow Oauth2.0</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 credentials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Password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Refresh token</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 xml:space="preserve">Workflow </w:t>
            </w:r>
            <w:proofErr w:type="spellStart"/>
            <w:r w:rsidRPr="00261582">
              <w:rPr>
                <w:sz w:val="16"/>
                <w:szCs w:val="16"/>
                <w:lang w:val="en-GB"/>
              </w:rPr>
              <w:t>OpenId</w:t>
            </w:r>
            <w:proofErr w:type="spellEnd"/>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Implicit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76290B">
        <w:tc>
          <w:tcPr>
            <w:tcW w:w="1907" w:type="dxa"/>
          </w:tcPr>
          <w:p w:rsidR="00C27496" w:rsidRPr="00261582" w:rsidRDefault="00C27496" w:rsidP="004066E9">
            <w:pPr>
              <w:pStyle w:val="NoSpacing"/>
              <w:rPr>
                <w:sz w:val="16"/>
                <w:szCs w:val="16"/>
                <w:lang w:val="en-GB"/>
              </w:rPr>
            </w:pPr>
            <w:r w:rsidRPr="00261582">
              <w:rPr>
                <w:sz w:val="16"/>
                <w:szCs w:val="16"/>
                <w:lang w:val="en-GB"/>
              </w:rPr>
              <w:t>Hybrid</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E5B8B7" w:themeFill="accent2" w:themeFillTint="66"/>
          </w:tcPr>
          <w:p w:rsidR="00C27496" w:rsidRPr="00261582" w:rsidRDefault="0076290B"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Other OPENID features</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Register a client</w:t>
            </w:r>
            <w:r w:rsidR="00C27496" w:rsidRPr="00261582">
              <w:rPr>
                <w:sz w:val="16"/>
                <w:szCs w:val="16"/>
                <w:lang w:val="en-GB"/>
              </w:rPr>
              <w:t xml:space="preserve"> (</w:t>
            </w:r>
            <w:hyperlink r:id="rId9" w:history="1">
              <w:r w:rsidR="00C27496" w:rsidRPr="00261582">
                <w:rPr>
                  <w:rStyle w:val="Hyperlink"/>
                  <w:sz w:val="16"/>
                  <w:szCs w:val="16"/>
                  <w:lang w:val="en-GB"/>
                </w:rPr>
                <w:t>RFC</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C27496">
        <w:tc>
          <w:tcPr>
            <w:tcW w:w="1907" w:type="dxa"/>
          </w:tcPr>
          <w:p w:rsidR="00C27496" w:rsidRPr="00261582" w:rsidRDefault="004053D1" w:rsidP="004066E9">
            <w:pPr>
              <w:pStyle w:val="NoSpacing"/>
              <w:rPr>
                <w:sz w:val="16"/>
                <w:szCs w:val="16"/>
                <w:lang w:val="en-GB"/>
              </w:rPr>
            </w:pPr>
            <w:r w:rsidRPr="00261582">
              <w:rPr>
                <w:sz w:val="16"/>
                <w:szCs w:val="16"/>
                <w:lang w:val="en-GB"/>
              </w:rPr>
              <w:t>Sign token</w:t>
            </w:r>
            <w:r w:rsidR="00C27496" w:rsidRPr="00261582">
              <w:rPr>
                <w:sz w:val="16"/>
                <w:szCs w:val="16"/>
                <w:lang w:val="en-GB"/>
              </w:rPr>
              <w:t xml:space="preserve"> (</w:t>
            </w:r>
            <w:hyperlink r:id="rId10" w:history="1">
              <w:r w:rsidR="00C27496" w:rsidRPr="00261582">
                <w:rPr>
                  <w:rStyle w:val="Hyperlink"/>
                  <w:sz w:val="16"/>
                  <w:szCs w:val="16"/>
                  <w:lang w:val="en-GB"/>
                </w:rPr>
                <w:t>JWS</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Encrypt token</w:t>
            </w:r>
            <w:r w:rsidR="00C27496" w:rsidRPr="00261582">
              <w:rPr>
                <w:sz w:val="16"/>
                <w:szCs w:val="16"/>
                <w:lang w:val="en-GB"/>
              </w:rPr>
              <w:t xml:space="preserve"> (</w:t>
            </w:r>
            <w:hyperlink r:id="rId11" w:history="1">
              <w:r w:rsidR="00C27496" w:rsidRPr="00261582">
                <w:rPr>
                  <w:rStyle w:val="Hyperlink"/>
                  <w:sz w:val="16"/>
                  <w:szCs w:val="16"/>
                  <w:lang w:val="en-GB"/>
                </w:rPr>
                <w:t>JWE</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Invalidate session</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Client authentication methods (</w:t>
            </w:r>
            <w:hyperlink r:id="rId12" w:anchor="ClientAuthentication" w:history="1">
              <w:r w:rsidRPr="00261582">
                <w:rPr>
                  <w:rStyle w:val="Hyperlink"/>
                  <w:sz w:val="16"/>
                  <w:szCs w:val="16"/>
                  <w:lang w:val="en-GB"/>
                </w:rPr>
                <w:t>RFC</w:t>
              </w:r>
            </w:hyperlink>
            <w:r w:rsidRPr="00261582">
              <w:rPr>
                <w:sz w:val="16"/>
                <w:szCs w:val="16"/>
                <w:lang w:val="en-GB"/>
              </w:rPr>
              <w:t>)</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client_secret_basic</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private_key_jwt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none</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Response modes</w:t>
            </w:r>
          </w:p>
        </w:tc>
      </w:tr>
      <w:tr w:rsidR="00C27496" w:rsidRPr="00261582" w:rsidTr="003E12DA">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Query</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C27496">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Fragment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3E12DA">
        <w:tc>
          <w:tcPr>
            <w:tcW w:w="1907" w:type="dxa"/>
            <w:shd w:val="clear" w:color="auto" w:fill="auto"/>
          </w:tcPr>
          <w:p w:rsidR="00C27496" w:rsidRPr="00261582" w:rsidRDefault="004C768C" w:rsidP="004066E9">
            <w:pPr>
              <w:pStyle w:val="NoSpacing"/>
              <w:rPr>
                <w:sz w:val="16"/>
                <w:szCs w:val="16"/>
                <w:lang w:val="en-GB"/>
              </w:rPr>
            </w:pPr>
            <w:proofErr w:type="spellStart"/>
            <w:r w:rsidRPr="00261582">
              <w:rPr>
                <w:sz w:val="16"/>
                <w:szCs w:val="16"/>
                <w:lang w:val="en-GB"/>
              </w:rPr>
              <w:t>Form_post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Other parameters</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claims (</w:t>
            </w:r>
            <w:hyperlink r:id="rId13" w:anchor="ClaimsParameter"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request (</w:t>
            </w:r>
            <w:hyperlink r:id="rId14" w:anchor="RequestObject"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Quality</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Code coverage</w:t>
            </w:r>
          </w:p>
        </w:tc>
        <w:tc>
          <w:tcPr>
            <w:tcW w:w="1815" w:type="dxa"/>
          </w:tcPr>
          <w:p w:rsidR="00C27496" w:rsidRPr="00261582" w:rsidRDefault="00C27496" w:rsidP="004066E9">
            <w:pPr>
              <w:pStyle w:val="NoSpacing"/>
              <w:rPr>
                <w:sz w:val="16"/>
                <w:szCs w:val="16"/>
                <w:lang w:val="en-GB"/>
              </w:rPr>
            </w:pPr>
            <w:r w:rsidRPr="00261582">
              <w:rPr>
                <w:sz w:val="16"/>
                <w:szCs w:val="16"/>
                <w:lang w:val="en-GB"/>
              </w:rPr>
              <w:t>84%</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Nombre</w:t>
            </w:r>
            <w:proofErr w:type="spellEnd"/>
            <w:r w:rsidRPr="00261582">
              <w:rPr>
                <w:sz w:val="16"/>
                <w:szCs w:val="16"/>
                <w:lang w:val="en-GB"/>
              </w:rPr>
              <w:t xml:space="preserve"> UTs</w:t>
            </w:r>
          </w:p>
        </w:tc>
        <w:tc>
          <w:tcPr>
            <w:tcW w:w="1815" w:type="dxa"/>
          </w:tcPr>
          <w:p w:rsidR="00C27496" w:rsidRPr="00261582" w:rsidRDefault="00877DA0" w:rsidP="004B146C">
            <w:pPr>
              <w:pStyle w:val="NoSpacing"/>
              <w:rPr>
                <w:sz w:val="16"/>
                <w:szCs w:val="16"/>
                <w:lang w:val="en-GB"/>
              </w:rPr>
            </w:pPr>
            <w:r w:rsidRPr="00261582">
              <w:rPr>
                <w:sz w:val="16"/>
                <w:szCs w:val="16"/>
                <w:lang w:val="en-GB"/>
              </w:rPr>
              <w:t>633</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533065" w:rsidRPr="00261582" w:rsidTr="00A175AD">
        <w:tc>
          <w:tcPr>
            <w:tcW w:w="7417" w:type="dxa"/>
            <w:gridSpan w:val="4"/>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UMA (</w:t>
            </w:r>
            <w:hyperlink r:id="rId15" w:history="1">
              <w:r w:rsidRPr="00261582">
                <w:rPr>
                  <w:rStyle w:val="Hyperlink"/>
                  <w:sz w:val="16"/>
                  <w:szCs w:val="16"/>
                  <w:lang w:val="en-GB"/>
                </w:rPr>
                <w:t>RFC</w:t>
              </w:r>
            </w:hyperlink>
            <w:r w:rsidRPr="00261582">
              <w:rPr>
                <w:sz w:val="16"/>
                <w:szCs w:val="16"/>
                <w:lang w:val="en-GB"/>
              </w:rPr>
              <w:t>)</w:t>
            </w:r>
          </w:p>
        </w:tc>
        <w:tc>
          <w:tcPr>
            <w:tcW w:w="1439" w:type="dxa"/>
            <w:shd w:val="clear" w:color="auto" w:fill="E5B8B7" w:themeFill="accent2" w:themeFillTint="66"/>
          </w:tcPr>
          <w:p w:rsidR="00533065" w:rsidRPr="00261582" w:rsidRDefault="00533065" w:rsidP="004066E9">
            <w:pPr>
              <w:pStyle w:val="NoSpacing"/>
              <w:rPr>
                <w:sz w:val="16"/>
                <w:szCs w:val="16"/>
                <w:lang w:val="en-GB"/>
              </w:rPr>
            </w:pPr>
          </w:p>
        </w:tc>
      </w:tr>
      <w:tr w:rsidR="00C27496" w:rsidRPr="00261582" w:rsidTr="006C3A79">
        <w:tc>
          <w:tcPr>
            <w:tcW w:w="1907" w:type="dxa"/>
          </w:tcPr>
          <w:p w:rsidR="00C27496" w:rsidRPr="00261582" w:rsidRDefault="005125A1" w:rsidP="004066E9">
            <w:pPr>
              <w:pStyle w:val="NoSpacing"/>
              <w:rPr>
                <w:sz w:val="16"/>
                <w:szCs w:val="16"/>
                <w:lang w:val="en-GB"/>
              </w:rPr>
            </w:pPr>
            <w:r w:rsidRPr="00261582">
              <w:rPr>
                <w:sz w:val="16"/>
                <w:szCs w:val="16"/>
                <w:lang w:val="en-GB"/>
              </w:rPr>
              <w:t>UMA supported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UI</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UI exists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CRUD opened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CRUD </w:t>
            </w:r>
            <w:proofErr w:type="spellStart"/>
            <w:r w:rsidRPr="00261582">
              <w:rPr>
                <w:sz w:val="16"/>
                <w:szCs w:val="16"/>
                <w:lang w:val="en-GB"/>
              </w:rPr>
              <w:t>uma</w:t>
            </w:r>
            <w:proofErr w:type="spellEnd"/>
            <w:r w:rsidRPr="00261582">
              <w:rPr>
                <w:sz w:val="16"/>
                <w:szCs w:val="16"/>
                <w:lang w:val="en-GB"/>
              </w:rPr>
              <w:t xml:space="preserve">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Resource organized by </w:t>
            </w:r>
            <w:proofErr w:type="spellStart"/>
            <w:r w:rsidRPr="00261582">
              <w:rPr>
                <w:sz w:val="16"/>
                <w:szCs w:val="16"/>
                <w:lang w:val="en-GB"/>
              </w:rPr>
              <w:t>urls</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840DB2">
        <w:tc>
          <w:tcPr>
            <w:tcW w:w="1907" w:type="dxa"/>
          </w:tcPr>
          <w:p w:rsidR="00C27496" w:rsidRPr="00261582" w:rsidRDefault="005125A1" w:rsidP="004066E9">
            <w:pPr>
              <w:pStyle w:val="NoSpacing"/>
              <w:rPr>
                <w:sz w:val="16"/>
                <w:szCs w:val="16"/>
                <w:lang w:val="en-GB"/>
              </w:rPr>
            </w:pPr>
            <w:r w:rsidRPr="00261582">
              <w:rPr>
                <w:sz w:val="16"/>
                <w:szCs w:val="16"/>
                <w:lang w:val="en-GB"/>
              </w:rPr>
              <w:t>Enable or disable external identity providers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182015" w:rsidRPr="00261582" w:rsidTr="00A175AD">
        <w:trPr>
          <w:trHeight w:val="70"/>
        </w:trPr>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Deployments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Deployment methods</w:t>
            </w:r>
          </w:p>
        </w:tc>
        <w:tc>
          <w:tcPr>
            <w:tcW w:w="1815" w:type="dxa"/>
          </w:tcPr>
          <w:p w:rsidR="00C27496" w:rsidRPr="00261582" w:rsidRDefault="005125A1" w:rsidP="004066E9">
            <w:pPr>
              <w:pStyle w:val="NoSpacing"/>
              <w:rPr>
                <w:sz w:val="16"/>
                <w:szCs w:val="16"/>
                <w:lang w:val="en-GB"/>
              </w:rPr>
            </w:pPr>
            <w:proofErr w:type="spellStart"/>
            <w:r w:rsidRPr="00261582">
              <w:rPr>
                <w:sz w:val="16"/>
                <w:szCs w:val="16"/>
                <w:lang w:val="en-GB"/>
              </w:rPr>
              <w:t>Docker</w:t>
            </w:r>
            <w:proofErr w:type="spellEnd"/>
            <w:r w:rsidRPr="00261582">
              <w:rPr>
                <w:sz w:val="16"/>
                <w:szCs w:val="16"/>
                <w:lang w:val="en-GB"/>
              </w:rPr>
              <w:t xml:space="preserve"> or manually</w:t>
            </w:r>
          </w:p>
        </w:tc>
        <w:tc>
          <w:tcPr>
            <w:tcW w:w="1859" w:type="dxa"/>
          </w:tcPr>
          <w:p w:rsidR="00C27496" w:rsidRPr="00261582" w:rsidRDefault="005125A1" w:rsidP="004066E9">
            <w:pPr>
              <w:pStyle w:val="NoSpacing"/>
              <w:rPr>
                <w:sz w:val="16"/>
                <w:szCs w:val="16"/>
                <w:lang w:val="en-GB"/>
              </w:rPr>
            </w:pPr>
            <w:r w:rsidRPr="00261582">
              <w:rPr>
                <w:sz w:val="16"/>
                <w:szCs w:val="16"/>
                <w:lang w:val="en-GB"/>
              </w:rPr>
              <w:t>Manually</w:t>
            </w:r>
          </w:p>
        </w:tc>
        <w:tc>
          <w:tcPr>
            <w:tcW w:w="1836" w:type="dxa"/>
          </w:tcPr>
          <w:p w:rsidR="00C27496" w:rsidRPr="00261582" w:rsidRDefault="005125A1" w:rsidP="004066E9">
            <w:pPr>
              <w:pStyle w:val="NoSpacing"/>
              <w:rPr>
                <w:sz w:val="16"/>
                <w:szCs w:val="16"/>
                <w:lang w:val="en-GB"/>
              </w:rPr>
            </w:pPr>
            <w:r w:rsidRPr="00261582">
              <w:rPr>
                <w:sz w:val="16"/>
                <w:szCs w:val="16"/>
                <w:lang w:val="en-GB"/>
              </w:rPr>
              <w:t>Manually</w:t>
            </w:r>
          </w:p>
        </w:tc>
        <w:tc>
          <w:tcPr>
            <w:tcW w:w="1439" w:type="dxa"/>
          </w:tcPr>
          <w:p w:rsidR="00C27496" w:rsidRPr="00261582" w:rsidRDefault="005125A1" w:rsidP="004066E9">
            <w:pPr>
              <w:pStyle w:val="NoSpacing"/>
              <w:rPr>
                <w:sz w:val="16"/>
                <w:szCs w:val="16"/>
                <w:lang w:val="en-GB"/>
              </w:rPr>
            </w:pPr>
            <w:r w:rsidRPr="00261582">
              <w:rPr>
                <w:sz w:val="16"/>
                <w:szCs w:val="16"/>
                <w:lang w:val="en-GB"/>
              </w:rPr>
              <w:t>Manually or hosted on the cloud</w:t>
            </w:r>
          </w:p>
        </w:tc>
      </w:tr>
      <w:tr w:rsidR="00182015" w:rsidRPr="00261582" w:rsidTr="00A175AD">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Others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Number of OPENID certifications</w:t>
            </w:r>
          </w:p>
        </w:tc>
        <w:tc>
          <w:tcPr>
            <w:tcW w:w="1815" w:type="dxa"/>
          </w:tcPr>
          <w:p w:rsidR="00C27496" w:rsidRPr="00261582" w:rsidRDefault="00C27496" w:rsidP="004066E9">
            <w:pPr>
              <w:pStyle w:val="NoSpacing"/>
              <w:rPr>
                <w:sz w:val="16"/>
                <w:szCs w:val="16"/>
                <w:lang w:val="en-GB"/>
              </w:rPr>
            </w:pPr>
            <w:r w:rsidRPr="00261582">
              <w:rPr>
                <w:sz w:val="16"/>
                <w:szCs w:val="16"/>
                <w:lang w:val="en-GB"/>
              </w:rPr>
              <w:t>5</w:t>
            </w:r>
          </w:p>
        </w:tc>
        <w:tc>
          <w:tcPr>
            <w:tcW w:w="1859" w:type="dxa"/>
          </w:tcPr>
          <w:p w:rsidR="00C27496" w:rsidRPr="00261582" w:rsidRDefault="00C27496" w:rsidP="004066E9">
            <w:pPr>
              <w:pStyle w:val="NoSpacing"/>
              <w:rPr>
                <w:sz w:val="16"/>
                <w:szCs w:val="16"/>
                <w:lang w:val="en-GB"/>
              </w:rPr>
            </w:pPr>
            <w:r w:rsidRPr="00261582">
              <w:rPr>
                <w:sz w:val="16"/>
                <w:szCs w:val="16"/>
                <w:lang w:val="en-GB"/>
              </w:rPr>
              <w:t>4</w:t>
            </w:r>
          </w:p>
        </w:tc>
        <w:tc>
          <w:tcPr>
            <w:tcW w:w="1836" w:type="dxa"/>
          </w:tcPr>
          <w:p w:rsidR="00C27496" w:rsidRPr="00261582" w:rsidRDefault="00C27496" w:rsidP="004066E9">
            <w:pPr>
              <w:pStyle w:val="NoSpacing"/>
              <w:rPr>
                <w:sz w:val="16"/>
                <w:szCs w:val="16"/>
                <w:lang w:val="en-GB"/>
              </w:rPr>
            </w:pPr>
            <w:r w:rsidRPr="00261582">
              <w:rPr>
                <w:sz w:val="16"/>
                <w:szCs w:val="16"/>
                <w:lang w:val="en-GB"/>
              </w:rPr>
              <w:t>5</w:t>
            </w:r>
          </w:p>
        </w:tc>
        <w:tc>
          <w:tcPr>
            <w:tcW w:w="1439" w:type="dxa"/>
          </w:tcPr>
          <w:p w:rsidR="00C27496" w:rsidRPr="00261582" w:rsidRDefault="006C3A79" w:rsidP="004066E9">
            <w:pPr>
              <w:pStyle w:val="NoSpacing"/>
              <w:rPr>
                <w:sz w:val="16"/>
                <w:szCs w:val="16"/>
                <w:lang w:val="en-GB"/>
              </w:rPr>
            </w:pPr>
            <w:r w:rsidRPr="00261582">
              <w:rPr>
                <w:sz w:val="16"/>
                <w:szCs w:val="16"/>
                <w:lang w:val="en-GB"/>
              </w:rPr>
              <w:t>2</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Preferred languages</w:t>
            </w:r>
          </w:p>
        </w:tc>
        <w:tc>
          <w:tcPr>
            <w:tcW w:w="1815" w:type="dxa"/>
          </w:tcPr>
          <w:p w:rsidR="005125A1" w:rsidRPr="00261582" w:rsidRDefault="005125A1" w:rsidP="004066E9">
            <w:pPr>
              <w:pStyle w:val="NoSpacing"/>
              <w:rPr>
                <w:sz w:val="16"/>
                <w:szCs w:val="16"/>
                <w:lang w:val="en-GB"/>
              </w:rPr>
            </w:pPr>
            <w:r w:rsidRPr="00261582">
              <w:rPr>
                <w:sz w:val="16"/>
                <w:szCs w:val="16"/>
                <w:lang w:val="en-GB"/>
              </w:rPr>
              <w:t>C#</w:t>
            </w:r>
          </w:p>
        </w:tc>
        <w:tc>
          <w:tcPr>
            <w:tcW w:w="1859" w:type="dxa"/>
          </w:tcPr>
          <w:p w:rsidR="005125A1" w:rsidRPr="00261582" w:rsidRDefault="005125A1" w:rsidP="004066E9">
            <w:pPr>
              <w:pStyle w:val="NoSpacing"/>
              <w:rPr>
                <w:sz w:val="16"/>
                <w:szCs w:val="16"/>
                <w:lang w:val="en-GB"/>
              </w:rPr>
            </w:pPr>
            <w:r w:rsidRPr="00261582">
              <w:rPr>
                <w:sz w:val="16"/>
                <w:szCs w:val="16"/>
                <w:lang w:val="en-GB"/>
              </w:rPr>
              <w:t>C#</w:t>
            </w:r>
          </w:p>
        </w:tc>
        <w:tc>
          <w:tcPr>
            <w:tcW w:w="1836" w:type="dxa"/>
          </w:tcPr>
          <w:p w:rsidR="005125A1" w:rsidRPr="00261582" w:rsidRDefault="005125A1" w:rsidP="004066E9">
            <w:pPr>
              <w:pStyle w:val="NoSpacing"/>
              <w:rPr>
                <w:sz w:val="16"/>
                <w:szCs w:val="16"/>
                <w:lang w:val="en-GB"/>
              </w:rPr>
            </w:pPr>
            <w:r w:rsidRPr="00261582">
              <w:rPr>
                <w:sz w:val="16"/>
                <w:szCs w:val="16"/>
                <w:lang w:val="en-GB"/>
              </w:rPr>
              <w:t>Java</w:t>
            </w:r>
          </w:p>
        </w:tc>
        <w:tc>
          <w:tcPr>
            <w:tcW w:w="1439" w:type="dxa"/>
          </w:tcPr>
          <w:p w:rsidR="005125A1" w:rsidRPr="00261582" w:rsidRDefault="005125A1" w:rsidP="005125A1">
            <w:pPr>
              <w:pStyle w:val="NoSpacing"/>
              <w:rPr>
                <w:sz w:val="16"/>
                <w:szCs w:val="16"/>
                <w:lang w:val="en-GB"/>
              </w:rPr>
            </w:pPr>
            <w:r w:rsidRPr="00261582">
              <w:rPr>
                <w:sz w:val="16"/>
                <w:szCs w:val="16"/>
                <w:lang w:val="en-GB"/>
              </w:rPr>
              <w:t>No preference</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Tools or methods used to easily interact with APIs</w:t>
            </w:r>
          </w:p>
        </w:tc>
        <w:tc>
          <w:tcPr>
            <w:tcW w:w="1815" w:type="dxa"/>
          </w:tcPr>
          <w:p w:rsidR="005125A1" w:rsidRPr="00261582" w:rsidRDefault="005125A1" w:rsidP="004066E9">
            <w:pPr>
              <w:pStyle w:val="NoSpacing"/>
              <w:rPr>
                <w:sz w:val="16"/>
                <w:szCs w:val="16"/>
                <w:lang w:val="en-GB"/>
              </w:rPr>
            </w:pPr>
            <w:r w:rsidRPr="00261582">
              <w:rPr>
                <w:sz w:val="16"/>
                <w:szCs w:val="16"/>
                <w:lang w:val="en-GB"/>
              </w:rPr>
              <w:t>Visual Studio extensions and nugget packages</w:t>
            </w:r>
          </w:p>
        </w:tc>
        <w:tc>
          <w:tcPr>
            <w:tcW w:w="1859" w:type="dxa"/>
          </w:tcPr>
          <w:p w:rsidR="005125A1" w:rsidRPr="00261582" w:rsidRDefault="005125A1" w:rsidP="004066E9">
            <w:pPr>
              <w:pStyle w:val="NoSpacing"/>
              <w:rPr>
                <w:sz w:val="16"/>
                <w:szCs w:val="16"/>
                <w:lang w:val="en-GB"/>
              </w:rPr>
            </w:pPr>
            <w:proofErr w:type="spellStart"/>
            <w:r w:rsidRPr="00261582">
              <w:rPr>
                <w:sz w:val="16"/>
                <w:szCs w:val="16"/>
                <w:lang w:val="en-GB"/>
              </w:rPr>
              <w:t>Nuget</w:t>
            </w:r>
            <w:proofErr w:type="spellEnd"/>
            <w:r w:rsidRPr="00261582">
              <w:rPr>
                <w:sz w:val="16"/>
                <w:szCs w:val="16"/>
                <w:lang w:val="en-GB"/>
              </w:rPr>
              <w:t xml:space="preserve"> packages</w:t>
            </w:r>
          </w:p>
        </w:tc>
        <w:tc>
          <w:tcPr>
            <w:tcW w:w="1836" w:type="dxa"/>
          </w:tcPr>
          <w:p w:rsidR="005125A1" w:rsidRPr="00261582" w:rsidRDefault="005125A1" w:rsidP="004066E9">
            <w:pPr>
              <w:pStyle w:val="NoSpacing"/>
              <w:rPr>
                <w:sz w:val="16"/>
                <w:szCs w:val="16"/>
                <w:lang w:val="en-GB"/>
              </w:rPr>
            </w:pPr>
            <w:r w:rsidRPr="00261582">
              <w:rPr>
                <w:sz w:val="16"/>
                <w:szCs w:val="16"/>
                <w:lang w:val="en-GB"/>
              </w:rPr>
              <w:t>Unknown</w:t>
            </w:r>
          </w:p>
        </w:tc>
        <w:tc>
          <w:tcPr>
            <w:tcW w:w="1439" w:type="dxa"/>
          </w:tcPr>
          <w:p w:rsidR="005125A1" w:rsidRPr="00261582" w:rsidRDefault="005125A1" w:rsidP="005125A1">
            <w:pPr>
              <w:pStyle w:val="NoSpacing"/>
              <w:rPr>
                <w:sz w:val="16"/>
                <w:szCs w:val="16"/>
                <w:lang w:val="en-GB"/>
              </w:rPr>
            </w:pPr>
            <w:r w:rsidRPr="00261582">
              <w:rPr>
                <w:sz w:val="16"/>
                <w:szCs w:val="16"/>
                <w:lang w:val="en-GB"/>
              </w:rPr>
              <w:t>Unknown</w:t>
            </w:r>
          </w:p>
        </w:tc>
      </w:tr>
    </w:tbl>
    <w:p w:rsidR="00D56715" w:rsidRPr="00261582" w:rsidRDefault="00541DF3" w:rsidP="00541DF3">
      <w:pPr>
        <w:pStyle w:val="Heading1"/>
        <w:rPr>
          <w:lang w:val="en-GB"/>
        </w:rPr>
      </w:pPr>
      <w:bookmarkStart w:id="2" w:name="_Toc461019096"/>
      <w:r w:rsidRPr="00261582">
        <w:rPr>
          <w:lang w:val="en-GB"/>
        </w:rPr>
        <w:lastRenderedPageBreak/>
        <w:t>Architecture</w:t>
      </w:r>
      <w:bookmarkEnd w:id="2"/>
    </w:p>
    <w:p w:rsidR="00D56715" w:rsidRPr="00261582" w:rsidRDefault="00D56715" w:rsidP="00FA30CD">
      <w:pPr>
        <w:rPr>
          <w:lang w:val="en-GB"/>
        </w:rPr>
      </w:pPr>
    </w:p>
    <w:p w:rsidR="008344E0" w:rsidRPr="00261582" w:rsidRDefault="008344E0" w:rsidP="00FA30CD">
      <w:pPr>
        <w:rPr>
          <w:lang w:val="en-GB"/>
        </w:rPr>
      </w:pPr>
      <w:r w:rsidRPr="00261582">
        <w:rPr>
          <w:lang w:val="en-GB"/>
        </w:rPr>
        <w:t>The schema below shows the interactions between components.</w:t>
      </w:r>
    </w:p>
    <w:p w:rsidR="00541DF3" w:rsidRPr="00261582" w:rsidRDefault="00541DF3" w:rsidP="00FA30CD">
      <w:pPr>
        <w:rPr>
          <w:lang w:val="en-GB"/>
        </w:rPr>
      </w:pPr>
    </w:p>
    <w:p w:rsidR="00541DF3" w:rsidRPr="00261582" w:rsidRDefault="004C533E" w:rsidP="00FA30CD">
      <w:pPr>
        <w:rPr>
          <w:lang w:val="en-GB"/>
        </w:rPr>
      </w:pPr>
      <w:r w:rsidRPr="00261582">
        <w:rPr>
          <w:noProof/>
        </w:rPr>
        <mc:AlternateContent>
          <mc:Choice Requires="wpc">
            <w:drawing>
              <wp:inline distT="0" distB="0" distL="0" distR="0" wp14:anchorId="56F5EE19" wp14:editId="33BC11F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3523D6" w:rsidRDefault="009B0176"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9B0176" w:rsidRPr="003523D6" w:rsidRDefault="009B0176"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Pr="00261582" w:rsidRDefault="00541DF3" w:rsidP="00FA30CD">
      <w:pPr>
        <w:rPr>
          <w:lang w:val="en-GB"/>
        </w:rPr>
      </w:pPr>
    </w:p>
    <w:p w:rsidR="00E015A6" w:rsidRPr="00261582" w:rsidRDefault="00E015A6" w:rsidP="00FA30CD">
      <w:pPr>
        <w:rPr>
          <w:lang w:val="en-GB"/>
        </w:rPr>
      </w:pPr>
      <w:r w:rsidRPr="00261582">
        <w:rPr>
          <w:lang w:val="en-GB"/>
        </w:rPr>
        <w:t>On a total of 11 components, there are 5 APIs, one visual studio extension, one website and four databases :</w:t>
      </w:r>
    </w:p>
    <w:p w:rsidR="00E015A6" w:rsidRPr="00261582" w:rsidRDefault="001903EA" w:rsidP="001903EA">
      <w:pPr>
        <w:pStyle w:val="ListParagraph"/>
        <w:numPr>
          <w:ilvl w:val="0"/>
          <w:numId w:val="4"/>
        </w:numPr>
        <w:rPr>
          <w:lang w:val="en-GB"/>
        </w:rPr>
      </w:pPr>
      <w:r w:rsidRPr="00261582">
        <w:rPr>
          <w:u w:val="single"/>
          <w:lang w:val="en-GB"/>
        </w:rPr>
        <w:t>Manager API</w:t>
      </w:r>
      <w:r w:rsidRPr="00261582">
        <w:rPr>
          <w:lang w:val="en-GB"/>
        </w:rPr>
        <w:t xml:space="preserve"> : </w:t>
      </w:r>
      <w:r w:rsidR="00E015A6" w:rsidRPr="00261582">
        <w:rPr>
          <w:lang w:val="en-GB"/>
        </w:rPr>
        <w:t>used by the clients to execute CRUD operations on OPENID assets for example</w:t>
      </w:r>
      <w:r w:rsidR="00834222" w:rsidRPr="00261582">
        <w:rPr>
          <w:lang w:val="en-GB"/>
        </w:rPr>
        <w:t>s</w:t>
      </w:r>
      <w:r w:rsidR="00E015A6" w:rsidRPr="00261582">
        <w:rPr>
          <w:lang w:val="en-GB"/>
        </w:rPr>
        <w:t> : client or resource owners.</w:t>
      </w:r>
    </w:p>
    <w:p w:rsidR="001903EA" w:rsidRPr="00261582" w:rsidRDefault="001903EA" w:rsidP="001903EA">
      <w:pPr>
        <w:pStyle w:val="ListParagraph"/>
        <w:numPr>
          <w:ilvl w:val="0"/>
          <w:numId w:val="4"/>
        </w:numPr>
        <w:rPr>
          <w:lang w:val="en-GB"/>
        </w:rPr>
      </w:pPr>
      <w:proofErr w:type="spellStart"/>
      <w:r w:rsidRPr="00261582">
        <w:rPr>
          <w:u w:val="single"/>
          <w:lang w:val="en-GB"/>
        </w:rPr>
        <w:t>OpenId</w:t>
      </w:r>
      <w:proofErr w:type="spellEnd"/>
      <w:r w:rsidRPr="00261582">
        <w:rPr>
          <w:u w:val="single"/>
          <w:lang w:val="en-GB"/>
        </w:rPr>
        <w:t xml:space="preserve"> et UMA API</w:t>
      </w:r>
      <w:r w:rsidRPr="00261582">
        <w:rPr>
          <w:lang w:val="en-GB"/>
        </w:rPr>
        <w:t xml:space="preserve"> : </w:t>
      </w:r>
      <w:r w:rsidR="008E7D2B" w:rsidRPr="00261582">
        <w:rPr>
          <w:lang w:val="en-GB"/>
        </w:rPr>
        <w:t>They are conformed to the RFCs OPENID and UMA.</w:t>
      </w:r>
    </w:p>
    <w:p w:rsidR="008E7D2B" w:rsidRPr="00261582" w:rsidRDefault="001903EA" w:rsidP="001903EA">
      <w:pPr>
        <w:pStyle w:val="ListParagraph"/>
        <w:numPr>
          <w:ilvl w:val="0"/>
          <w:numId w:val="4"/>
        </w:numPr>
        <w:rPr>
          <w:lang w:val="en-GB"/>
        </w:rPr>
      </w:pPr>
      <w:r w:rsidRPr="00261582">
        <w:rPr>
          <w:u w:val="single"/>
          <w:lang w:val="en-GB"/>
        </w:rPr>
        <w:t>Configuration API</w:t>
      </w:r>
      <w:r w:rsidRPr="00261582">
        <w:rPr>
          <w:lang w:val="en-GB"/>
        </w:rPr>
        <w:t xml:space="preserve"> : </w:t>
      </w:r>
      <w:r w:rsidR="008E7D2B" w:rsidRPr="00261582">
        <w:rPr>
          <w:lang w:val="en-GB"/>
        </w:rPr>
        <w:t xml:space="preserve">used by the clients to manage the </w:t>
      </w:r>
      <w:proofErr w:type="spellStart"/>
      <w:r w:rsidR="008E7D2B" w:rsidRPr="00261582">
        <w:rPr>
          <w:lang w:val="en-GB"/>
        </w:rPr>
        <w:t>OpenId</w:t>
      </w:r>
      <w:proofErr w:type="spellEnd"/>
      <w:r w:rsidR="008E7D2B" w:rsidRPr="00261582">
        <w:rPr>
          <w:lang w:val="en-GB"/>
        </w:rPr>
        <w:t xml:space="preserve"> API configuration for </w:t>
      </w:r>
      <w:r w:rsidR="00BC2E76" w:rsidRPr="00261582">
        <w:rPr>
          <w:lang w:val="en-GB"/>
        </w:rPr>
        <w:t>example</w:t>
      </w:r>
      <w:r w:rsidR="008E7D2B" w:rsidRPr="00261582">
        <w:rPr>
          <w:lang w:val="en-GB"/>
        </w:rPr>
        <w:t> : enable or disable external identity providers.</w:t>
      </w:r>
    </w:p>
    <w:p w:rsidR="004231B7" w:rsidRPr="00261582" w:rsidRDefault="001903EA"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xml:space="preserve"> API</w:t>
      </w:r>
      <w:r w:rsidRPr="00261582">
        <w:rPr>
          <w:lang w:val="en-GB"/>
        </w:rPr>
        <w:t xml:space="preserve"> : </w:t>
      </w:r>
      <w:r w:rsidR="004231B7" w:rsidRPr="00261582">
        <w:rPr>
          <w:lang w:val="en-GB"/>
        </w:rPr>
        <w:t>an abstract layer which assigns Uris to resources.</w:t>
      </w:r>
    </w:p>
    <w:p w:rsidR="00AB3813" w:rsidRPr="00261582" w:rsidRDefault="009A480F"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w:t>
      </w:r>
      <w:r w:rsidRPr="00261582">
        <w:rPr>
          <w:lang w:val="en-GB"/>
        </w:rPr>
        <w:t xml:space="preserve">: </w:t>
      </w:r>
      <w:r w:rsidR="00AB3813" w:rsidRPr="00261582">
        <w:rPr>
          <w:lang w:val="en-GB"/>
        </w:rPr>
        <w:t>it is used by an administrator to manage resource access.</w:t>
      </w:r>
    </w:p>
    <w:p w:rsidR="00322EBD" w:rsidRPr="00261582" w:rsidRDefault="00322EBD" w:rsidP="00322EBD">
      <w:pPr>
        <w:pStyle w:val="ListParagraph"/>
        <w:numPr>
          <w:ilvl w:val="0"/>
          <w:numId w:val="4"/>
        </w:numPr>
        <w:rPr>
          <w:lang w:val="en-GB"/>
        </w:rPr>
      </w:pPr>
      <w:r w:rsidRPr="00261582">
        <w:rPr>
          <w:u w:val="single"/>
          <w:lang w:val="en-GB"/>
        </w:rPr>
        <w:t>Visual studio extension</w:t>
      </w:r>
      <w:r w:rsidR="009A480F" w:rsidRPr="00261582">
        <w:rPr>
          <w:lang w:val="en-GB"/>
        </w:rPr>
        <w:t xml:space="preserve"> : </w:t>
      </w:r>
      <w:r w:rsidRPr="00261582">
        <w:rPr>
          <w:lang w:val="en-GB"/>
        </w:rPr>
        <w:t>used by a .NET developer to easily interact with the different components in code.</w:t>
      </w:r>
    </w:p>
    <w:p w:rsidR="00322EBD" w:rsidRPr="00261582" w:rsidRDefault="00322EBD" w:rsidP="00322EBD">
      <w:pPr>
        <w:rPr>
          <w:lang w:val="en-GB"/>
        </w:rPr>
      </w:pPr>
    </w:p>
    <w:p w:rsidR="00322EBD" w:rsidRDefault="00C37FF6" w:rsidP="00322EBD">
      <w:pPr>
        <w:rPr>
          <w:lang w:val="en-GB"/>
        </w:rPr>
      </w:pPr>
      <w:r w:rsidRPr="00261582">
        <w:rPr>
          <w:lang w:val="en-GB"/>
        </w:rPr>
        <w:lastRenderedPageBreak/>
        <w:t>The</w:t>
      </w:r>
      <w:r w:rsidR="00322EBD" w:rsidRPr="00261582">
        <w:rPr>
          <w:lang w:val="en-GB"/>
        </w:rPr>
        <w:t xml:space="preserve"> website is used by the administrator to manage the UMA and </w:t>
      </w:r>
      <w:r w:rsidR="00AE43DD" w:rsidRPr="00261582">
        <w:rPr>
          <w:lang w:val="en-GB"/>
        </w:rPr>
        <w:t>OPENID</w:t>
      </w:r>
      <w:r w:rsidR="00322EBD" w:rsidRPr="00261582">
        <w:rPr>
          <w:lang w:val="en-GB"/>
        </w:rPr>
        <w:t xml:space="preserve"> assets. Whereas the visual studio extension will be used by developers to access / protect resources such as API operations.</w:t>
      </w:r>
    </w:p>
    <w:p w:rsidR="00B27A2B" w:rsidRDefault="00B27A2B" w:rsidP="00322EBD">
      <w:pPr>
        <w:rPr>
          <w:lang w:val="en-GB"/>
        </w:rPr>
      </w:pPr>
    </w:p>
    <w:p w:rsidR="00B27A2B" w:rsidRDefault="00B27A2B" w:rsidP="00322EBD">
      <w:pPr>
        <w:rPr>
          <w:lang w:val="en-GB"/>
        </w:rPr>
      </w:pPr>
      <w:r>
        <w:rPr>
          <w:lang w:val="en-GB"/>
        </w:rPr>
        <w:t>By default the administrator credentials are :</w:t>
      </w:r>
    </w:p>
    <w:p w:rsidR="00B27A2B" w:rsidRDefault="00B27A2B" w:rsidP="00B27A2B">
      <w:pPr>
        <w:pStyle w:val="ListParagraph"/>
        <w:numPr>
          <w:ilvl w:val="0"/>
          <w:numId w:val="4"/>
        </w:numPr>
        <w:rPr>
          <w:lang w:val="en-GB"/>
        </w:rPr>
      </w:pPr>
      <w:r>
        <w:rPr>
          <w:lang w:val="en-GB"/>
        </w:rPr>
        <w:t>Login : administrator</w:t>
      </w:r>
    </w:p>
    <w:p w:rsidR="00B27A2B" w:rsidRPr="00B27A2B" w:rsidRDefault="00B27A2B" w:rsidP="00B27A2B">
      <w:pPr>
        <w:pStyle w:val="ListParagraph"/>
        <w:numPr>
          <w:ilvl w:val="0"/>
          <w:numId w:val="4"/>
        </w:numPr>
        <w:rPr>
          <w:lang w:val="en-GB"/>
        </w:rPr>
      </w:pPr>
      <w:r>
        <w:rPr>
          <w:lang w:val="en-GB"/>
        </w:rPr>
        <w:t>Password : password</w:t>
      </w:r>
    </w:p>
    <w:p w:rsidR="00322EBD" w:rsidRPr="00261582" w:rsidRDefault="00322EBD" w:rsidP="00322EBD">
      <w:pPr>
        <w:rPr>
          <w:lang w:val="en-GB"/>
        </w:rPr>
      </w:pPr>
    </w:p>
    <w:p w:rsidR="001026EA" w:rsidRPr="00261582" w:rsidRDefault="00322EBD" w:rsidP="00084261">
      <w:pPr>
        <w:rPr>
          <w:lang w:val="en-GB"/>
        </w:rPr>
      </w:pPr>
      <w:r w:rsidRPr="00261582">
        <w:rPr>
          <w:lang w:val="en-GB"/>
        </w:rPr>
        <w:t>Use cases of both roles have been identified and they are described in the two next chapters.</w:t>
      </w:r>
    </w:p>
    <w:p w:rsidR="00FA30CD" w:rsidRPr="00261582" w:rsidRDefault="00FA30CD" w:rsidP="00FA30CD">
      <w:pPr>
        <w:rPr>
          <w:lang w:val="en-GB"/>
        </w:rPr>
      </w:pPr>
      <w:r w:rsidRPr="00261582">
        <w:rPr>
          <w:lang w:val="en-GB"/>
        </w:rPr>
        <w:br w:type="page"/>
      </w:r>
    </w:p>
    <w:p w:rsidR="000532CC" w:rsidRPr="00261582" w:rsidRDefault="004A27C8" w:rsidP="002230CA">
      <w:pPr>
        <w:pStyle w:val="Heading1"/>
        <w:rPr>
          <w:lang w:val="en-GB"/>
        </w:rPr>
      </w:pPr>
      <w:bookmarkStart w:id="3" w:name="_Toc461019097"/>
      <w:r w:rsidRPr="00261582">
        <w:rPr>
          <w:lang w:val="en-GB"/>
        </w:rPr>
        <w:lastRenderedPageBreak/>
        <w:t xml:space="preserve">Use cases of </w:t>
      </w:r>
      <w:r w:rsidR="00DB1483" w:rsidRPr="00261582">
        <w:rPr>
          <w:lang w:val="en-GB"/>
        </w:rPr>
        <w:t>the website</w:t>
      </w:r>
      <w:bookmarkEnd w:id="3"/>
    </w:p>
    <w:p w:rsidR="000532CC" w:rsidRPr="00261582" w:rsidRDefault="000532CC" w:rsidP="000532CC">
      <w:pPr>
        <w:rPr>
          <w:lang w:val="en-GB"/>
        </w:rPr>
        <w:sectPr w:rsidR="000532CC" w:rsidRPr="00261582" w:rsidSect="000532CC">
          <w:pgSz w:w="12240" w:h="15840"/>
          <w:pgMar w:top="1440" w:right="1800" w:bottom="1440" w:left="1800" w:header="708" w:footer="708" w:gutter="0"/>
          <w:cols w:space="708"/>
          <w:docGrid w:linePitch="360"/>
        </w:sectPr>
      </w:pPr>
    </w:p>
    <w:p w:rsidR="008E313C" w:rsidRPr="00261582" w:rsidRDefault="00C108CF" w:rsidP="002230CA">
      <w:pPr>
        <w:pStyle w:val="Heading2"/>
        <w:rPr>
          <w:lang w:val="en-GB"/>
        </w:rPr>
      </w:pPr>
      <w:bookmarkStart w:id="4" w:name="_Toc461019098"/>
      <w:r w:rsidRPr="00261582">
        <w:rPr>
          <w:lang w:val="en-GB"/>
        </w:rPr>
        <w:lastRenderedPageBreak/>
        <w:t>Protect resources</w:t>
      </w:r>
      <w:bookmarkEnd w:id="4"/>
    </w:p>
    <w:p w:rsidR="002041E8" w:rsidRPr="00261582" w:rsidRDefault="001002DD" w:rsidP="008E313C">
      <w:pPr>
        <w:rPr>
          <w:lang w:val="en-GB"/>
        </w:rPr>
      </w:pPr>
      <w:r>
        <w:rPr>
          <w:noProof/>
        </w:rPr>
        <w:drawing>
          <wp:inline distT="0" distB="0" distL="0" distR="0">
            <wp:extent cx="8229600" cy="4305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05300"/>
                    </a:xfrm>
                    <a:prstGeom prst="rect">
                      <a:avLst/>
                    </a:prstGeom>
                    <a:noFill/>
                    <a:ln>
                      <a:noFill/>
                    </a:ln>
                  </pic:spPr>
                </pic:pic>
              </a:graphicData>
            </a:graphic>
          </wp:inline>
        </w:drawing>
      </w:r>
      <w:r w:rsidR="002041E8" w:rsidRPr="00261582">
        <w:rPr>
          <w:lang w:val="en-GB"/>
        </w:rPr>
        <w:br w:type="page"/>
      </w:r>
    </w:p>
    <w:p w:rsidR="00CC6635" w:rsidRPr="00261582" w:rsidRDefault="001002DD" w:rsidP="0018389B">
      <w:pPr>
        <w:rPr>
          <w:lang w:val="en-GB"/>
        </w:rPr>
      </w:pPr>
      <w:r>
        <w:rPr>
          <w:noProof/>
        </w:rPr>
        <w:lastRenderedPageBreak/>
        <w:drawing>
          <wp:inline distT="0" distB="0" distL="0" distR="0">
            <wp:extent cx="8229600" cy="43719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71975"/>
                    </a:xfrm>
                    <a:prstGeom prst="rect">
                      <a:avLst/>
                    </a:prstGeom>
                    <a:noFill/>
                    <a:ln>
                      <a:noFill/>
                    </a:ln>
                  </pic:spPr>
                </pic:pic>
              </a:graphicData>
            </a:graphic>
          </wp:inline>
        </w:drawing>
      </w:r>
    </w:p>
    <w:p w:rsidR="00925E35" w:rsidRPr="00261582" w:rsidRDefault="00925E35">
      <w:pPr>
        <w:rPr>
          <w:lang w:val="en-GB"/>
        </w:rPr>
        <w:sectPr w:rsidR="00925E35" w:rsidRPr="00261582" w:rsidSect="00925E35">
          <w:pgSz w:w="15840" w:h="12240" w:orient="landscape"/>
          <w:pgMar w:top="1800" w:right="1440" w:bottom="1800" w:left="1440" w:header="708" w:footer="708" w:gutter="0"/>
          <w:cols w:space="708"/>
          <w:docGrid w:linePitch="360"/>
        </w:sectPr>
      </w:pPr>
    </w:p>
    <w:p w:rsidR="00D15C48" w:rsidRPr="00261582" w:rsidRDefault="00D15C48" w:rsidP="00711543">
      <w:pPr>
        <w:pStyle w:val="Heading3"/>
        <w:rPr>
          <w:lang w:val="en-GB"/>
        </w:rPr>
      </w:pPr>
      <w:bookmarkStart w:id="5" w:name="_Toc461019099"/>
      <w:r w:rsidRPr="00261582">
        <w:rPr>
          <w:lang w:val="en-GB"/>
        </w:rPr>
        <w:lastRenderedPageBreak/>
        <w:t xml:space="preserve">Action: </w:t>
      </w:r>
      <w:r w:rsidR="00187FCA" w:rsidRPr="00261582">
        <w:rPr>
          <w:lang w:val="en-GB"/>
        </w:rPr>
        <w:t>Move resources to sub directory</w:t>
      </w:r>
      <w:bookmarkEnd w:id="5"/>
    </w:p>
    <w:p w:rsidR="00D15C48" w:rsidRPr="00261582" w:rsidRDefault="00D15C48">
      <w:pPr>
        <w:rPr>
          <w:lang w:val="en-GB"/>
        </w:rPr>
      </w:pPr>
    </w:p>
    <w:p w:rsidR="007403DF" w:rsidRPr="00261582" w:rsidRDefault="007403DF">
      <w:pPr>
        <w:rPr>
          <w:lang w:val="en-GB"/>
        </w:rPr>
      </w:pPr>
      <w:r w:rsidRPr="00261582">
        <w:rPr>
          <w:lang w:val="en-GB"/>
        </w:rPr>
        <w:t>Select one or more resources and click on the item “</w:t>
      </w:r>
      <w:r w:rsidR="008875D7" w:rsidRPr="00261582">
        <w:rPr>
          <w:noProof/>
        </w:rPr>
        <w:drawing>
          <wp:inline distT="0" distB="0" distL="0" distR="0" wp14:anchorId="0633CCA8" wp14:editId="0C3F03A1">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261582">
        <w:rPr>
          <w:lang w:val="en-GB"/>
        </w:rPr>
        <w:t xml:space="preserve">” displayed in the context menu. </w:t>
      </w:r>
      <w:r w:rsidR="006D230D" w:rsidRPr="00261582">
        <w:rPr>
          <w:lang w:val="en-GB"/>
        </w:rPr>
        <w:t>Selected r</w:t>
      </w:r>
      <w:r w:rsidRPr="00261582">
        <w:rPr>
          <w:lang w:val="en-GB"/>
        </w:rPr>
        <w:t>esources will be moved to a new sub directory.</w:t>
      </w:r>
    </w:p>
    <w:p w:rsidR="006F4651" w:rsidRPr="00261582" w:rsidRDefault="006F4651" w:rsidP="006F4651">
      <w:pPr>
        <w:rPr>
          <w:lang w:val="en-GB"/>
        </w:rPr>
      </w:pPr>
    </w:p>
    <w:p w:rsidR="006F4651" w:rsidRPr="00261582" w:rsidRDefault="006F4651" w:rsidP="006F4651">
      <w:pPr>
        <w:pStyle w:val="Heading3"/>
        <w:rPr>
          <w:lang w:val="en-GB"/>
        </w:rPr>
      </w:pPr>
      <w:bookmarkStart w:id="6" w:name="_Toc461019100"/>
      <w:r w:rsidRPr="00261582">
        <w:rPr>
          <w:lang w:val="en-GB"/>
        </w:rPr>
        <w:t>Action: Remove one or more resources</w:t>
      </w:r>
      <w:bookmarkEnd w:id="6"/>
    </w:p>
    <w:p w:rsidR="006F4651" w:rsidRPr="00261582" w:rsidRDefault="006F4651" w:rsidP="006F4651">
      <w:pPr>
        <w:rPr>
          <w:lang w:val="en-GB"/>
        </w:rPr>
      </w:pPr>
    </w:p>
    <w:p w:rsidR="006F4651" w:rsidRPr="00261582" w:rsidRDefault="006F4651" w:rsidP="006F4651">
      <w:pPr>
        <w:rPr>
          <w:lang w:val="en-GB"/>
        </w:rPr>
      </w:pPr>
      <w:r w:rsidRPr="00261582">
        <w:rPr>
          <w:lang w:val="en-GB"/>
        </w:rPr>
        <w:t>Select some resources and execute one of the following actions :</w:t>
      </w:r>
    </w:p>
    <w:p w:rsidR="006F4651" w:rsidRPr="00261582" w:rsidRDefault="006F4651" w:rsidP="006F4651">
      <w:pPr>
        <w:pStyle w:val="ListParagraph"/>
        <w:numPr>
          <w:ilvl w:val="0"/>
          <w:numId w:val="1"/>
        </w:numPr>
        <w:rPr>
          <w:lang w:val="en-GB"/>
        </w:rPr>
      </w:pPr>
      <w:r w:rsidRPr="00261582">
        <w:rPr>
          <w:lang w:val="en-GB"/>
        </w:rPr>
        <w:t>Keyboard Shortcut : DEL</w:t>
      </w:r>
    </w:p>
    <w:p w:rsidR="006F4651" w:rsidRPr="00261582" w:rsidRDefault="006F4651" w:rsidP="006F4651">
      <w:pPr>
        <w:pStyle w:val="ListParagraph"/>
        <w:numPr>
          <w:ilvl w:val="0"/>
          <w:numId w:val="1"/>
        </w:numPr>
        <w:rPr>
          <w:lang w:val="en-GB"/>
        </w:rPr>
      </w:pPr>
      <w:r w:rsidRPr="00261582">
        <w:rPr>
          <w:lang w:val="en-GB"/>
        </w:rPr>
        <w:t xml:space="preserve">Action </w:t>
      </w:r>
      <w:r w:rsidRPr="00261582">
        <w:rPr>
          <w:i/>
          <w:lang w:val="en-GB"/>
        </w:rPr>
        <w:t>Delete</w:t>
      </w:r>
      <w:r w:rsidRPr="00261582">
        <w:rPr>
          <w:lang w:val="en-GB"/>
        </w:rPr>
        <w:t xml:space="preserve"> in the contextual menu </w:t>
      </w:r>
      <w:r w:rsidRPr="00261582">
        <w:rPr>
          <w:noProof/>
        </w:rPr>
        <w:drawing>
          <wp:inline distT="0" distB="0" distL="0" distR="0" wp14:anchorId="687AEC9C" wp14:editId="4ED4148E">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261582" w:rsidRDefault="007F3B4D" w:rsidP="007F3B4D">
      <w:pPr>
        <w:pStyle w:val="Heading3"/>
        <w:rPr>
          <w:lang w:val="en-GB"/>
        </w:rPr>
      </w:pPr>
      <w:bookmarkStart w:id="7" w:name="_Toc461019101"/>
      <w:r w:rsidRPr="00261582">
        <w:rPr>
          <w:lang w:val="en-GB"/>
        </w:rPr>
        <w:t>Action: Rename a resource</w:t>
      </w:r>
      <w:bookmarkEnd w:id="7"/>
    </w:p>
    <w:p w:rsidR="007F3B4D" w:rsidRPr="00261582" w:rsidRDefault="007F3B4D" w:rsidP="007F3B4D">
      <w:pPr>
        <w:rPr>
          <w:lang w:val="en-GB"/>
        </w:rPr>
      </w:pPr>
    </w:p>
    <w:p w:rsidR="007F3B4D" w:rsidRPr="00261582" w:rsidRDefault="007F3B4D" w:rsidP="007F3B4D">
      <w:pPr>
        <w:rPr>
          <w:lang w:val="en-GB"/>
        </w:rPr>
      </w:pPr>
      <w:r w:rsidRPr="00261582">
        <w:rPr>
          <w:lang w:val="en-GB"/>
        </w:rPr>
        <w:t>A resource can be renamed by executing one of the following actions:</w:t>
      </w:r>
    </w:p>
    <w:p w:rsidR="007F3B4D" w:rsidRPr="00261582" w:rsidRDefault="007F3B4D" w:rsidP="007F3B4D">
      <w:pPr>
        <w:pStyle w:val="ListParagraph"/>
        <w:numPr>
          <w:ilvl w:val="0"/>
          <w:numId w:val="1"/>
        </w:numPr>
        <w:rPr>
          <w:lang w:val="en-GB"/>
        </w:rPr>
      </w:pPr>
      <w:r w:rsidRPr="00261582">
        <w:rPr>
          <w:lang w:val="en-GB"/>
        </w:rPr>
        <w:t>Keyboard Shortcut : F2</w:t>
      </w:r>
    </w:p>
    <w:p w:rsidR="007F3B4D" w:rsidRPr="00261582" w:rsidRDefault="007F3B4D" w:rsidP="007F3B4D">
      <w:pPr>
        <w:pStyle w:val="ListParagraph"/>
        <w:numPr>
          <w:ilvl w:val="0"/>
          <w:numId w:val="1"/>
        </w:numPr>
        <w:rPr>
          <w:lang w:val="en-GB"/>
        </w:rPr>
      </w:pPr>
      <w:r w:rsidRPr="00261582">
        <w:rPr>
          <w:lang w:val="en-GB"/>
        </w:rPr>
        <w:t xml:space="preserve">Action </w:t>
      </w:r>
      <w:r w:rsidRPr="00261582">
        <w:rPr>
          <w:i/>
          <w:lang w:val="en-GB"/>
        </w:rPr>
        <w:t xml:space="preserve">Rename </w:t>
      </w:r>
      <w:r w:rsidRPr="00261582">
        <w:rPr>
          <w:lang w:val="en-GB"/>
        </w:rPr>
        <w:t xml:space="preserve">in in the contextual menu </w:t>
      </w:r>
      <w:r w:rsidRPr="00261582">
        <w:rPr>
          <w:noProof/>
        </w:rPr>
        <w:drawing>
          <wp:inline distT="0" distB="0" distL="0" distR="0" wp14:anchorId="39257D67" wp14:editId="6E48AEE2">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261582" w:rsidRDefault="006F4651">
      <w:pPr>
        <w:rPr>
          <w:lang w:val="en-GB"/>
        </w:rPr>
      </w:pPr>
    </w:p>
    <w:p w:rsidR="00236BB3" w:rsidRPr="00261582" w:rsidRDefault="00B73EE5" w:rsidP="00236BB3">
      <w:pPr>
        <w:pStyle w:val="Heading3"/>
        <w:rPr>
          <w:lang w:val="en-GB"/>
        </w:rPr>
      </w:pPr>
      <w:bookmarkStart w:id="8" w:name="_Toc461019102"/>
      <w:r w:rsidRPr="00261582">
        <w:rPr>
          <w:lang w:val="en-GB"/>
        </w:rPr>
        <w:t>Action</w:t>
      </w:r>
      <w:r w:rsidR="00236BB3" w:rsidRPr="00261582">
        <w:rPr>
          <w:lang w:val="en-GB"/>
        </w:rPr>
        <w:t>: Move resources</w:t>
      </w:r>
      <w:bookmarkEnd w:id="8"/>
    </w:p>
    <w:p w:rsidR="00236BB3" w:rsidRPr="00261582" w:rsidRDefault="00236BB3">
      <w:pPr>
        <w:rPr>
          <w:lang w:val="en-GB"/>
        </w:rPr>
      </w:pPr>
    </w:p>
    <w:p w:rsidR="00236BB3" w:rsidRPr="00261582" w:rsidRDefault="00236BB3">
      <w:pPr>
        <w:rPr>
          <w:lang w:val="en-GB"/>
        </w:rPr>
      </w:pPr>
      <w:r w:rsidRPr="00261582">
        <w:rPr>
          <w:lang w:val="en-GB"/>
        </w:rPr>
        <w:t xml:space="preserve">Select several resources and drag </w:t>
      </w:r>
      <w:r w:rsidR="009902DE" w:rsidRPr="00261582">
        <w:rPr>
          <w:lang w:val="en-GB"/>
        </w:rPr>
        <w:t>&amp;</w:t>
      </w:r>
      <w:r w:rsidRPr="00261582">
        <w:rPr>
          <w:lang w:val="en-GB"/>
        </w:rPr>
        <w:t xml:space="preserve"> dr</w:t>
      </w:r>
      <w:r w:rsidR="00623085" w:rsidRPr="00261582">
        <w:rPr>
          <w:lang w:val="en-GB"/>
        </w:rPr>
        <w:t>op them into an existing folder.</w:t>
      </w:r>
      <w:r w:rsidR="00B33F7A" w:rsidRPr="00261582">
        <w:rPr>
          <w:lang w:val="en-GB"/>
        </w:rPr>
        <w:t xml:space="preserve"> </w:t>
      </w:r>
      <w:r w:rsidR="009B5EEF" w:rsidRPr="00261582">
        <w:rPr>
          <w:lang w:val="en-GB"/>
        </w:rPr>
        <w:t>A special icon will be displayed in the bottom-right left corner.</w:t>
      </w:r>
    </w:p>
    <w:p w:rsidR="009B5EEF" w:rsidRPr="00261582" w:rsidRDefault="009B5EEF">
      <w:pPr>
        <w:rPr>
          <w:lang w:val="en-GB"/>
        </w:rPr>
      </w:pPr>
    </w:p>
    <w:p w:rsidR="009B5EEF" w:rsidRPr="00261582" w:rsidRDefault="009B5EEF" w:rsidP="009B5EEF">
      <w:pPr>
        <w:jc w:val="center"/>
        <w:rPr>
          <w:lang w:val="en-GB"/>
        </w:rPr>
      </w:pPr>
      <w:r w:rsidRPr="00261582">
        <w:rPr>
          <w:noProof/>
        </w:rPr>
        <w:drawing>
          <wp:inline distT="0" distB="0" distL="0" distR="0" wp14:anchorId="756A0577" wp14:editId="7F609FB0">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261582" w:rsidRDefault="009B5EEF">
      <w:pPr>
        <w:rPr>
          <w:lang w:val="en-GB"/>
        </w:rPr>
      </w:pPr>
    </w:p>
    <w:p w:rsidR="00115933" w:rsidRPr="00261582" w:rsidRDefault="00B73EE5" w:rsidP="00711543">
      <w:pPr>
        <w:pStyle w:val="Heading3"/>
        <w:rPr>
          <w:lang w:val="en-GB"/>
        </w:rPr>
      </w:pPr>
      <w:bookmarkStart w:id="9" w:name="_Toc461019103"/>
      <w:r w:rsidRPr="00261582">
        <w:rPr>
          <w:lang w:val="en-GB"/>
        </w:rPr>
        <w:t>Action</w:t>
      </w:r>
      <w:r w:rsidR="00BF0B2D" w:rsidRPr="00261582">
        <w:rPr>
          <w:lang w:val="en-GB"/>
        </w:rPr>
        <w:t xml:space="preserve">: </w:t>
      </w:r>
      <w:r w:rsidR="00D9692D" w:rsidRPr="00261582">
        <w:rPr>
          <w:lang w:val="en-GB"/>
        </w:rPr>
        <w:t>Duplicate one or more resources</w:t>
      </w:r>
      <w:bookmarkEnd w:id="9"/>
    </w:p>
    <w:p w:rsidR="00C22E3F" w:rsidRPr="00261582" w:rsidRDefault="00C22E3F">
      <w:pPr>
        <w:rPr>
          <w:lang w:val="en-GB"/>
        </w:rPr>
      </w:pPr>
    </w:p>
    <w:p w:rsidR="008875D7" w:rsidRPr="00261582" w:rsidRDefault="008875D7">
      <w:pPr>
        <w:rPr>
          <w:lang w:val="en-GB"/>
        </w:rPr>
      </w:pPr>
      <w:r w:rsidRPr="00261582">
        <w:rPr>
          <w:lang w:val="en-GB"/>
        </w:rPr>
        <w:t>Select a resource and duplicate it by executing one of the actions :</w:t>
      </w:r>
    </w:p>
    <w:p w:rsidR="008875D7" w:rsidRPr="00261582" w:rsidRDefault="008875D7" w:rsidP="008875D7">
      <w:pPr>
        <w:pStyle w:val="ListParagraph"/>
        <w:numPr>
          <w:ilvl w:val="0"/>
          <w:numId w:val="4"/>
        </w:numPr>
        <w:rPr>
          <w:lang w:val="en-GB"/>
        </w:rPr>
      </w:pPr>
      <w:r w:rsidRPr="00261582">
        <w:rPr>
          <w:lang w:val="en-GB"/>
        </w:rPr>
        <w:t xml:space="preserve">Display the context menu and click on the actions </w:t>
      </w:r>
      <w:r w:rsidRPr="00261582">
        <w:rPr>
          <w:i/>
          <w:lang w:val="en-GB"/>
        </w:rPr>
        <w:t>copy</w:t>
      </w:r>
      <w:r w:rsidRPr="00261582">
        <w:rPr>
          <w:lang w:val="en-GB"/>
        </w:rPr>
        <w:t xml:space="preserve"> &amp; </w:t>
      </w:r>
      <w:r w:rsidRPr="00261582">
        <w:rPr>
          <w:i/>
          <w:lang w:val="en-GB"/>
        </w:rPr>
        <w:t>paste</w:t>
      </w:r>
      <w:r w:rsidRPr="00261582">
        <w:rPr>
          <w:lang w:val="en-GB"/>
        </w:rPr>
        <w:t xml:space="preserve"> or </w:t>
      </w:r>
      <w:r w:rsidRPr="00261582">
        <w:rPr>
          <w:i/>
          <w:lang w:val="en-GB"/>
        </w:rPr>
        <w:t>duplicate</w:t>
      </w:r>
      <w:r w:rsidRPr="00261582">
        <w:rPr>
          <w:lang w:val="en-GB"/>
        </w:rPr>
        <w:t>.</w:t>
      </w:r>
    </w:p>
    <w:p w:rsidR="00EF7FD1" w:rsidRPr="00261582" w:rsidRDefault="00EF7FD1" w:rsidP="00EF7FD1">
      <w:pPr>
        <w:rPr>
          <w:lang w:val="en-GB"/>
        </w:rPr>
      </w:pPr>
    </w:p>
    <w:p w:rsidR="00EF7FD1" w:rsidRPr="00261582" w:rsidRDefault="00EF7FD1" w:rsidP="00EF7FD1">
      <w:pPr>
        <w:jc w:val="center"/>
        <w:rPr>
          <w:lang w:val="en-GB"/>
        </w:rPr>
      </w:pPr>
      <w:r w:rsidRPr="00261582">
        <w:rPr>
          <w:noProof/>
        </w:rPr>
        <w:drawing>
          <wp:inline distT="0" distB="0" distL="0" distR="0" wp14:anchorId="38DB0DB6" wp14:editId="46A9D2D0">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261582" w:rsidRDefault="00EF7FD1" w:rsidP="00EF7FD1">
      <w:pPr>
        <w:rPr>
          <w:lang w:val="en-GB"/>
        </w:rPr>
      </w:pPr>
    </w:p>
    <w:p w:rsidR="00FB29EF" w:rsidRPr="00261582" w:rsidRDefault="008875D7" w:rsidP="008875D7">
      <w:pPr>
        <w:pStyle w:val="ListParagraph"/>
        <w:numPr>
          <w:ilvl w:val="0"/>
          <w:numId w:val="4"/>
        </w:numPr>
        <w:rPr>
          <w:lang w:val="en-GB"/>
        </w:rPr>
      </w:pPr>
      <w:r w:rsidRPr="00261582">
        <w:rPr>
          <w:lang w:val="en-GB"/>
        </w:rPr>
        <w:t>Use the shortcuts “CTRL+C &amp; CTRL+V“</w:t>
      </w:r>
      <w:r w:rsidR="00B813A8" w:rsidRPr="00261582">
        <w:rPr>
          <w:lang w:val="en-GB"/>
        </w:rPr>
        <w:t>.</w:t>
      </w:r>
    </w:p>
    <w:p w:rsidR="000C1118" w:rsidRPr="00261582" w:rsidRDefault="000C1118" w:rsidP="000C1118">
      <w:pPr>
        <w:jc w:val="center"/>
        <w:rPr>
          <w:lang w:val="en-GB"/>
        </w:rPr>
      </w:pPr>
    </w:p>
    <w:p w:rsidR="0075476B" w:rsidRPr="00261582" w:rsidRDefault="0075476B">
      <w:pPr>
        <w:rPr>
          <w:lang w:val="en-GB"/>
        </w:rPr>
      </w:pPr>
    </w:p>
    <w:p w:rsidR="00E10F6A" w:rsidRPr="00261582" w:rsidRDefault="00D818BA" w:rsidP="00711543">
      <w:pPr>
        <w:pStyle w:val="Heading3"/>
        <w:rPr>
          <w:lang w:val="en-GB"/>
        </w:rPr>
      </w:pPr>
      <w:bookmarkStart w:id="10" w:name="_Toc461019104"/>
      <w:r w:rsidRPr="00261582">
        <w:rPr>
          <w:lang w:val="en-GB"/>
        </w:rPr>
        <w:lastRenderedPageBreak/>
        <w:t>Action:</w:t>
      </w:r>
      <w:r w:rsidR="00CE0F03" w:rsidRPr="00261582">
        <w:rPr>
          <w:lang w:val="en-GB"/>
        </w:rPr>
        <w:t xml:space="preserve"> </w:t>
      </w:r>
      <w:r w:rsidR="0049562B" w:rsidRPr="00261582">
        <w:rPr>
          <w:lang w:val="en-GB"/>
        </w:rPr>
        <w:t>How to access to a resource</w:t>
      </w:r>
      <w:bookmarkEnd w:id="10"/>
    </w:p>
    <w:p w:rsidR="000458B0" w:rsidRPr="00261582" w:rsidRDefault="000458B0" w:rsidP="00E10F6A">
      <w:pPr>
        <w:rPr>
          <w:lang w:val="en-GB"/>
        </w:rPr>
      </w:pPr>
    </w:p>
    <w:p w:rsidR="007E5A91" w:rsidRPr="00261582" w:rsidRDefault="0049562B" w:rsidP="0049562B">
      <w:pPr>
        <w:rPr>
          <w:lang w:val="en-GB"/>
        </w:rPr>
      </w:pPr>
      <w:r w:rsidRPr="00261582">
        <w:rPr>
          <w:lang w:val="en-GB"/>
        </w:rPr>
        <w:t>Select a resource and display its contextual menu. When the option “</w:t>
      </w:r>
      <w:r w:rsidRPr="00261582">
        <w:rPr>
          <w:i/>
          <w:lang w:val="en-GB"/>
        </w:rPr>
        <w:t>how to access?</w:t>
      </w:r>
      <w:r w:rsidRPr="00261582">
        <w:rPr>
          <w:lang w:val="en-GB"/>
        </w:rPr>
        <w:t>” is selected then a new window is displayed in front</w:t>
      </w:r>
      <w:r w:rsidR="003B08F7" w:rsidRPr="00261582">
        <w:rPr>
          <w:lang w:val="en-GB"/>
        </w:rPr>
        <w:t xml:space="preserve"> of the file explorer</w:t>
      </w:r>
      <w:r w:rsidRPr="00261582">
        <w:rPr>
          <w:lang w:val="en-GB"/>
        </w:rPr>
        <w:t xml:space="preserve">. </w:t>
      </w:r>
    </w:p>
    <w:p w:rsidR="00FB6293" w:rsidRPr="00261582" w:rsidRDefault="00FB6293" w:rsidP="007E5A91">
      <w:pPr>
        <w:rPr>
          <w:lang w:val="en-GB"/>
        </w:rPr>
      </w:pPr>
    </w:p>
    <w:p w:rsidR="00FB6293" w:rsidRPr="00261582" w:rsidRDefault="00DC708E" w:rsidP="00DC708E">
      <w:pPr>
        <w:jc w:val="center"/>
        <w:rPr>
          <w:lang w:val="en-GB"/>
        </w:rPr>
      </w:pPr>
      <w:r w:rsidRPr="00261582">
        <w:rPr>
          <w:noProof/>
        </w:rPr>
        <w:drawing>
          <wp:inline distT="0" distB="0" distL="0" distR="0" wp14:anchorId="7C094B47" wp14:editId="0B99DB3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261582" w:rsidRDefault="007E5A91" w:rsidP="007E5A91">
      <w:pPr>
        <w:rPr>
          <w:lang w:val="en-GB"/>
        </w:rPr>
      </w:pPr>
    </w:p>
    <w:p w:rsidR="00E0773D" w:rsidRPr="00261582" w:rsidRDefault="00B73EE5" w:rsidP="00E0773D">
      <w:pPr>
        <w:pStyle w:val="Heading3"/>
        <w:rPr>
          <w:lang w:val="en-GB"/>
        </w:rPr>
      </w:pPr>
      <w:bookmarkStart w:id="11" w:name="_Toc461019105"/>
      <w:r w:rsidRPr="00261582">
        <w:rPr>
          <w:lang w:val="en-GB"/>
        </w:rPr>
        <w:t>Action</w:t>
      </w:r>
      <w:r w:rsidR="00E0773D" w:rsidRPr="00261582">
        <w:rPr>
          <w:lang w:val="en-GB"/>
        </w:rPr>
        <w:t>: Create a file</w:t>
      </w:r>
      <w:bookmarkEnd w:id="11"/>
    </w:p>
    <w:p w:rsidR="00D02873" w:rsidRPr="00261582" w:rsidRDefault="00D02873" w:rsidP="00E0773D">
      <w:pPr>
        <w:rPr>
          <w:lang w:val="en-GB"/>
        </w:rPr>
      </w:pPr>
    </w:p>
    <w:p w:rsidR="00E0773D" w:rsidRPr="00261582" w:rsidRDefault="00E0773D" w:rsidP="00E0773D">
      <w:pPr>
        <w:rPr>
          <w:lang w:val="en-GB"/>
        </w:rPr>
      </w:pPr>
      <w:r w:rsidRPr="00261582">
        <w:rPr>
          <w:lang w:val="en-GB"/>
        </w:rPr>
        <w:t xml:space="preserve">Display the contextual menu of your current working directory and click on the option </w:t>
      </w:r>
      <w:r w:rsidRPr="00261582">
        <w:rPr>
          <w:i/>
          <w:lang w:val="en-GB"/>
        </w:rPr>
        <w:t>new file</w:t>
      </w:r>
      <w:r w:rsidRPr="00261582">
        <w:rPr>
          <w:lang w:val="en-GB"/>
        </w:rPr>
        <w:t xml:space="preserve"> </w:t>
      </w:r>
      <w:r w:rsidRPr="00261582">
        <w:rPr>
          <w:noProof/>
        </w:rPr>
        <w:drawing>
          <wp:inline distT="0" distB="0" distL="0" distR="0" wp14:anchorId="287B2FD6" wp14:editId="18E6E555">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261582">
        <w:rPr>
          <w:lang w:val="en-GB"/>
        </w:rPr>
        <w:t>.</w:t>
      </w:r>
    </w:p>
    <w:p w:rsidR="00E0773D" w:rsidRPr="00261582" w:rsidRDefault="00E0773D" w:rsidP="007E5A91">
      <w:pPr>
        <w:rPr>
          <w:lang w:val="en-GB"/>
        </w:rPr>
      </w:pPr>
    </w:p>
    <w:p w:rsidR="005F4CDF" w:rsidRPr="00261582" w:rsidRDefault="00B73EE5" w:rsidP="005F4CDF">
      <w:pPr>
        <w:pStyle w:val="Heading3"/>
        <w:rPr>
          <w:lang w:val="en-GB"/>
        </w:rPr>
      </w:pPr>
      <w:bookmarkStart w:id="12" w:name="_Toc461019106"/>
      <w:r w:rsidRPr="00261582">
        <w:rPr>
          <w:lang w:val="en-GB"/>
        </w:rPr>
        <w:t>Action</w:t>
      </w:r>
      <w:r w:rsidR="005F4CDF" w:rsidRPr="00261582">
        <w:rPr>
          <w:lang w:val="en-GB"/>
        </w:rPr>
        <w:t xml:space="preserve">: </w:t>
      </w:r>
      <w:r w:rsidR="001D6422" w:rsidRPr="00261582">
        <w:rPr>
          <w:lang w:val="en-GB"/>
        </w:rPr>
        <w:t xml:space="preserve">Create a </w:t>
      </w:r>
      <w:r w:rsidR="009F0BCC" w:rsidRPr="00261582">
        <w:rPr>
          <w:lang w:val="en-GB"/>
        </w:rPr>
        <w:t>folder</w:t>
      </w:r>
      <w:bookmarkEnd w:id="12"/>
    </w:p>
    <w:p w:rsidR="005F4CDF" w:rsidRPr="00261582" w:rsidRDefault="005F4CDF" w:rsidP="005F4CDF">
      <w:pPr>
        <w:rPr>
          <w:lang w:val="en-GB"/>
        </w:rPr>
      </w:pPr>
    </w:p>
    <w:p w:rsidR="005F4CDF" w:rsidRPr="00261582" w:rsidRDefault="006365CB" w:rsidP="003C0D81">
      <w:pPr>
        <w:rPr>
          <w:lang w:val="en-GB"/>
        </w:rPr>
      </w:pPr>
      <w:r w:rsidRPr="00261582">
        <w:rPr>
          <w:lang w:val="en-GB"/>
        </w:rPr>
        <w:t>Do</w:t>
      </w:r>
      <w:r w:rsidR="003C0D81" w:rsidRPr="00261582">
        <w:rPr>
          <w:lang w:val="en-GB"/>
        </w:rPr>
        <w:t xml:space="preserve"> the same than before but instead of clicking on </w:t>
      </w:r>
      <w:r w:rsidR="003C0D81" w:rsidRPr="00261582">
        <w:rPr>
          <w:i/>
          <w:lang w:val="en-GB"/>
        </w:rPr>
        <w:t>new file</w:t>
      </w:r>
      <w:r w:rsidR="003C0D81" w:rsidRPr="00261582">
        <w:rPr>
          <w:lang w:val="en-GB"/>
        </w:rPr>
        <w:t xml:space="preserve"> select the action </w:t>
      </w:r>
      <w:r w:rsidR="003C0D81" w:rsidRPr="00261582">
        <w:rPr>
          <w:i/>
          <w:lang w:val="en-GB"/>
        </w:rPr>
        <w:t>new folder</w:t>
      </w:r>
      <w:r w:rsidR="003C0D81" w:rsidRPr="00261582">
        <w:rPr>
          <w:lang w:val="en-GB"/>
        </w:rPr>
        <w:t xml:space="preserve"> </w:t>
      </w:r>
      <w:r w:rsidR="003C0D81" w:rsidRPr="00261582">
        <w:rPr>
          <w:noProof/>
        </w:rPr>
        <w:drawing>
          <wp:inline distT="0" distB="0" distL="0" distR="0" wp14:anchorId="6CF8B762" wp14:editId="1CA00BB6">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261582">
        <w:rPr>
          <w:lang w:val="en-GB"/>
        </w:rPr>
        <w:t>.</w:t>
      </w:r>
    </w:p>
    <w:p w:rsidR="005F4CDF" w:rsidRPr="00261582" w:rsidRDefault="005F4CDF" w:rsidP="007E5A91">
      <w:pPr>
        <w:rPr>
          <w:lang w:val="en-GB"/>
        </w:rPr>
      </w:pPr>
    </w:p>
    <w:p w:rsidR="00D02E5F" w:rsidRPr="00261582" w:rsidRDefault="00B73EE5" w:rsidP="00D02E5F">
      <w:pPr>
        <w:pStyle w:val="Heading3"/>
        <w:rPr>
          <w:lang w:val="en-GB"/>
        </w:rPr>
      </w:pPr>
      <w:bookmarkStart w:id="13" w:name="_Toc461019107"/>
      <w:r w:rsidRPr="00261582">
        <w:rPr>
          <w:lang w:val="en-GB"/>
        </w:rPr>
        <w:t>Action</w:t>
      </w:r>
      <w:r w:rsidR="00D02E5F" w:rsidRPr="00261582">
        <w:rPr>
          <w:lang w:val="en-GB"/>
        </w:rPr>
        <w:t>: Upload one or more resources</w:t>
      </w:r>
      <w:bookmarkEnd w:id="13"/>
    </w:p>
    <w:p w:rsidR="00D02E5F" w:rsidRPr="00261582" w:rsidRDefault="00D02E5F" w:rsidP="00D02E5F">
      <w:pPr>
        <w:rPr>
          <w:lang w:val="en-GB"/>
        </w:rPr>
      </w:pPr>
    </w:p>
    <w:p w:rsidR="00D02E5F" w:rsidRPr="00261582" w:rsidRDefault="00E82561" w:rsidP="00D02E5F">
      <w:pPr>
        <w:rPr>
          <w:lang w:val="en-GB"/>
        </w:rPr>
      </w:pPr>
      <w:r w:rsidRPr="00261582">
        <w:rPr>
          <w:lang w:val="en-GB"/>
        </w:rPr>
        <w:t>Resources can be uploaded via different ways</w:t>
      </w:r>
      <w:r w:rsidR="00D02E5F" w:rsidRPr="00261582">
        <w:rPr>
          <w:lang w:val="en-GB"/>
        </w:rPr>
        <w:t>:</w:t>
      </w:r>
    </w:p>
    <w:p w:rsidR="00D02E5F" w:rsidRPr="00261582" w:rsidRDefault="00D02E5F" w:rsidP="00D02E5F">
      <w:pPr>
        <w:pStyle w:val="ListParagraph"/>
        <w:numPr>
          <w:ilvl w:val="0"/>
          <w:numId w:val="4"/>
        </w:numPr>
        <w:rPr>
          <w:lang w:val="en-GB"/>
        </w:rPr>
      </w:pPr>
      <w:r w:rsidRPr="00261582">
        <w:rPr>
          <w:lang w:val="en-GB"/>
        </w:rPr>
        <w:t>Open a windows explorer and select several files, drag and drop them to the page “Protect your resources”.</w:t>
      </w:r>
    </w:p>
    <w:p w:rsidR="00D02E5F" w:rsidRPr="00261582" w:rsidRDefault="00D02E5F" w:rsidP="00D02E5F">
      <w:pPr>
        <w:pStyle w:val="ListParagraph"/>
        <w:numPr>
          <w:ilvl w:val="0"/>
          <w:numId w:val="4"/>
        </w:numPr>
        <w:rPr>
          <w:lang w:val="en-GB"/>
        </w:rPr>
      </w:pPr>
      <w:r w:rsidRPr="00261582">
        <w:rPr>
          <w:lang w:val="en-GB"/>
        </w:rPr>
        <w:t>Click on the option upload files displayed in the contextual menu</w:t>
      </w:r>
    </w:p>
    <w:p w:rsidR="00D02E5F" w:rsidRPr="00261582" w:rsidRDefault="00D02E5F" w:rsidP="00D02E5F">
      <w:pPr>
        <w:rPr>
          <w:lang w:val="en-GB"/>
        </w:rPr>
      </w:pPr>
    </w:p>
    <w:p w:rsidR="00D02E5F" w:rsidRPr="00261582" w:rsidRDefault="00D02E5F" w:rsidP="00D02E5F">
      <w:pPr>
        <w:jc w:val="center"/>
        <w:rPr>
          <w:lang w:val="en-GB"/>
        </w:rPr>
      </w:pPr>
      <w:r w:rsidRPr="00261582">
        <w:rPr>
          <w:noProof/>
        </w:rPr>
        <w:drawing>
          <wp:inline distT="0" distB="0" distL="0" distR="0" wp14:anchorId="42EE082E" wp14:editId="40BC95FE">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261582" w:rsidRDefault="00600677" w:rsidP="00600677">
      <w:pPr>
        <w:rPr>
          <w:lang w:val="en-GB"/>
        </w:rPr>
      </w:pPr>
    </w:p>
    <w:p w:rsidR="00600677" w:rsidRPr="00261582" w:rsidRDefault="00600677" w:rsidP="00600677">
      <w:pPr>
        <w:pStyle w:val="Heading3"/>
        <w:rPr>
          <w:lang w:val="en-GB"/>
        </w:rPr>
      </w:pPr>
      <w:bookmarkStart w:id="14" w:name="_Toc461019108"/>
      <w:r w:rsidRPr="00261582">
        <w:rPr>
          <w:lang w:val="en-GB"/>
        </w:rPr>
        <w:t xml:space="preserve">Action: </w:t>
      </w:r>
      <w:r w:rsidR="00D863EE" w:rsidRPr="00261582">
        <w:rPr>
          <w:lang w:val="en-GB"/>
        </w:rPr>
        <w:t>Refresh current working directory</w:t>
      </w:r>
      <w:bookmarkEnd w:id="14"/>
    </w:p>
    <w:p w:rsidR="00600677" w:rsidRPr="00261582" w:rsidRDefault="00600677" w:rsidP="00600677">
      <w:pPr>
        <w:rPr>
          <w:lang w:val="en-GB"/>
        </w:rPr>
      </w:pPr>
    </w:p>
    <w:p w:rsidR="00600677" w:rsidRPr="00261582" w:rsidRDefault="00D863EE" w:rsidP="00D863EE">
      <w:pPr>
        <w:rPr>
          <w:lang w:val="en-GB"/>
        </w:rPr>
      </w:pPr>
      <w:r w:rsidRPr="00261582">
        <w:rPr>
          <w:lang w:val="en-GB"/>
        </w:rPr>
        <w:t xml:space="preserve">Either press F5 or click on the action </w:t>
      </w:r>
      <w:r w:rsidRPr="00261582">
        <w:rPr>
          <w:i/>
          <w:lang w:val="en-GB"/>
        </w:rPr>
        <w:t>reload</w:t>
      </w:r>
      <w:r w:rsidRPr="00261582">
        <w:rPr>
          <w:lang w:val="en-GB"/>
        </w:rPr>
        <w:t xml:space="preserve"> in the contextual menu </w:t>
      </w:r>
      <w:r w:rsidRPr="00261582">
        <w:rPr>
          <w:noProof/>
        </w:rPr>
        <w:drawing>
          <wp:inline distT="0" distB="0" distL="0" distR="0" wp14:anchorId="1DD2FD7A" wp14:editId="425300BF">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261582" w:rsidRDefault="00600677" w:rsidP="00D863EE">
      <w:pPr>
        <w:rPr>
          <w:lang w:val="en-GB"/>
        </w:rPr>
      </w:pPr>
    </w:p>
    <w:p w:rsidR="00D02E5F" w:rsidRPr="00261582" w:rsidRDefault="00D02E5F" w:rsidP="00D863EE">
      <w:pPr>
        <w:rPr>
          <w:lang w:val="en-GB"/>
        </w:rPr>
      </w:pPr>
    </w:p>
    <w:p w:rsidR="00D02E5F" w:rsidRPr="00261582" w:rsidRDefault="00D02E5F" w:rsidP="00D863EE">
      <w:pPr>
        <w:rPr>
          <w:lang w:val="en-GB"/>
        </w:rPr>
      </w:pPr>
    </w:p>
    <w:p w:rsidR="00AD22A4" w:rsidRPr="00261582" w:rsidRDefault="00AD22A4" w:rsidP="00711543">
      <w:pPr>
        <w:pStyle w:val="Heading3"/>
        <w:rPr>
          <w:lang w:val="en-GB"/>
        </w:rPr>
      </w:pPr>
      <w:bookmarkStart w:id="15" w:name="_Toc461019109"/>
      <w:r w:rsidRPr="00261582">
        <w:rPr>
          <w:lang w:val="en-GB"/>
        </w:rPr>
        <w:lastRenderedPageBreak/>
        <w:t xml:space="preserve">Action: </w:t>
      </w:r>
      <w:r w:rsidR="004F240E" w:rsidRPr="00261582">
        <w:rPr>
          <w:lang w:val="en-GB"/>
        </w:rPr>
        <w:t>Display keyboard shortcuts</w:t>
      </w:r>
      <w:bookmarkEnd w:id="15"/>
    </w:p>
    <w:p w:rsidR="00AD22A4" w:rsidRPr="00261582" w:rsidRDefault="00AD22A4" w:rsidP="00E10F6A">
      <w:pPr>
        <w:rPr>
          <w:lang w:val="en-GB"/>
        </w:rPr>
      </w:pPr>
    </w:p>
    <w:p w:rsidR="005867E8" w:rsidRPr="00261582" w:rsidRDefault="0086317E" w:rsidP="0086317E">
      <w:pPr>
        <w:rPr>
          <w:lang w:val="en-GB"/>
        </w:rPr>
      </w:pPr>
      <w:r w:rsidRPr="00261582">
        <w:rPr>
          <w:lang w:val="en-GB"/>
        </w:rPr>
        <w:t>List of shortcuts can be displayed by pressing F1.</w:t>
      </w:r>
    </w:p>
    <w:p w:rsidR="0086317E" w:rsidRPr="00261582" w:rsidRDefault="0086317E" w:rsidP="0086317E">
      <w:pPr>
        <w:rPr>
          <w:lang w:val="en-GB"/>
        </w:rPr>
      </w:pPr>
    </w:p>
    <w:p w:rsidR="00BB02B0" w:rsidRPr="00261582" w:rsidRDefault="00615209" w:rsidP="00615209">
      <w:pPr>
        <w:jc w:val="center"/>
        <w:rPr>
          <w:lang w:val="en-GB"/>
        </w:rPr>
      </w:pPr>
      <w:r w:rsidRPr="00261582">
        <w:rPr>
          <w:noProof/>
        </w:rPr>
        <w:drawing>
          <wp:inline distT="0" distB="0" distL="0" distR="0" wp14:anchorId="0550678C" wp14:editId="78A11643">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261582" w:rsidRDefault="00BB02B0" w:rsidP="00E10F6A">
      <w:pPr>
        <w:rPr>
          <w:lang w:val="en-GB"/>
        </w:rPr>
      </w:pPr>
    </w:p>
    <w:p w:rsidR="00427E32" w:rsidRPr="00261582" w:rsidRDefault="00B73EE5" w:rsidP="00427E32">
      <w:pPr>
        <w:pStyle w:val="Heading3"/>
        <w:rPr>
          <w:lang w:val="en-GB"/>
        </w:rPr>
      </w:pPr>
      <w:bookmarkStart w:id="16" w:name="_Toc461019110"/>
      <w:r w:rsidRPr="00261582">
        <w:rPr>
          <w:lang w:val="en-GB"/>
        </w:rPr>
        <w:t>Action</w:t>
      </w:r>
      <w:r w:rsidR="00427E32" w:rsidRPr="00261582">
        <w:rPr>
          <w:lang w:val="en-GB"/>
        </w:rPr>
        <w:t>: Change visualization</w:t>
      </w:r>
      <w:bookmarkEnd w:id="16"/>
    </w:p>
    <w:p w:rsidR="00427E32" w:rsidRPr="00261582" w:rsidRDefault="00427E32" w:rsidP="00427E32">
      <w:pPr>
        <w:rPr>
          <w:lang w:val="en-GB"/>
        </w:rPr>
      </w:pPr>
    </w:p>
    <w:p w:rsidR="00427E32" w:rsidRPr="00261582" w:rsidRDefault="007C34B2" w:rsidP="00AE3516">
      <w:pPr>
        <w:rPr>
          <w:lang w:val="en-GB"/>
        </w:rPr>
      </w:pPr>
      <w:r w:rsidRPr="00261582">
        <w:rPr>
          <w:lang w:val="en-GB"/>
        </w:rPr>
        <w:t xml:space="preserve">You can </w:t>
      </w:r>
      <w:r w:rsidR="007466C0" w:rsidRPr="00261582">
        <w:rPr>
          <w:lang w:val="en-GB"/>
        </w:rPr>
        <w:t>choose</w:t>
      </w:r>
      <w:r w:rsidRPr="00261582">
        <w:rPr>
          <w:lang w:val="en-GB"/>
        </w:rPr>
        <w:t xml:space="preserve"> between vertical or horizontal resources visualization</w:t>
      </w:r>
      <w:r w:rsidR="00AE3516" w:rsidRPr="00261582">
        <w:rPr>
          <w:lang w:val="en-GB"/>
        </w:rPr>
        <w:t xml:space="preserve">, to do that click on the icon </w:t>
      </w:r>
      <w:r w:rsidR="00427E32" w:rsidRPr="00261582">
        <w:rPr>
          <w:noProof/>
        </w:rPr>
        <w:drawing>
          <wp:inline distT="0" distB="0" distL="0" distR="0" wp14:anchorId="56DFEF37" wp14:editId="67E8F9F4">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261582">
        <w:rPr>
          <w:lang w:val="en-GB"/>
        </w:rPr>
        <w:t xml:space="preserve"> displayed in the menu bar.</w:t>
      </w:r>
    </w:p>
    <w:p w:rsidR="00427E32" w:rsidRPr="00261582" w:rsidRDefault="00427E32" w:rsidP="00E10F6A">
      <w:pPr>
        <w:rPr>
          <w:lang w:val="en-GB"/>
        </w:rPr>
      </w:pPr>
    </w:p>
    <w:p w:rsidR="005867E8" w:rsidRPr="00261582" w:rsidRDefault="00B73EE5" w:rsidP="00711543">
      <w:pPr>
        <w:pStyle w:val="Heading3"/>
        <w:rPr>
          <w:lang w:val="en-GB"/>
        </w:rPr>
      </w:pPr>
      <w:bookmarkStart w:id="17" w:name="_Toc461019111"/>
      <w:r w:rsidRPr="00261582">
        <w:rPr>
          <w:lang w:val="en-GB"/>
        </w:rPr>
        <w:t>Action </w:t>
      </w:r>
      <w:r w:rsidR="00FF1F2B" w:rsidRPr="00261582">
        <w:rPr>
          <w:lang w:val="en-GB"/>
        </w:rPr>
        <w:t xml:space="preserve"> </w:t>
      </w:r>
      <w:r w:rsidR="00050CAA" w:rsidRPr="00261582">
        <w:rPr>
          <w:lang w:val="en-GB"/>
        </w:rPr>
        <w:t>Search resources in the current working directory</w:t>
      </w:r>
      <w:bookmarkEnd w:id="17"/>
    </w:p>
    <w:p w:rsidR="00FF1F2B" w:rsidRPr="00261582" w:rsidRDefault="00FF1F2B" w:rsidP="00E10F6A">
      <w:pPr>
        <w:rPr>
          <w:lang w:val="en-GB"/>
        </w:rPr>
      </w:pPr>
    </w:p>
    <w:p w:rsidR="00DC1A24" w:rsidRPr="00261582" w:rsidRDefault="005D6D62" w:rsidP="005D6D62">
      <w:pPr>
        <w:rPr>
          <w:lang w:val="en-GB"/>
        </w:rPr>
      </w:pPr>
      <w:r w:rsidRPr="00261582">
        <w:rPr>
          <w:lang w:val="en-GB"/>
        </w:rPr>
        <w:t xml:space="preserve">Accessible by pressing the keyboard shortcut CTRL+F or by typing your </w:t>
      </w:r>
      <w:r w:rsidR="007E6221" w:rsidRPr="00261582">
        <w:rPr>
          <w:lang w:val="en-GB"/>
        </w:rPr>
        <w:t>text</w:t>
      </w:r>
      <w:r w:rsidRPr="00261582">
        <w:rPr>
          <w:lang w:val="en-GB"/>
        </w:rPr>
        <w:t xml:space="preserve"> in the </w:t>
      </w:r>
      <w:r w:rsidR="00241990" w:rsidRPr="00261582">
        <w:rPr>
          <w:lang w:val="en-GB"/>
        </w:rPr>
        <w:t>search</w:t>
      </w:r>
      <w:r w:rsidRPr="00261582">
        <w:rPr>
          <w:lang w:val="en-GB"/>
        </w:rPr>
        <w:t xml:space="preserve"> bar </w:t>
      </w:r>
      <w:r w:rsidR="00D90DC7" w:rsidRPr="00261582">
        <w:rPr>
          <w:lang w:val="en-GB"/>
        </w:rPr>
        <w:t>positioned at</w:t>
      </w:r>
      <w:r w:rsidRPr="00261582">
        <w:rPr>
          <w:lang w:val="en-GB"/>
        </w:rPr>
        <w:t xml:space="preserve"> the top right-hand corner of the window.</w:t>
      </w:r>
    </w:p>
    <w:p w:rsidR="00FF1F2B" w:rsidRPr="00261582" w:rsidRDefault="00FF1F2B" w:rsidP="00E10F6A">
      <w:pPr>
        <w:rPr>
          <w:lang w:val="en-GB"/>
        </w:rPr>
      </w:pPr>
    </w:p>
    <w:p w:rsidR="00322449" w:rsidRPr="00261582" w:rsidRDefault="00BB02B0" w:rsidP="00E10F6A">
      <w:pPr>
        <w:rPr>
          <w:lang w:val="en-GB"/>
        </w:rPr>
      </w:pPr>
      <w:r w:rsidRPr="00261582">
        <w:rPr>
          <w:noProof/>
        </w:rPr>
        <w:drawing>
          <wp:inline distT="0" distB="0" distL="0" distR="0" wp14:anchorId="6FC9F1D6" wp14:editId="314F83AC">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261582" w:rsidRDefault="00CB04B2" w:rsidP="00E10F6A">
      <w:pPr>
        <w:rPr>
          <w:lang w:val="en-GB"/>
        </w:rPr>
      </w:pPr>
    </w:p>
    <w:p w:rsidR="0001708E" w:rsidRPr="00261582" w:rsidRDefault="00B73EE5" w:rsidP="00711543">
      <w:pPr>
        <w:pStyle w:val="Heading3"/>
        <w:rPr>
          <w:lang w:val="en-GB"/>
        </w:rPr>
      </w:pPr>
      <w:bookmarkStart w:id="18" w:name="_Toc461019112"/>
      <w:r w:rsidRPr="00261582">
        <w:rPr>
          <w:lang w:val="en-GB"/>
        </w:rPr>
        <w:t>Action</w:t>
      </w:r>
      <w:r w:rsidR="00DE6682" w:rsidRPr="00261582">
        <w:rPr>
          <w:lang w:val="en-GB"/>
        </w:rPr>
        <w:t xml:space="preserve">: </w:t>
      </w:r>
      <w:r w:rsidR="00371227" w:rsidRPr="00261582">
        <w:rPr>
          <w:lang w:val="en-GB"/>
        </w:rPr>
        <w:t>Navigate to the previous / next folder</w:t>
      </w:r>
      <w:bookmarkEnd w:id="18"/>
    </w:p>
    <w:p w:rsidR="00DE6682" w:rsidRPr="00261582" w:rsidRDefault="00DE6682" w:rsidP="00057BF1">
      <w:pPr>
        <w:rPr>
          <w:lang w:val="en-GB"/>
        </w:rPr>
      </w:pPr>
    </w:p>
    <w:p w:rsidR="00894DAB" w:rsidRPr="00261582" w:rsidRDefault="00F313E5" w:rsidP="00643378">
      <w:pPr>
        <w:rPr>
          <w:lang w:val="en-GB"/>
        </w:rPr>
      </w:pPr>
      <w:r w:rsidRPr="00261582">
        <w:rPr>
          <w:lang w:val="en-GB"/>
        </w:rPr>
        <w:t xml:space="preserve">The navigation history is stored into your browser. </w:t>
      </w:r>
      <w:r w:rsidR="00643378" w:rsidRPr="00261582">
        <w:rPr>
          <w:lang w:val="en-GB"/>
        </w:rPr>
        <w:t>Navigating to the previous / next folder can be done by executing one of the following actions :</w:t>
      </w:r>
    </w:p>
    <w:p w:rsidR="00894DAB" w:rsidRPr="00261582" w:rsidRDefault="00643378" w:rsidP="00643378">
      <w:pPr>
        <w:pStyle w:val="ListParagraph"/>
        <w:numPr>
          <w:ilvl w:val="0"/>
          <w:numId w:val="1"/>
        </w:numPr>
        <w:rPr>
          <w:lang w:val="en-GB"/>
        </w:rPr>
      </w:pPr>
      <w:r w:rsidRPr="00261582">
        <w:rPr>
          <w:lang w:val="en-GB"/>
        </w:rPr>
        <w:t xml:space="preserve">Use the </w:t>
      </w:r>
      <w:r w:rsidR="00C74D41" w:rsidRPr="00261582">
        <w:rPr>
          <w:lang w:val="en-GB"/>
        </w:rPr>
        <w:t>buttons</w:t>
      </w:r>
      <w:r w:rsidRPr="00261582">
        <w:rPr>
          <w:lang w:val="en-GB"/>
        </w:rPr>
        <w:t xml:space="preserve"> </w:t>
      </w:r>
      <w:r w:rsidR="00E9725C" w:rsidRPr="00261582">
        <w:rPr>
          <w:noProof/>
        </w:rPr>
        <w:drawing>
          <wp:inline distT="0" distB="0" distL="0" distR="0" wp14:anchorId="527B2ABC" wp14:editId="5A23528D">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261582">
        <w:rPr>
          <w:lang w:val="en-GB"/>
        </w:rPr>
        <w:t xml:space="preserve"> </w:t>
      </w:r>
      <w:r w:rsidRPr="00261582">
        <w:rPr>
          <w:lang w:val="en-GB"/>
        </w:rPr>
        <w:t>displayed in the search bar</w:t>
      </w:r>
    </w:p>
    <w:p w:rsidR="00E9725C" w:rsidRPr="00261582" w:rsidRDefault="00643378" w:rsidP="00643378">
      <w:pPr>
        <w:pStyle w:val="ListParagraph"/>
        <w:numPr>
          <w:ilvl w:val="0"/>
          <w:numId w:val="1"/>
        </w:numPr>
        <w:rPr>
          <w:lang w:val="en-GB"/>
        </w:rPr>
      </w:pPr>
      <w:r w:rsidRPr="00261582">
        <w:rPr>
          <w:lang w:val="en-GB"/>
        </w:rPr>
        <w:t xml:space="preserve">Keyboard shortcut </w:t>
      </w:r>
      <w:r w:rsidRPr="00261582">
        <w:rPr>
          <w:i/>
          <w:lang w:val="en-GB"/>
        </w:rPr>
        <w:t>Back</w:t>
      </w:r>
      <w:r w:rsidRPr="00261582">
        <w:rPr>
          <w:lang w:val="en-GB"/>
        </w:rPr>
        <w:t xml:space="preserve"> or </w:t>
      </w:r>
      <w:r w:rsidR="00E9725C" w:rsidRPr="00261582">
        <w:rPr>
          <w:i/>
          <w:lang w:val="en-GB"/>
        </w:rPr>
        <w:t>CTRL+</w:t>
      </w:r>
      <w:r w:rsidR="00E9725C" w:rsidRPr="00261582">
        <w:rPr>
          <w:rFonts w:cs="Arial"/>
          <w:i/>
          <w:lang w:val="en-GB"/>
        </w:rPr>
        <w:t>←</w:t>
      </w:r>
      <w:r w:rsidRPr="00261582">
        <w:rPr>
          <w:lang w:val="en-GB"/>
        </w:rPr>
        <w:t> : navigate to the previous folder</w:t>
      </w:r>
    </w:p>
    <w:p w:rsidR="00E9725C" w:rsidRPr="00261582" w:rsidRDefault="00643378" w:rsidP="00E9725C">
      <w:pPr>
        <w:pStyle w:val="ListParagraph"/>
        <w:numPr>
          <w:ilvl w:val="0"/>
          <w:numId w:val="1"/>
        </w:numPr>
        <w:rPr>
          <w:lang w:val="en-GB"/>
        </w:rPr>
      </w:pPr>
      <w:r w:rsidRPr="00261582">
        <w:rPr>
          <w:lang w:val="en-GB"/>
        </w:rPr>
        <w:t xml:space="preserve">Keyboard shortcut </w:t>
      </w:r>
      <w:r w:rsidR="00E9725C" w:rsidRPr="00261582">
        <w:rPr>
          <w:i/>
          <w:lang w:val="en-GB"/>
        </w:rPr>
        <w:t>CTRL+</w:t>
      </w:r>
      <w:r w:rsidR="00E9725C" w:rsidRPr="00261582">
        <w:rPr>
          <w:rFonts w:cs="Arial"/>
          <w:i/>
          <w:lang w:val="en-GB"/>
        </w:rPr>
        <w:t>→</w:t>
      </w:r>
      <w:r w:rsidRPr="00261582">
        <w:rPr>
          <w:lang w:val="en-GB"/>
        </w:rPr>
        <w:t> : navigate to the next folder</w:t>
      </w:r>
      <w:r w:rsidR="00E9725C" w:rsidRPr="00261582">
        <w:rPr>
          <w:lang w:val="en-GB"/>
        </w:rPr>
        <w:t>.</w:t>
      </w:r>
    </w:p>
    <w:p w:rsidR="00E9725C" w:rsidRPr="00261582" w:rsidRDefault="00E9725C" w:rsidP="00E9725C">
      <w:pPr>
        <w:rPr>
          <w:lang w:val="en-GB"/>
        </w:rPr>
      </w:pPr>
    </w:p>
    <w:p w:rsidR="00573BB1" w:rsidRPr="00261582" w:rsidRDefault="00E5159F" w:rsidP="00711543">
      <w:pPr>
        <w:pStyle w:val="Heading3"/>
        <w:rPr>
          <w:lang w:val="en-GB"/>
        </w:rPr>
      </w:pPr>
      <w:bookmarkStart w:id="19" w:name="_Toc461019113"/>
      <w:r w:rsidRPr="00261582">
        <w:rPr>
          <w:lang w:val="en-GB"/>
        </w:rPr>
        <w:t xml:space="preserve">Action: </w:t>
      </w:r>
      <w:r w:rsidR="0010562B" w:rsidRPr="00261582">
        <w:rPr>
          <w:lang w:val="en-GB"/>
        </w:rPr>
        <w:t>Add / Edit authorization rules</w:t>
      </w:r>
      <w:bookmarkEnd w:id="19"/>
    </w:p>
    <w:p w:rsidR="006B483A" w:rsidRPr="00261582" w:rsidRDefault="006B483A" w:rsidP="0030528F">
      <w:pPr>
        <w:rPr>
          <w:lang w:val="en-GB"/>
        </w:rPr>
      </w:pPr>
    </w:p>
    <w:p w:rsidR="001163E7" w:rsidRPr="00261582" w:rsidRDefault="0030528F" w:rsidP="00486568">
      <w:pPr>
        <w:rPr>
          <w:lang w:val="en-GB"/>
        </w:rPr>
      </w:pPr>
      <w:r w:rsidRPr="00261582">
        <w:rPr>
          <w:lang w:val="en-GB"/>
        </w:rPr>
        <w:t xml:space="preserve">If a resource is selected then it’s possible to add or edit its authorization rules. Click on the icon </w:t>
      </w:r>
      <w:r w:rsidR="00D676F1" w:rsidRPr="00261582">
        <w:rPr>
          <w:noProof/>
        </w:rPr>
        <w:drawing>
          <wp:inline distT="0" distB="0" distL="0" distR="0" wp14:anchorId="1822C66A" wp14:editId="09228629">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261582">
        <w:rPr>
          <w:lang w:val="en-GB"/>
        </w:rPr>
        <w:t xml:space="preserve"> </w:t>
      </w:r>
      <w:r w:rsidRPr="00261582">
        <w:rPr>
          <w:lang w:val="en-GB"/>
        </w:rPr>
        <w:t xml:space="preserve">or press the keyboard shortcut </w:t>
      </w:r>
      <w:r w:rsidR="00D676F1" w:rsidRPr="00261582">
        <w:rPr>
          <w:i/>
          <w:lang w:val="en-GB"/>
        </w:rPr>
        <w:t>CTRL+P</w:t>
      </w:r>
      <w:r w:rsidR="00D676F1" w:rsidRPr="00261582">
        <w:rPr>
          <w:lang w:val="en-GB"/>
        </w:rPr>
        <w:t>.</w:t>
      </w:r>
    </w:p>
    <w:p w:rsidR="001163E7" w:rsidRPr="00261582" w:rsidRDefault="001163E7" w:rsidP="00486568">
      <w:pPr>
        <w:rPr>
          <w:lang w:val="en-GB"/>
        </w:rPr>
      </w:pPr>
      <w:r w:rsidRPr="00261582">
        <w:rPr>
          <w:lang w:val="en-GB"/>
        </w:rPr>
        <w:t xml:space="preserve">Rules and authorization policy were mentioned several times but they have </w:t>
      </w:r>
      <w:r w:rsidR="00032C57" w:rsidRPr="00261582">
        <w:rPr>
          <w:lang w:val="en-GB"/>
        </w:rPr>
        <w:t xml:space="preserve">never </w:t>
      </w:r>
      <w:r w:rsidRPr="00261582">
        <w:rPr>
          <w:lang w:val="en-GB"/>
        </w:rPr>
        <w:t>been clearly explained</w:t>
      </w:r>
      <w:r w:rsidR="00032C57" w:rsidRPr="00261582">
        <w:rPr>
          <w:lang w:val="en-GB"/>
        </w:rPr>
        <w:t xml:space="preserve"> properly</w:t>
      </w:r>
      <w:r w:rsidRPr="00261582">
        <w:rPr>
          <w:lang w:val="en-GB"/>
        </w:rPr>
        <w:t>.</w:t>
      </w:r>
    </w:p>
    <w:p w:rsidR="001163E7" w:rsidRPr="00261582" w:rsidRDefault="001163E7" w:rsidP="00486568">
      <w:pPr>
        <w:rPr>
          <w:lang w:val="en-GB"/>
        </w:rPr>
      </w:pPr>
    </w:p>
    <w:p w:rsidR="00FB3F98" w:rsidRPr="00261582" w:rsidRDefault="001163E7" w:rsidP="001163E7">
      <w:pPr>
        <w:rPr>
          <w:lang w:val="en-GB"/>
        </w:rPr>
      </w:pPr>
      <w:r w:rsidRPr="00261582">
        <w:rPr>
          <w:lang w:val="en-GB"/>
        </w:rPr>
        <w:t xml:space="preserve">An authorization policy must contains at least one rule otherwise an error is displayed when attempting to create an empty one. They are used by the UMA server during the authorization process. </w:t>
      </w:r>
      <w:r w:rsidR="000068E8" w:rsidRPr="00261582">
        <w:rPr>
          <w:lang w:val="en-GB"/>
        </w:rPr>
        <w:t>Indeed w</w:t>
      </w:r>
      <w:r w:rsidR="00FB3F98" w:rsidRPr="00261582">
        <w:rPr>
          <w:lang w:val="en-GB"/>
        </w:rPr>
        <w:t xml:space="preserve">hen a client wants to access to a protected resource, he asked to the UMA resource an RPT token. </w:t>
      </w:r>
      <w:r w:rsidR="00D167B5" w:rsidRPr="00261582">
        <w:rPr>
          <w:lang w:val="en-GB"/>
        </w:rPr>
        <w:t xml:space="preserve">The server internally decides to grant client access to a protected resource </w:t>
      </w:r>
      <w:r w:rsidR="004D0484" w:rsidRPr="00261582">
        <w:rPr>
          <w:lang w:val="en-GB"/>
        </w:rPr>
        <w:t>by executing the policy. The workflow is described in UMA website</w:t>
      </w:r>
      <w:r w:rsidR="00A84F70" w:rsidRPr="00261582">
        <w:rPr>
          <w:lang w:val="en-GB"/>
        </w:rPr>
        <w:t xml:space="preserve"> </w:t>
      </w:r>
      <w:r w:rsidR="00A84F70" w:rsidRPr="00261582">
        <w:rPr>
          <w:rStyle w:val="FootnoteReference"/>
          <w:lang w:val="en-GB"/>
        </w:rPr>
        <w:footnoteReference w:id="3"/>
      </w:r>
      <w:r w:rsidR="004D0484" w:rsidRPr="00261582">
        <w:rPr>
          <w:lang w:val="en-GB"/>
        </w:rPr>
        <w:t>.</w:t>
      </w:r>
    </w:p>
    <w:p w:rsidR="004D0484" w:rsidRPr="00261582" w:rsidRDefault="004D0484" w:rsidP="001163E7">
      <w:pPr>
        <w:rPr>
          <w:lang w:val="en-GB"/>
        </w:rPr>
      </w:pPr>
    </w:p>
    <w:p w:rsidR="001040C6" w:rsidRPr="00261582" w:rsidRDefault="00394FCC" w:rsidP="00486568">
      <w:pPr>
        <w:rPr>
          <w:lang w:val="en-GB"/>
        </w:rPr>
      </w:pPr>
      <w:r w:rsidRPr="00261582">
        <w:rPr>
          <w:lang w:val="en-GB"/>
        </w:rPr>
        <w:t>Rules are exclusive and if at least one of them is satisfied then authorization is granted by the policy. Here the authorization</w:t>
      </w:r>
      <w:r w:rsidR="00F02FFE" w:rsidRPr="00261582">
        <w:rPr>
          <w:lang w:val="en-GB"/>
        </w:rPr>
        <w:t xml:space="preserve"> policy</w:t>
      </w:r>
      <w:r w:rsidRPr="00261582">
        <w:rPr>
          <w:lang w:val="en-GB"/>
        </w:rPr>
        <w:t xml:space="preserve"> formula </w:t>
      </w:r>
      <w:r w:rsidR="00375C49" w:rsidRPr="00261582">
        <w:rPr>
          <w:lang w:val="en-GB"/>
        </w:rPr>
        <w:t xml:space="preserve">is </w:t>
      </w:r>
      <w:r w:rsidRPr="00261582">
        <w:rPr>
          <w:lang w:val="en-GB"/>
        </w:rPr>
        <w:t>:</w:t>
      </w:r>
      <w:r w:rsidR="001040C6" w:rsidRPr="00261582">
        <w:rPr>
          <w:lang w:val="en-GB"/>
        </w:rPr>
        <w:t xml:space="preserve">  </w:t>
      </w:r>
      <m:oMath>
        <m:r>
          <w:rPr>
            <w:rFonts w:ascii="Cambria Math" w:hAnsi="Cambria Math"/>
            <w:lang w:val="en-GB"/>
          </w:rPr>
          <m:t>policy =rule1 ∪rule2</m:t>
        </m:r>
      </m:oMath>
      <w:r w:rsidR="006A6870" w:rsidRPr="00261582">
        <w:rPr>
          <w:lang w:val="en-GB"/>
        </w:rPr>
        <w:t>. A rule is satisfied if the received claims values and / or clients are correct.</w:t>
      </w:r>
    </w:p>
    <w:p w:rsidR="00E632CE" w:rsidRPr="00261582" w:rsidRDefault="00E632CE" w:rsidP="003A5362">
      <w:pPr>
        <w:pStyle w:val="NoSpacing"/>
        <w:rPr>
          <w:lang w:val="en-GB"/>
        </w:rPr>
      </w:pPr>
    </w:p>
    <w:p w:rsidR="000C5016" w:rsidRPr="00261582" w:rsidRDefault="00291548" w:rsidP="003A5362">
      <w:pPr>
        <w:pStyle w:val="NoSpacing"/>
        <w:rPr>
          <w:lang w:val="en-GB"/>
        </w:rPr>
      </w:pPr>
      <w:r w:rsidRPr="00261582">
        <w:rPr>
          <w:lang w:val="en-GB"/>
        </w:rPr>
        <w:t>Policy structure overview :</w:t>
      </w:r>
    </w:p>
    <w:p w:rsidR="00B96B49" w:rsidRPr="00261582" w:rsidRDefault="00010F4A" w:rsidP="003A5362">
      <w:pPr>
        <w:pStyle w:val="NoSpacing"/>
        <w:rPr>
          <w:lang w:val="en-GB"/>
        </w:rPr>
      </w:pPr>
      <w:r>
        <w:rPr>
          <w:noProof/>
        </w:rPr>
        <w:drawing>
          <wp:inline distT="0" distB="0" distL="0" distR="0">
            <wp:extent cx="5429250" cy="28384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B96B49" w:rsidRPr="00261582" w:rsidRDefault="00B96B49" w:rsidP="003A5362">
      <w:pPr>
        <w:pStyle w:val="NoSpacing"/>
        <w:rPr>
          <w:lang w:val="en-GB"/>
        </w:rPr>
      </w:pPr>
    </w:p>
    <w:p w:rsidR="00511F1B" w:rsidRPr="00261582" w:rsidRDefault="00A01736" w:rsidP="003A5362">
      <w:pPr>
        <w:pStyle w:val="NoSpacing"/>
        <w:rPr>
          <w:lang w:val="en-GB"/>
        </w:rPr>
      </w:pPr>
      <w:r w:rsidRPr="00261582">
        <w:rPr>
          <w:lang w:val="en-GB"/>
        </w:rPr>
        <w:t xml:space="preserve">In order to help you identifying policy and their rules, </w:t>
      </w:r>
      <w:r w:rsidR="002641CD" w:rsidRPr="00261582">
        <w:rPr>
          <w:lang w:val="en-GB"/>
        </w:rPr>
        <w:t>you can read the scenario below.</w:t>
      </w:r>
    </w:p>
    <w:p w:rsidR="002641CD" w:rsidRPr="00261582" w:rsidRDefault="002641CD" w:rsidP="003A5362">
      <w:pPr>
        <w:pStyle w:val="NoSpacing"/>
        <w:rPr>
          <w:lang w:val="en-GB"/>
        </w:rPr>
      </w:pPr>
    </w:p>
    <w:p w:rsidR="00D918F7" w:rsidRPr="00261582" w:rsidRDefault="002641CD" w:rsidP="003A5362">
      <w:pPr>
        <w:pStyle w:val="NoSpacing"/>
        <w:rPr>
          <w:lang w:val="en-GB"/>
        </w:rPr>
      </w:pPr>
      <w:r w:rsidRPr="00261582">
        <w:rPr>
          <w:u w:val="single"/>
          <w:lang w:val="en-GB"/>
        </w:rPr>
        <w:t>Problematic</w:t>
      </w:r>
      <w:r w:rsidRPr="00261582">
        <w:rPr>
          <w:lang w:val="en-GB"/>
        </w:rPr>
        <w:t xml:space="preserve"> : Only the end-user </w:t>
      </w:r>
      <w:proofErr w:type="spellStart"/>
      <w:r w:rsidRPr="00261582">
        <w:rPr>
          <w:u w:val="single"/>
          <w:lang w:val="en-GB"/>
        </w:rPr>
        <w:t>thabart</w:t>
      </w:r>
      <w:proofErr w:type="spellEnd"/>
      <w:r w:rsidRPr="00261582">
        <w:rPr>
          <w:lang w:val="en-GB"/>
        </w:rPr>
        <w:t xml:space="preserve"> of the application </w:t>
      </w:r>
      <w:r w:rsidRPr="00261582">
        <w:rPr>
          <w:u w:val="single"/>
          <w:lang w:val="en-GB"/>
        </w:rPr>
        <w:t>Sample Client</w:t>
      </w:r>
      <w:r w:rsidRPr="00261582">
        <w:rPr>
          <w:lang w:val="en-GB"/>
        </w:rPr>
        <w:t xml:space="preserve"> is allowed to </w:t>
      </w:r>
      <w:r w:rsidRPr="00261582">
        <w:rPr>
          <w:u w:val="single"/>
          <w:lang w:val="en-GB"/>
        </w:rPr>
        <w:t>view his bank</w:t>
      </w:r>
      <w:r w:rsidRPr="00261582">
        <w:rPr>
          <w:lang w:val="en-GB"/>
        </w:rPr>
        <w:t xml:space="preserve"> account </w:t>
      </w:r>
      <w:r w:rsidR="00960CF6" w:rsidRPr="00261582">
        <w:rPr>
          <w:u w:val="single"/>
          <w:lang w:val="en-GB"/>
        </w:rPr>
        <w:t>N°</w:t>
      </w:r>
      <w:r w:rsidR="001F46E7" w:rsidRPr="00261582">
        <w:rPr>
          <w:u w:val="single"/>
          <w:lang w:val="en-GB"/>
        </w:rPr>
        <w:t>12345</w:t>
      </w:r>
      <w:r w:rsidR="001F46E7" w:rsidRPr="00261582">
        <w:rPr>
          <w:lang w:val="en-GB"/>
        </w:rPr>
        <w:t>.</w:t>
      </w:r>
    </w:p>
    <w:p w:rsidR="00793020" w:rsidRPr="00261582" w:rsidRDefault="00793020" w:rsidP="003A5362">
      <w:pPr>
        <w:pStyle w:val="NoSpacing"/>
        <w:rPr>
          <w:lang w:val="en-GB"/>
        </w:rPr>
      </w:pPr>
    </w:p>
    <w:p w:rsidR="002B1259" w:rsidRPr="00261582" w:rsidRDefault="002641CD" w:rsidP="00DC1CB9">
      <w:pPr>
        <w:pStyle w:val="NoSpacing"/>
        <w:rPr>
          <w:lang w:val="en-GB"/>
        </w:rPr>
      </w:pPr>
      <w:r w:rsidRPr="00261582">
        <w:rPr>
          <w:u w:val="single"/>
          <w:lang w:val="en-GB"/>
        </w:rPr>
        <w:t>Solution</w:t>
      </w:r>
      <w:r w:rsidRPr="00261582">
        <w:rPr>
          <w:lang w:val="en-GB"/>
        </w:rPr>
        <w:t xml:space="preserve"> : In</w:t>
      </w:r>
      <w:r w:rsidR="0079550E" w:rsidRPr="00261582">
        <w:rPr>
          <w:lang w:val="en-GB"/>
        </w:rPr>
        <w:t xml:space="preserve"> the</w:t>
      </w:r>
      <w:r w:rsidRPr="00261582">
        <w:rPr>
          <w:lang w:val="en-GB"/>
        </w:rPr>
        <w:t xml:space="preserve"> first place the identities should be identified and classified by their nature. </w:t>
      </w:r>
      <w:r w:rsidR="00DC1CB9" w:rsidRPr="00261582">
        <w:rPr>
          <w:lang w:val="en-GB"/>
        </w:rPr>
        <w:t>There are four import</w:t>
      </w:r>
      <w:r w:rsidR="00C11854" w:rsidRPr="00261582">
        <w:rPr>
          <w:lang w:val="en-GB"/>
        </w:rPr>
        <w:t xml:space="preserve">ant information in the scenario, they are underlined in the text. </w:t>
      </w:r>
      <w:r w:rsidR="005806F9" w:rsidRPr="00261582">
        <w:rPr>
          <w:lang w:val="en-GB"/>
        </w:rPr>
        <w:t>Thanks to the decision table it was possible to classified them.</w:t>
      </w:r>
    </w:p>
    <w:p w:rsidR="00975821" w:rsidRPr="0026158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261582" w:rsidTr="00E41581">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Question</w:t>
            </w:r>
          </w:p>
        </w:tc>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Nature</w:t>
            </w:r>
          </w:p>
        </w:tc>
      </w:tr>
      <w:tr w:rsidR="00E41581" w:rsidRPr="00261582" w:rsidTr="00E41581">
        <w:tc>
          <w:tcPr>
            <w:tcW w:w="4428" w:type="dxa"/>
          </w:tcPr>
          <w:p w:rsidR="00E41581" w:rsidRPr="00261582" w:rsidRDefault="008B7A75" w:rsidP="008B7A75">
            <w:pPr>
              <w:pStyle w:val="NoSpacing"/>
              <w:rPr>
                <w:lang w:val="en-GB"/>
              </w:rPr>
            </w:pPr>
            <w:r w:rsidRPr="00261582">
              <w:rPr>
                <w:lang w:val="en-GB"/>
              </w:rPr>
              <w:t xml:space="preserve">What is the identity of your resource to </w:t>
            </w:r>
            <w:r w:rsidRPr="00261582">
              <w:rPr>
                <w:lang w:val="en-GB"/>
              </w:rPr>
              <w:lastRenderedPageBreak/>
              <w:t>protect ?</w:t>
            </w:r>
          </w:p>
        </w:tc>
        <w:tc>
          <w:tcPr>
            <w:tcW w:w="4428" w:type="dxa"/>
          </w:tcPr>
          <w:p w:rsidR="00E41581" w:rsidRPr="00261582" w:rsidRDefault="008B7A75" w:rsidP="00BC1948">
            <w:pPr>
              <w:pStyle w:val="NoSpacing"/>
              <w:rPr>
                <w:lang w:val="en-GB"/>
              </w:rPr>
            </w:pPr>
            <w:r w:rsidRPr="00261582">
              <w:rPr>
                <w:lang w:val="en-GB"/>
              </w:rPr>
              <w:lastRenderedPageBreak/>
              <w:t xml:space="preserve">Resource </w:t>
            </w:r>
            <w:r w:rsidR="00BC1948" w:rsidRPr="00261582">
              <w:rPr>
                <w:lang w:val="en-GB"/>
              </w:rPr>
              <w:t>identifier</w:t>
            </w:r>
          </w:p>
        </w:tc>
      </w:tr>
      <w:tr w:rsidR="00E41581" w:rsidRPr="00261582" w:rsidTr="00E41581">
        <w:tc>
          <w:tcPr>
            <w:tcW w:w="4428" w:type="dxa"/>
          </w:tcPr>
          <w:p w:rsidR="00E41581" w:rsidRPr="00261582" w:rsidRDefault="008B7A75" w:rsidP="003A5362">
            <w:pPr>
              <w:pStyle w:val="NoSpacing"/>
              <w:rPr>
                <w:lang w:val="en-GB"/>
              </w:rPr>
            </w:pPr>
            <w:r w:rsidRPr="00261582">
              <w:rPr>
                <w:lang w:val="en-GB"/>
              </w:rPr>
              <w:lastRenderedPageBreak/>
              <w:t>What is the identity of your client ?</w:t>
            </w:r>
          </w:p>
        </w:tc>
        <w:tc>
          <w:tcPr>
            <w:tcW w:w="4428" w:type="dxa"/>
          </w:tcPr>
          <w:p w:rsidR="00E41581" w:rsidRPr="00261582" w:rsidRDefault="008B7A75" w:rsidP="003A5362">
            <w:pPr>
              <w:pStyle w:val="NoSpacing"/>
              <w:rPr>
                <w:lang w:val="en-GB"/>
              </w:rPr>
            </w:pPr>
            <w:r w:rsidRPr="00261582">
              <w:rPr>
                <w:lang w:val="en-GB"/>
              </w:rPr>
              <w:t>Client Identifier</w:t>
            </w:r>
          </w:p>
        </w:tc>
      </w:tr>
      <w:tr w:rsidR="004050E7" w:rsidRPr="00261582" w:rsidTr="00E41581">
        <w:tc>
          <w:tcPr>
            <w:tcW w:w="4428" w:type="dxa"/>
          </w:tcPr>
          <w:p w:rsidR="004050E7" w:rsidRPr="00261582" w:rsidRDefault="004D2A79" w:rsidP="003A5362">
            <w:pPr>
              <w:pStyle w:val="NoSpacing"/>
              <w:rPr>
                <w:lang w:val="en-GB"/>
              </w:rPr>
            </w:pPr>
            <w:r w:rsidRPr="00261582">
              <w:rPr>
                <w:lang w:val="en-GB"/>
              </w:rPr>
              <w:t>Which actions do-you want to perform on the resource ?</w:t>
            </w:r>
          </w:p>
        </w:tc>
        <w:tc>
          <w:tcPr>
            <w:tcW w:w="4428" w:type="dxa"/>
          </w:tcPr>
          <w:p w:rsidR="004050E7" w:rsidRPr="00261582" w:rsidRDefault="004D2A79" w:rsidP="003A5362">
            <w:pPr>
              <w:pStyle w:val="NoSpacing"/>
              <w:rPr>
                <w:lang w:val="en-GB"/>
              </w:rPr>
            </w:pPr>
            <w:r w:rsidRPr="00261582">
              <w:rPr>
                <w:lang w:val="en-GB"/>
              </w:rPr>
              <w:t>Permissions</w:t>
            </w:r>
          </w:p>
        </w:tc>
      </w:tr>
      <w:tr w:rsidR="004050E7" w:rsidRPr="00261582" w:rsidTr="00E41581">
        <w:tc>
          <w:tcPr>
            <w:tcW w:w="4428" w:type="dxa"/>
          </w:tcPr>
          <w:p w:rsidR="004050E7" w:rsidRPr="00261582" w:rsidRDefault="004D2A79" w:rsidP="00231A27">
            <w:pPr>
              <w:pStyle w:val="NoSpacing"/>
              <w:rPr>
                <w:lang w:val="en-GB"/>
              </w:rPr>
            </w:pPr>
            <w:r w:rsidRPr="00261582">
              <w:rPr>
                <w:lang w:val="en-GB"/>
              </w:rPr>
              <w:t>Do-you want to restrict access to one or more users ? If yes, which information can be used to identify them ? For example : role</w:t>
            </w:r>
            <w:r w:rsidR="00231A27" w:rsidRPr="00261582">
              <w:rPr>
                <w:lang w:val="en-GB"/>
              </w:rPr>
              <w:t xml:space="preserve"> or geographical position ?</w:t>
            </w:r>
            <w:r w:rsidR="002E0EE3" w:rsidRPr="00261582">
              <w:rPr>
                <w:lang w:val="en-GB"/>
              </w:rPr>
              <w:t xml:space="preserve"> </w:t>
            </w:r>
          </w:p>
        </w:tc>
        <w:tc>
          <w:tcPr>
            <w:tcW w:w="4428" w:type="dxa"/>
          </w:tcPr>
          <w:p w:rsidR="004050E7" w:rsidRPr="00261582" w:rsidRDefault="002F7223" w:rsidP="003A5362">
            <w:pPr>
              <w:pStyle w:val="NoSpacing"/>
              <w:rPr>
                <w:lang w:val="en-GB"/>
              </w:rPr>
            </w:pPr>
            <w:r w:rsidRPr="00261582">
              <w:rPr>
                <w:lang w:val="en-GB"/>
              </w:rPr>
              <w:t>Claims</w:t>
            </w:r>
          </w:p>
        </w:tc>
      </w:tr>
      <w:tr w:rsidR="002B1CBC" w:rsidRPr="00261582" w:rsidTr="00E41581">
        <w:tc>
          <w:tcPr>
            <w:tcW w:w="4428" w:type="dxa"/>
          </w:tcPr>
          <w:p w:rsidR="002B1CBC" w:rsidRPr="00261582" w:rsidRDefault="00B07257" w:rsidP="00B07257">
            <w:pPr>
              <w:pStyle w:val="NoSpacing"/>
              <w:rPr>
                <w:lang w:val="en-GB"/>
              </w:rPr>
            </w:pPr>
            <w:r w:rsidRPr="00261582">
              <w:rPr>
                <w:lang w:val="en-GB"/>
              </w:rPr>
              <w:t>Can-you identify the nature of your resource ?</w:t>
            </w:r>
          </w:p>
        </w:tc>
        <w:tc>
          <w:tcPr>
            <w:tcW w:w="4428" w:type="dxa"/>
          </w:tcPr>
          <w:p w:rsidR="002B1CBC" w:rsidRPr="00261582" w:rsidRDefault="00CD7E59" w:rsidP="003A5362">
            <w:pPr>
              <w:pStyle w:val="NoSpacing"/>
              <w:rPr>
                <w:lang w:val="en-GB"/>
              </w:rPr>
            </w:pPr>
            <w:r w:rsidRPr="00261582">
              <w:rPr>
                <w:lang w:val="en-GB"/>
              </w:rPr>
              <w:t>Nature</w:t>
            </w:r>
          </w:p>
        </w:tc>
      </w:tr>
    </w:tbl>
    <w:p w:rsidR="00975821" w:rsidRPr="00261582" w:rsidRDefault="00975821" w:rsidP="003A5362">
      <w:pPr>
        <w:pStyle w:val="NoSpacing"/>
        <w:rPr>
          <w:lang w:val="en-GB"/>
        </w:rPr>
      </w:pPr>
    </w:p>
    <w:p w:rsidR="00975821" w:rsidRPr="00261582" w:rsidRDefault="0082226A" w:rsidP="003A5362">
      <w:pPr>
        <w:pStyle w:val="NoSpacing"/>
        <w:rPr>
          <w:lang w:val="en-GB"/>
        </w:rPr>
      </w:pPr>
      <w:r w:rsidRPr="00261582">
        <w:rPr>
          <w:lang w:val="en-GB"/>
        </w:rPr>
        <w:t>Classified information</w:t>
      </w:r>
      <w:r w:rsidR="002F7223" w:rsidRPr="00261582">
        <w:rPr>
          <w:lang w:val="en-GB"/>
        </w:rPr>
        <w:t> :</w:t>
      </w:r>
    </w:p>
    <w:p w:rsidR="002F7223" w:rsidRPr="00261582" w:rsidRDefault="00BC1948" w:rsidP="002F7223">
      <w:pPr>
        <w:pStyle w:val="NoSpacing"/>
        <w:numPr>
          <w:ilvl w:val="0"/>
          <w:numId w:val="1"/>
        </w:numPr>
        <w:rPr>
          <w:lang w:val="en-GB"/>
        </w:rPr>
      </w:pPr>
      <w:r w:rsidRPr="00261582">
        <w:rPr>
          <w:lang w:val="en-GB"/>
        </w:rPr>
        <w:t>Resource identifier</w:t>
      </w:r>
      <w:r w:rsidR="002F7223" w:rsidRPr="00261582">
        <w:rPr>
          <w:lang w:val="en-GB"/>
        </w:rPr>
        <w:t> : N°12345</w:t>
      </w:r>
    </w:p>
    <w:p w:rsidR="002F7223" w:rsidRPr="00261582" w:rsidRDefault="002F7223" w:rsidP="002F7223">
      <w:pPr>
        <w:pStyle w:val="NoSpacing"/>
        <w:numPr>
          <w:ilvl w:val="0"/>
          <w:numId w:val="1"/>
        </w:numPr>
        <w:rPr>
          <w:lang w:val="en-GB"/>
        </w:rPr>
      </w:pPr>
      <w:r w:rsidRPr="00261582">
        <w:rPr>
          <w:lang w:val="en-GB"/>
        </w:rPr>
        <w:t>Client Id : Sample Client</w:t>
      </w:r>
    </w:p>
    <w:p w:rsidR="002F7223" w:rsidRPr="00261582" w:rsidRDefault="002F7223" w:rsidP="002F7223">
      <w:pPr>
        <w:pStyle w:val="NoSpacing"/>
        <w:numPr>
          <w:ilvl w:val="0"/>
          <w:numId w:val="1"/>
        </w:numPr>
        <w:rPr>
          <w:lang w:val="en-GB"/>
        </w:rPr>
      </w:pPr>
      <w:r w:rsidRPr="00261582">
        <w:rPr>
          <w:lang w:val="en-GB"/>
        </w:rPr>
        <w:t xml:space="preserve">Permissions : </w:t>
      </w:r>
      <w:r w:rsidR="00BC1948" w:rsidRPr="00261582">
        <w:rPr>
          <w:lang w:val="en-GB"/>
        </w:rPr>
        <w:t>view / read</w:t>
      </w:r>
    </w:p>
    <w:p w:rsidR="002F7223" w:rsidRPr="00261582" w:rsidRDefault="002F7223" w:rsidP="002F7223">
      <w:pPr>
        <w:pStyle w:val="NoSpacing"/>
        <w:numPr>
          <w:ilvl w:val="0"/>
          <w:numId w:val="1"/>
        </w:numPr>
        <w:rPr>
          <w:lang w:val="en-GB"/>
        </w:rPr>
      </w:pPr>
      <w:r w:rsidRPr="00261582">
        <w:rPr>
          <w:lang w:val="en-GB"/>
        </w:rPr>
        <w:t xml:space="preserve">Claims : </w:t>
      </w:r>
      <w:proofErr w:type="spellStart"/>
      <w:r w:rsidRPr="00261582">
        <w:rPr>
          <w:lang w:val="en-GB"/>
        </w:rPr>
        <w:t>thabart</w:t>
      </w:r>
      <w:proofErr w:type="spellEnd"/>
    </w:p>
    <w:p w:rsidR="00511D6A" w:rsidRPr="00261582" w:rsidRDefault="00511D6A" w:rsidP="002F7223">
      <w:pPr>
        <w:pStyle w:val="NoSpacing"/>
        <w:numPr>
          <w:ilvl w:val="0"/>
          <w:numId w:val="1"/>
        </w:numPr>
        <w:rPr>
          <w:lang w:val="en-GB"/>
        </w:rPr>
      </w:pPr>
      <w:r w:rsidRPr="00261582">
        <w:rPr>
          <w:lang w:val="en-GB"/>
        </w:rPr>
        <w:t xml:space="preserve">Nature : </w:t>
      </w:r>
      <w:proofErr w:type="spellStart"/>
      <w:r w:rsidR="00B825AD" w:rsidRPr="00261582">
        <w:rPr>
          <w:lang w:val="en-GB"/>
        </w:rPr>
        <w:t>BankAccount</w:t>
      </w:r>
      <w:proofErr w:type="spellEnd"/>
    </w:p>
    <w:p w:rsidR="00FA6018" w:rsidRPr="00261582" w:rsidRDefault="00FA6018" w:rsidP="00FA6018">
      <w:pPr>
        <w:pStyle w:val="NoSpacing"/>
        <w:rPr>
          <w:lang w:val="en-GB"/>
        </w:rPr>
      </w:pPr>
    </w:p>
    <w:p w:rsidR="00734EA8" w:rsidRPr="00261582" w:rsidRDefault="00734EA8" w:rsidP="00FA6018">
      <w:pPr>
        <w:pStyle w:val="NoSpacing"/>
        <w:rPr>
          <w:lang w:val="en-GB"/>
        </w:rPr>
      </w:pPr>
      <w:r w:rsidRPr="00261582">
        <w:rPr>
          <w:lang w:val="en-GB"/>
        </w:rPr>
        <w:t xml:space="preserve">When you have finished with </w:t>
      </w:r>
      <w:r w:rsidR="00B86072" w:rsidRPr="00261582">
        <w:rPr>
          <w:lang w:val="en-GB"/>
        </w:rPr>
        <w:t>the</w:t>
      </w:r>
      <w:r w:rsidRPr="00261582">
        <w:rPr>
          <w:lang w:val="en-GB"/>
        </w:rPr>
        <w:t xml:space="preserve"> resource classification,</w:t>
      </w:r>
      <w:r w:rsidR="00551F66" w:rsidRPr="00261582">
        <w:rPr>
          <w:lang w:val="en-GB"/>
        </w:rPr>
        <w:t xml:space="preserve"> you can go to the second step.</w:t>
      </w:r>
    </w:p>
    <w:p w:rsidR="00551F66" w:rsidRPr="00261582" w:rsidRDefault="00551F66" w:rsidP="00FA6018">
      <w:pPr>
        <w:pStyle w:val="NoSpacing"/>
        <w:rPr>
          <w:lang w:val="en-GB"/>
        </w:rPr>
      </w:pPr>
    </w:p>
    <w:p w:rsidR="00734EA8" w:rsidRPr="00261582" w:rsidRDefault="00734EA8" w:rsidP="00FA6018">
      <w:pPr>
        <w:pStyle w:val="NoSpacing"/>
        <w:rPr>
          <w:lang w:val="en-GB"/>
        </w:rPr>
      </w:pPr>
      <w:r w:rsidRPr="00261582">
        <w:rPr>
          <w:lang w:val="en-GB"/>
        </w:rPr>
        <w:t xml:space="preserve">A resource needs to be created, </w:t>
      </w:r>
      <w:r w:rsidR="00551F66" w:rsidRPr="00261582">
        <w:rPr>
          <w:lang w:val="en-GB"/>
        </w:rPr>
        <w:t>first add a “</w:t>
      </w:r>
      <w:proofErr w:type="spellStart"/>
      <w:r w:rsidR="00551F66" w:rsidRPr="00261582">
        <w:rPr>
          <w:lang w:val="en-GB"/>
        </w:rPr>
        <w:t>BankAccount</w:t>
      </w:r>
      <w:proofErr w:type="spellEnd"/>
      <w:r w:rsidR="00551F66" w:rsidRPr="00261582">
        <w:rPr>
          <w:lang w:val="en-GB"/>
        </w:rPr>
        <w:t>” folder into the “resources”</w:t>
      </w:r>
      <w:r w:rsidR="00845F53" w:rsidRPr="00261582">
        <w:rPr>
          <w:lang w:val="en-GB"/>
        </w:rPr>
        <w:t xml:space="preserve"> directory, </w:t>
      </w:r>
      <w:r w:rsidR="00280EEF" w:rsidRPr="00261582">
        <w:rPr>
          <w:lang w:val="en-GB"/>
        </w:rPr>
        <w:t xml:space="preserve">it should </w:t>
      </w:r>
      <w:r w:rsidR="00C8729A" w:rsidRPr="00261582">
        <w:rPr>
          <w:lang w:val="en-GB"/>
        </w:rPr>
        <w:t>match</w:t>
      </w:r>
      <w:r w:rsidR="00146F33" w:rsidRPr="00261582">
        <w:rPr>
          <w:lang w:val="en-GB"/>
        </w:rPr>
        <w:t xml:space="preserve"> with</w:t>
      </w:r>
      <w:r w:rsidR="00280EEF" w:rsidRPr="00261582">
        <w:rPr>
          <w:lang w:val="en-GB"/>
        </w:rPr>
        <w:t xml:space="preserve"> the </w:t>
      </w:r>
      <w:r w:rsidR="002132C1" w:rsidRPr="00261582">
        <w:rPr>
          <w:lang w:val="en-GB"/>
        </w:rPr>
        <w:t>nature of a resource</w:t>
      </w:r>
      <w:r w:rsidR="00551F66" w:rsidRPr="00261582">
        <w:rPr>
          <w:lang w:val="en-GB"/>
        </w:rPr>
        <w:t>.</w:t>
      </w:r>
    </w:p>
    <w:p w:rsidR="005E1EE9" w:rsidRPr="00261582" w:rsidRDefault="006C03EC" w:rsidP="00FA6018">
      <w:pPr>
        <w:pStyle w:val="NoSpacing"/>
        <w:rPr>
          <w:lang w:val="en-GB"/>
        </w:rPr>
      </w:pPr>
      <w:r w:rsidRPr="00261582">
        <w:rPr>
          <w:lang w:val="en-GB"/>
        </w:rPr>
        <w:t xml:space="preserve">Navigate to the new directory and create a file named “N°12345”, </w:t>
      </w:r>
      <w:r w:rsidR="00290C8E" w:rsidRPr="00261582">
        <w:rPr>
          <w:lang w:val="en-GB"/>
        </w:rPr>
        <w:t xml:space="preserve">same </w:t>
      </w:r>
      <w:r w:rsidR="00001F2E" w:rsidRPr="00261582">
        <w:rPr>
          <w:lang w:val="en-GB"/>
        </w:rPr>
        <w:t>value</w:t>
      </w:r>
      <w:r w:rsidR="00B36577" w:rsidRPr="00261582">
        <w:rPr>
          <w:lang w:val="en-GB"/>
        </w:rPr>
        <w:t xml:space="preserve"> </w:t>
      </w:r>
      <w:r w:rsidR="0072677E" w:rsidRPr="00261582">
        <w:rPr>
          <w:lang w:val="en-GB"/>
        </w:rPr>
        <w:t xml:space="preserve">as </w:t>
      </w:r>
      <w:r w:rsidR="00D67136" w:rsidRPr="00261582">
        <w:rPr>
          <w:lang w:val="en-GB"/>
        </w:rPr>
        <w:t>the</w:t>
      </w:r>
      <w:r w:rsidRPr="00261582">
        <w:rPr>
          <w:lang w:val="en-GB"/>
        </w:rPr>
        <w:t xml:space="preserve"> resource identifier.</w:t>
      </w:r>
    </w:p>
    <w:p w:rsidR="00054456" w:rsidRPr="00261582" w:rsidRDefault="00054456" w:rsidP="00573BB1">
      <w:pPr>
        <w:rPr>
          <w:lang w:val="en-GB"/>
        </w:rPr>
      </w:pPr>
    </w:p>
    <w:p w:rsidR="00D24F0B" w:rsidRPr="00261582" w:rsidRDefault="00640765" w:rsidP="00640765">
      <w:pPr>
        <w:jc w:val="center"/>
        <w:rPr>
          <w:lang w:val="en-GB"/>
        </w:rPr>
      </w:pPr>
      <w:r w:rsidRPr="00261582">
        <w:rPr>
          <w:noProof/>
        </w:rPr>
        <w:drawing>
          <wp:inline distT="0" distB="0" distL="0" distR="0" wp14:anchorId="734FC566" wp14:editId="5654D922">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261582" w:rsidRDefault="00D24F0B" w:rsidP="00573BB1">
      <w:pPr>
        <w:rPr>
          <w:lang w:val="en-GB"/>
        </w:rPr>
      </w:pPr>
    </w:p>
    <w:p w:rsidR="007E6C3E" w:rsidRPr="00261582" w:rsidRDefault="0027007D" w:rsidP="00573BB1">
      <w:pPr>
        <w:rPr>
          <w:lang w:val="en-GB"/>
        </w:rPr>
      </w:pPr>
      <w:r w:rsidRPr="00261582">
        <w:rPr>
          <w:lang w:val="en-GB"/>
        </w:rPr>
        <w:t xml:space="preserve">Finally open the authorization policy editor and add a new rule. </w:t>
      </w:r>
      <w:r w:rsidR="00167941" w:rsidRPr="00261582">
        <w:rPr>
          <w:lang w:val="en-GB"/>
        </w:rPr>
        <w:t xml:space="preserve">Below </w:t>
      </w:r>
      <w:r w:rsidR="00167941" w:rsidRPr="00261582">
        <w:rPr>
          <w:i/>
          <w:lang w:val="en-GB"/>
        </w:rPr>
        <w:t>allowed clients</w:t>
      </w:r>
      <w:r w:rsidR="00167941" w:rsidRPr="00261582">
        <w:rPr>
          <w:lang w:val="en-GB"/>
        </w:rPr>
        <w:t xml:space="preserve"> </w:t>
      </w:r>
      <w:r w:rsidR="007E6C3E" w:rsidRPr="00261582">
        <w:rPr>
          <w:lang w:val="en-GB"/>
        </w:rPr>
        <w:t>select the authorized clients, in our case the client is “Sample Client”.</w:t>
      </w:r>
    </w:p>
    <w:p w:rsidR="00167941" w:rsidRPr="00261582" w:rsidRDefault="007E6C3E" w:rsidP="00573BB1">
      <w:pPr>
        <w:rPr>
          <w:lang w:val="en-GB"/>
        </w:rPr>
      </w:pPr>
      <w:r w:rsidRPr="00261582">
        <w:rPr>
          <w:lang w:val="en-GB"/>
        </w:rPr>
        <w:t>Under the sub-title “allowed claims” select “sub” et fill-in the field with “</w:t>
      </w:r>
      <w:proofErr w:type="spellStart"/>
      <w:r w:rsidRPr="00261582">
        <w:rPr>
          <w:lang w:val="en-GB"/>
        </w:rPr>
        <w:t>thabart</w:t>
      </w:r>
      <w:proofErr w:type="spellEnd"/>
      <w:r w:rsidRPr="00261582">
        <w:rPr>
          <w:lang w:val="en-GB"/>
        </w:rPr>
        <w:t>”, then click on “Add” to add the claim into the list.</w:t>
      </w:r>
    </w:p>
    <w:p w:rsidR="007E6C3E" w:rsidRPr="00261582" w:rsidRDefault="007E6C3E" w:rsidP="00573BB1">
      <w:pPr>
        <w:rPr>
          <w:lang w:val="en-GB"/>
        </w:rPr>
      </w:pPr>
    </w:p>
    <w:p w:rsidR="00AC6691" w:rsidRPr="00261582" w:rsidRDefault="00BD6AAB" w:rsidP="00BD6AAB">
      <w:pPr>
        <w:rPr>
          <w:lang w:val="en-GB"/>
        </w:rPr>
      </w:pPr>
      <w:r w:rsidRPr="00261582">
        <w:rPr>
          <w:lang w:val="en-GB"/>
        </w:rPr>
        <w:t xml:space="preserve">Persist your policy by clicking on </w:t>
      </w:r>
      <w:r w:rsidRPr="00261582">
        <w:rPr>
          <w:i/>
          <w:lang w:val="en-GB"/>
        </w:rPr>
        <w:t>add rule</w:t>
      </w:r>
      <w:r w:rsidRPr="00261582">
        <w:rPr>
          <w:lang w:val="en-GB"/>
        </w:rPr>
        <w:t xml:space="preserve"> and on </w:t>
      </w:r>
      <w:r w:rsidRPr="00261582">
        <w:rPr>
          <w:i/>
          <w:lang w:val="en-GB"/>
        </w:rPr>
        <w:t>save</w:t>
      </w:r>
      <w:r w:rsidRPr="00261582">
        <w:rPr>
          <w:lang w:val="en-GB"/>
        </w:rPr>
        <w:t>.</w:t>
      </w:r>
    </w:p>
    <w:p w:rsidR="005F45C3" w:rsidRPr="00261582" w:rsidRDefault="005F45C3" w:rsidP="00573BB1">
      <w:pPr>
        <w:rPr>
          <w:lang w:val="en-GB"/>
        </w:rPr>
      </w:pPr>
    </w:p>
    <w:p w:rsidR="000B0257" w:rsidRPr="00261582" w:rsidRDefault="00A91F6A" w:rsidP="00A91F6A">
      <w:pPr>
        <w:jc w:val="center"/>
        <w:rPr>
          <w:lang w:val="en-GB"/>
        </w:rPr>
      </w:pPr>
      <w:r w:rsidRPr="00261582">
        <w:rPr>
          <w:noProof/>
        </w:rPr>
        <w:lastRenderedPageBreak/>
        <w:drawing>
          <wp:inline distT="0" distB="0" distL="0" distR="0" wp14:anchorId="101AC997" wp14:editId="6EB47055">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261582" w:rsidRDefault="005F45C3" w:rsidP="00573BB1">
      <w:pPr>
        <w:rPr>
          <w:lang w:val="en-GB"/>
        </w:rPr>
      </w:pPr>
    </w:p>
    <w:p w:rsidR="00A91F6A" w:rsidRPr="00261582" w:rsidRDefault="005331F8" w:rsidP="00EA647A">
      <w:pPr>
        <w:rPr>
          <w:lang w:val="en-GB"/>
        </w:rPr>
      </w:pPr>
      <w:r w:rsidRPr="00261582">
        <w:rPr>
          <w:lang w:val="en-GB"/>
        </w:rPr>
        <w:t>A red square is displayed around a resource with an authorization policy applied on it.</w:t>
      </w:r>
    </w:p>
    <w:p w:rsidR="00B73C69" w:rsidRPr="00261582" w:rsidRDefault="00B73C69" w:rsidP="00EA647A">
      <w:pPr>
        <w:rPr>
          <w:lang w:val="en-GB"/>
        </w:rPr>
      </w:pPr>
    </w:p>
    <w:p w:rsidR="00B73C69" w:rsidRPr="00261582" w:rsidRDefault="00B73C69" w:rsidP="00B73C69">
      <w:pPr>
        <w:jc w:val="center"/>
        <w:rPr>
          <w:lang w:val="en-GB"/>
        </w:rPr>
      </w:pPr>
      <w:r w:rsidRPr="00261582">
        <w:rPr>
          <w:noProof/>
        </w:rPr>
        <w:drawing>
          <wp:inline distT="0" distB="0" distL="0" distR="0" wp14:anchorId="1B465BDA" wp14:editId="753E6E1E">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261582" w:rsidRDefault="00B73C69" w:rsidP="00EA647A">
      <w:pPr>
        <w:rPr>
          <w:sz w:val="22"/>
          <w:lang w:val="en-GB"/>
        </w:rPr>
      </w:pPr>
    </w:p>
    <w:p w:rsidR="00730F3A" w:rsidRPr="00261582" w:rsidRDefault="00730F3A" w:rsidP="00711543">
      <w:pPr>
        <w:pStyle w:val="Heading3"/>
        <w:rPr>
          <w:lang w:val="en-GB"/>
        </w:rPr>
      </w:pPr>
      <w:bookmarkStart w:id="20" w:name="_Toc461019114"/>
      <w:r w:rsidRPr="00261582">
        <w:rPr>
          <w:lang w:val="en-GB"/>
        </w:rPr>
        <w:t xml:space="preserve">Action : </w:t>
      </w:r>
      <w:r w:rsidR="0010562B" w:rsidRPr="00261582">
        <w:rPr>
          <w:lang w:val="en-GB"/>
        </w:rPr>
        <w:t>Select all resources</w:t>
      </w:r>
      <w:bookmarkEnd w:id="20"/>
    </w:p>
    <w:p w:rsidR="00730F3A" w:rsidRPr="00261582" w:rsidRDefault="00730F3A" w:rsidP="00730F3A">
      <w:pPr>
        <w:pStyle w:val="NoSpacing"/>
        <w:rPr>
          <w:lang w:val="en-GB"/>
        </w:rPr>
      </w:pPr>
    </w:p>
    <w:p w:rsidR="00154D4E" w:rsidRPr="00261582" w:rsidRDefault="00A37EA5" w:rsidP="00A37EA5">
      <w:pPr>
        <w:pStyle w:val="NoSpacing"/>
        <w:rPr>
          <w:lang w:val="en-GB"/>
        </w:rPr>
      </w:pPr>
      <w:r w:rsidRPr="00261582">
        <w:rPr>
          <w:lang w:val="en-GB"/>
        </w:rPr>
        <w:t xml:space="preserve">To select all resources press </w:t>
      </w:r>
      <w:r w:rsidR="00B54BE3" w:rsidRPr="00261582">
        <w:rPr>
          <w:i/>
          <w:lang w:val="en-GB"/>
        </w:rPr>
        <w:t>CTRL+A</w:t>
      </w:r>
      <w:r w:rsidR="00B54BE3" w:rsidRPr="00261582">
        <w:rPr>
          <w:lang w:val="en-GB"/>
        </w:rPr>
        <w:t>.</w:t>
      </w:r>
    </w:p>
    <w:p w:rsidR="00BE65F1" w:rsidRPr="00261582" w:rsidRDefault="00BE65F1" w:rsidP="00730F3A">
      <w:pPr>
        <w:pStyle w:val="NoSpacing"/>
        <w:rPr>
          <w:lang w:val="en-GB"/>
        </w:rPr>
      </w:pPr>
    </w:p>
    <w:p w:rsidR="00BE65F1" w:rsidRPr="00261582" w:rsidRDefault="00A37EA5" w:rsidP="00A37EA5">
      <w:pPr>
        <w:pStyle w:val="NoSpacing"/>
        <w:rPr>
          <w:lang w:val="en-GB"/>
        </w:rPr>
      </w:pPr>
      <w:r w:rsidRPr="00261582">
        <w:rPr>
          <w:lang w:val="en-GB"/>
        </w:rPr>
        <w:t xml:space="preserve">You probably noticed that the actions available in the assets directory have not been described, it will be the object of the next </w:t>
      </w:r>
      <w:r w:rsidR="00277B5C" w:rsidRPr="00261582">
        <w:rPr>
          <w:lang w:val="en-GB"/>
        </w:rPr>
        <w:t>chapter</w:t>
      </w:r>
      <w:r w:rsidRPr="00261582">
        <w:rPr>
          <w:lang w:val="en-GB"/>
        </w:rPr>
        <w:t>.</w:t>
      </w:r>
    </w:p>
    <w:p w:rsidR="00BE65F1" w:rsidRPr="00261582" w:rsidRDefault="00BE65F1" w:rsidP="00730F3A">
      <w:pPr>
        <w:pStyle w:val="NoSpacing"/>
        <w:rPr>
          <w:lang w:val="en-GB"/>
        </w:rPr>
      </w:pPr>
    </w:p>
    <w:p w:rsidR="00BE65F1" w:rsidRPr="00261582" w:rsidRDefault="00BE65F1" w:rsidP="00730F3A">
      <w:pPr>
        <w:pStyle w:val="NoSpacing"/>
        <w:rPr>
          <w:lang w:val="en-GB"/>
        </w:rPr>
        <w:sectPr w:rsidR="00BE65F1" w:rsidRPr="00261582" w:rsidSect="00D03EF9">
          <w:pgSz w:w="12240" w:h="15840"/>
          <w:pgMar w:top="1440" w:right="1800" w:bottom="1440" w:left="1800" w:header="708" w:footer="708" w:gutter="0"/>
          <w:cols w:space="708"/>
          <w:docGrid w:linePitch="360"/>
        </w:sectPr>
      </w:pPr>
    </w:p>
    <w:p w:rsidR="00BE65F1" w:rsidRPr="00261582" w:rsidRDefault="00323DB0" w:rsidP="002230CA">
      <w:pPr>
        <w:pStyle w:val="Heading2"/>
        <w:rPr>
          <w:lang w:val="en-GB"/>
        </w:rPr>
      </w:pPr>
      <w:bookmarkStart w:id="21" w:name="_Toc461019115"/>
      <w:r w:rsidRPr="00261582">
        <w:rPr>
          <w:lang w:val="en-GB"/>
        </w:rPr>
        <w:lastRenderedPageBreak/>
        <w:t>Edit UMA &amp; OPENID assets</w:t>
      </w:r>
      <w:bookmarkEnd w:id="21"/>
    </w:p>
    <w:p w:rsidR="00B52ACE" w:rsidRPr="00261582" w:rsidRDefault="00296748" w:rsidP="00730F3A">
      <w:pPr>
        <w:pStyle w:val="NoSpacing"/>
        <w:rPr>
          <w:lang w:val="en-GB"/>
        </w:rPr>
        <w:sectPr w:rsidR="00B52ACE" w:rsidRPr="00261582" w:rsidSect="00B52ACE">
          <w:pgSz w:w="15840" w:h="12240" w:orient="landscape"/>
          <w:pgMar w:top="1800" w:right="1440" w:bottom="1800" w:left="1440" w:header="708" w:footer="708" w:gutter="0"/>
          <w:cols w:space="708"/>
          <w:docGrid w:linePitch="360"/>
        </w:sectPr>
      </w:pPr>
      <w:r>
        <w:rPr>
          <w:noProof/>
        </w:rPr>
        <w:drawing>
          <wp:inline distT="0" distB="0" distL="0" distR="0">
            <wp:extent cx="8220075" cy="413385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0075" cy="4133850"/>
                    </a:xfrm>
                    <a:prstGeom prst="rect">
                      <a:avLst/>
                    </a:prstGeom>
                    <a:noFill/>
                    <a:ln>
                      <a:noFill/>
                    </a:ln>
                  </pic:spPr>
                </pic:pic>
              </a:graphicData>
            </a:graphic>
          </wp:inline>
        </w:drawing>
      </w:r>
    </w:p>
    <w:p w:rsidR="00A91F6A" w:rsidRPr="00261582" w:rsidRDefault="00FE117E" w:rsidP="00711543">
      <w:pPr>
        <w:pStyle w:val="Heading3"/>
        <w:rPr>
          <w:lang w:val="en-GB"/>
        </w:rPr>
      </w:pPr>
      <w:bookmarkStart w:id="22" w:name="_Toc461019116"/>
      <w:r w:rsidRPr="00261582">
        <w:rPr>
          <w:lang w:val="en-GB"/>
        </w:rPr>
        <w:lastRenderedPageBreak/>
        <w:t xml:space="preserve">Action : </w:t>
      </w:r>
      <w:r w:rsidR="00370D2A" w:rsidRPr="00261582">
        <w:rPr>
          <w:lang w:val="en-GB"/>
        </w:rPr>
        <w:t>Add a client</w:t>
      </w:r>
      <w:bookmarkEnd w:id="22"/>
    </w:p>
    <w:p w:rsidR="00B44747" w:rsidRPr="00261582" w:rsidRDefault="00B44747" w:rsidP="00573BB1">
      <w:pPr>
        <w:rPr>
          <w:lang w:val="en-GB"/>
        </w:rPr>
      </w:pPr>
    </w:p>
    <w:p w:rsidR="00370D2A" w:rsidRPr="00261582" w:rsidRDefault="00370D2A" w:rsidP="00573BB1">
      <w:pPr>
        <w:rPr>
          <w:lang w:val="en-GB"/>
        </w:rPr>
      </w:pPr>
      <w:r w:rsidRPr="00261582">
        <w:rPr>
          <w:lang w:val="en-GB"/>
        </w:rPr>
        <w:t xml:space="preserve">Open the folder </w:t>
      </w:r>
      <w:r w:rsidRPr="00261582">
        <w:rPr>
          <w:i/>
          <w:lang w:val="en-GB"/>
        </w:rPr>
        <w:t xml:space="preserve">assets &gt;&gt; </w:t>
      </w:r>
      <w:proofErr w:type="spellStart"/>
      <w:r w:rsidRPr="00261582">
        <w:rPr>
          <w:i/>
          <w:lang w:val="en-GB"/>
        </w:rPr>
        <w:t>openid</w:t>
      </w:r>
      <w:proofErr w:type="spellEnd"/>
      <w:r w:rsidRPr="00261582">
        <w:rPr>
          <w:i/>
          <w:lang w:val="en-GB"/>
        </w:rPr>
        <w:t xml:space="preserve"> &gt;&gt; clients</w:t>
      </w:r>
      <w:r w:rsidRPr="00261582">
        <w:rPr>
          <w:lang w:val="en-GB"/>
        </w:rPr>
        <w:t xml:space="preserve"> and display its contextual menu.</w:t>
      </w:r>
    </w:p>
    <w:p w:rsidR="00370D2A" w:rsidRPr="00261582" w:rsidRDefault="00370D2A" w:rsidP="00573BB1">
      <w:pPr>
        <w:rPr>
          <w:lang w:val="en-GB"/>
        </w:rPr>
      </w:pPr>
      <w:r w:rsidRPr="00261582">
        <w:rPr>
          <w:lang w:val="en-GB"/>
        </w:rPr>
        <w:t xml:space="preserve">Click on </w:t>
      </w:r>
      <w:r w:rsidRPr="00261582">
        <w:rPr>
          <w:i/>
          <w:lang w:val="en-GB"/>
        </w:rPr>
        <w:t>add client</w:t>
      </w:r>
      <w:r w:rsidR="00145E21" w:rsidRPr="00261582">
        <w:rPr>
          <w:i/>
          <w:lang w:val="en-GB"/>
        </w:rPr>
        <w:t xml:space="preserve"> </w:t>
      </w:r>
      <w:r w:rsidR="00145E21" w:rsidRPr="00261582">
        <w:rPr>
          <w:i/>
          <w:noProof/>
        </w:rPr>
        <w:drawing>
          <wp:inline distT="0" distB="0" distL="0" distR="0" wp14:anchorId="6EA1A140" wp14:editId="49B3F834">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261582">
        <w:rPr>
          <w:lang w:val="en-GB"/>
        </w:rPr>
        <w:t xml:space="preserve"> and fill-in the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separated by a comma.</w:t>
      </w:r>
    </w:p>
    <w:p w:rsidR="00FE117E" w:rsidRPr="00261582" w:rsidRDefault="00FE117E" w:rsidP="00573BB1">
      <w:pPr>
        <w:rPr>
          <w:lang w:val="en-GB"/>
        </w:rPr>
      </w:pPr>
    </w:p>
    <w:p w:rsidR="00A3642A" w:rsidRPr="00261582" w:rsidRDefault="00370D2A" w:rsidP="00370D2A">
      <w:pPr>
        <w:rPr>
          <w:i/>
          <w:color w:val="FF0000"/>
          <w:lang w:val="en-GB"/>
        </w:rPr>
      </w:pPr>
      <w:r w:rsidRPr="00261582">
        <w:rPr>
          <w:i/>
          <w:color w:val="FF0000"/>
          <w:lang w:val="en-GB"/>
        </w:rPr>
        <w:t xml:space="preserve">Warning : </w:t>
      </w:r>
      <w:proofErr w:type="spellStart"/>
      <w:r w:rsidRPr="00261582">
        <w:rPr>
          <w:i/>
          <w:color w:val="FF0000"/>
          <w:lang w:val="en-GB"/>
        </w:rPr>
        <w:t>urls</w:t>
      </w:r>
      <w:proofErr w:type="spellEnd"/>
      <w:r w:rsidRPr="00261582">
        <w:rPr>
          <w:i/>
          <w:color w:val="FF0000"/>
          <w:lang w:val="en-GB"/>
        </w:rPr>
        <w:t xml:space="preserve"> should begin with https</w:t>
      </w:r>
      <w:r w:rsidR="00FF1180" w:rsidRPr="00261582">
        <w:rPr>
          <w:i/>
          <w:color w:val="FF0000"/>
          <w:lang w:val="en-GB"/>
        </w:rPr>
        <w:t xml:space="preserve"> </w:t>
      </w:r>
      <w:r w:rsidR="00FF1180" w:rsidRPr="00261582">
        <w:rPr>
          <w:rStyle w:val="FootnoteReference"/>
          <w:i/>
          <w:color w:val="FF0000"/>
          <w:lang w:val="en-GB"/>
        </w:rPr>
        <w:footnoteReference w:id="4"/>
      </w:r>
    </w:p>
    <w:p w:rsidR="00A3642A" w:rsidRPr="00261582" w:rsidRDefault="00A3642A" w:rsidP="00573BB1">
      <w:pPr>
        <w:rPr>
          <w:lang w:val="en-GB"/>
        </w:rPr>
      </w:pPr>
    </w:p>
    <w:p w:rsidR="00FE117E" w:rsidRPr="00261582" w:rsidRDefault="00FE117E" w:rsidP="00711543">
      <w:pPr>
        <w:pStyle w:val="Heading3"/>
        <w:rPr>
          <w:lang w:val="en-GB"/>
        </w:rPr>
      </w:pPr>
      <w:bookmarkStart w:id="23" w:name="_Toc461019117"/>
      <w:r w:rsidRPr="00261582">
        <w:rPr>
          <w:lang w:val="en-GB"/>
        </w:rPr>
        <w:t xml:space="preserve">Action : </w:t>
      </w:r>
      <w:r w:rsidR="00B11AE4" w:rsidRPr="00261582">
        <w:rPr>
          <w:lang w:val="en-GB"/>
        </w:rPr>
        <w:t>Delete one or more clients</w:t>
      </w:r>
      <w:bookmarkEnd w:id="23"/>
    </w:p>
    <w:p w:rsidR="00FE117E" w:rsidRPr="00261582" w:rsidRDefault="00FE117E" w:rsidP="00573BB1">
      <w:pPr>
        <w:rPr>
          <w:lang w:val="en-GB"/>
        </w:rPr>
      </w:pPr>
    </w:p>
    <w:p w:rsidR="00181CCB" w:rsidRPr="00261582" w:rsidRDefault="00181CCB" w:rsidP="00181CCB">
      <w:pPr>
        <w:rPr>
          <w:lang w:val="en-GB"/>
        </w:rPr>
      </w:pPr>
      <w:r w:rsidRPr="00261582">
        <w:rPr>
          <w:lang w:val="en-GB"/>
        </w:rPr>
        <w:t xml:space="preserve">Select several clients, display the contextual menu and click on </w:t>
      </w:r>
      <w:r w:rsidRPr="00261582">
        <w:rPr>
          <w:i/>
          <w:lang w:val="en-GB"/>
        </w:rPr>
        <w:t>remove client</w:t>
      </w:r>
    </w:p>
    <w:p w:rsidR="00BC5B1D" w:rsidRPr="00261582" w:rsidRDefault="007C2A6C" w:rsidP="00573BB1">
      <w:pPr>
        <w:rPr>
          <w:lang w:val="en-GB"/>
        </w:rPr>
      </w:pPr>
      <w:r w:rsidRPr="00261582">
        <w:rPr>
          <w:lang w:val="en-GB"/>
        </w:rPr>
        <w:t xml:space="preserve"> </w:t>
      </w:r>
      <w:r w:rsidRPr="00261582">
        <w:rPr>
          <w:noProof/>
        </w:rPr>
        <w:drawing>
          <wp:inline distT="0" distB="0" distL="0" distR="0" wp14:anchorId="1845C8B9" wp14:editId="48320EEA">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261582">
        <w:rPr>
          <w:lang w:val="en-GB"/>
        </w:rPr>
        <w:t>.</w:t>
      </w:r>
    </w:p>
    <w:p w:rsidR="00181CCB" w:rsidRPr="00261582" w:rsidRDefault="00181CCB" w:rsidP="00573BB1">
      <w:pPr>
        <w:rPr>
          <w:lang w:val="en-GB"/>
        </w:rPr>
      </w:pPr>
    </w:p>
    <w:p w:rsidR="00FE117E" w:rsidRPr="00261582" w:rsidRDefault="006F7650" w:rsidP="00711543">
      <w:pPr>
        <w:pStyle w:val="Heading3"/>
        <w:rPr>
          <w:lang w:val="en-GB"/>
        </w:rPr>
      </w:pPr>
      <w:bookmarkStart w:id="24" w:name="_Toc461019118"/>
      <w:r w:rsidRPr="00261582">
        <w:rPr>
          <w:lang w:val="en-GB"/>
        </w:rPr>
        <w:t xml:space="preserve">Action : </w:t>
      </w:r>
      <w:r w:rsidR="009A3773" w:rsidRPr="00261582">
        <w:rPr>
          <w:lang w:val="en-GB"/>
        </w:rPr>
        <w:t>Edit a client</w:t>
      </w:r>
      <w:bookmarkEnd w:id="24"/>
    </w:p>
    <w:p w:rsidR="00B44747" w:rsidRPr="00261582" w:rsidRDefault="00B44747" w:rsidP="00573BB1">
      <w:pPr>
        <w:rPr>
          <w:lang w:val="en-GB"/>
        </w:rPr>
      </w:pPr>
    </w:p>
    <w:p w:rsidR="00B73B1D" w:rsidRPr="00261582" w:rsidRDefault="00145E21" w:rsidP="00145E21">
      <w:pPr>
        <w:rPr>
          <w:lang w:val="en-GB"/>
        </w:rPr>
      </w:pPr>
      <w:r w:rsidRPr="00261582">
        <w:rPr>
          <w:lang w:val="en-GB"/>
        </w:rPr>
        <w:t xml:space="preserve">Display </w:t>
      </w:r>
      <w:r w:rsidR="008A6086" w:rsidRPr="00261582">
        <w:rPr>
          <w:lang w:val="en-GB"/>
        </w:rPr>
        <w:t xml:space="preserve">the </w:t>
      </w:r>
      <w:r w:rsidRPr="00261582">
        <w:rPr>
          <w:lang w:val="en-GB"/>
        </w:rPr>
        <w:t xml:space="preserve">client information by clicking on </w:t>
      </w:r>
      <w:r w:rsidRPr="00261582">
        <w:rPr>
          <w:i/>
          <w:lang w:val="en-GB"/>
        </w:rPr>
        <w:t>client information</w:t>
      </w:r>
      <w:r w:rsidRPr="00261582">
        <w:rPr>
          <w:lang w:val="en-GB"/>
        </w:rPr>
        <w:t xml:space="preserve"> </w:t>
      </w:r>
      <w:r w:rsidRPr="00261582">
        <w:rPr>
          <w:noProof/>
        </w:rPr>
        <w:drawing>
          <wp:inline distT="0" distB="0" distL="0" distR="0" wp14:anchorId="4372F934" wp14:editId="2CCF23B2">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261582">
        <w:rPr>
          <w:lang w:val="en-GB"/>
        </w:rPr>
        <w:t xml:space="preserve"> option in the contextual menu</w:t>
      </w:r>
      <w:r w:rsidR="00FC6EE3" w:rsidRPr="00261582">
        <w:rPr>
          <w:lang w:val="en-GB"/>
        </w:rPr>
        <w:t xml:space="preserve">. </w:t>
      </w:r>
    </w:p>
    <w:p w:rsidR="00F72BF7" w:rsidRPr="00261582" w:rsidRDefault="00F72BF7" w:rsidP="00573BB1">
      <w:pPr>
        <w:rPr>
          <w:lang w:val="en-GB"/>
        </w:rPr>
      </w:pPr>
    </w:p>
    <w:p w:rsidR="00813C30" w:rsidRPr="00261582" w:rsidRDefault="00813C30" w:rsidP="00813C30">
      <w:pPr>
        <w:jc w:val="center"/>
        <w:rPr>
          <w:lang w:val="en-GB"/>
        </w:rPr>
      </w:pPr>
      <w:r w:rsidRPr="00261582">
        <w:rPr>
          <w:noProof/>
        </w:rPr>
        <w:drawing>
          <wp:inline distT="0" distB="0" distL="0" distR="0" wp14:anchorId="21993B68" wp14:editId="0E88D329">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261582" w:rsidRDefault="00B73B1D" w:rsidP="00573BB1">
      <w:pPr>
        <w:rPr>
          <w:lang w:val="en-GB"/>
        </w:rPr>
      </w:pPr>
    </w:p>
    <w:p w:rsidR="00857010" w:rsidRPr="00261582" w:rsidRDefault="00B8676E" w:rsidP="00B8676E">
      <w:pPr>
        <w:rPr>
          <w:lang w:val="en-GB"/>
        </w:rPr>
      </w:pPr>
      <w:r w:rsidRPr="00261582">
        <w:rPr>
          <w:lang w:val="en-GB"/>
        </w:rPr>
        <w:t xml:space="preserve">The client identity, secret and its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are displayed on the new window. </w:t>
      </w:r>
    </w:p>
    <w:p w:rsidR="00B8676E" w:rsidRPr="00261582" w:rsidRDefault="00857010" w:rsidP="00B8676E">
      <w:pPr>
        <w:rPr>
          <w:lang w:val="en-GB"/>
        </w:rPr>
      </w:pPr>
      <w:r w:rsidRPr="00261582">
        <w:rPr>
          <w:lang w:val="en-GB"/>
        </w:rPr>
        <w:t xml:space="preserve">Click on the link </w:t>
      </w:r>
      <w:r w:rsidRPr="00261582">
        <w:rPr>
          <w:i/>
          <w:lang w:val="en-GB"/>
        </w:rPr>
        <w:t>Edit</w:t>
      </w:r>
      <w:r w:rsidRPr="00261582">
        <w:rPr>
          <w:lang w:val="en-GB"/>
        </w:rPr>
        <w:t xml:space="preserve"> to edit them.</w:t>
      </w:r>
    </w:p>
    <w:p w:rsidR="00980722" w:rsidRPr="00261582" w:rsidRDefault="00980722" w:rsidP="00980722">
      <w:pPr>
        <w:rPr>
          <w:lang w:val="en-GB"/>
        </w:rPr>
      </w:pPr>
    </w:p>
    <w:p w:rsidR="001A1277" w:rsidRPr="00261582" w:rsidRDefault="001A1277" w:rsidP="00573BB1">
      <w:pPr>
        <w:rPr>
          <w:lang w:val="en-GB"/>
        </w:rPr>
      </w:pPr>
    </w:p>
    <w:p w:rsidR="004428FA" w:rsidRPr="00261582" w:rsidRDefault="004428FA" w:rsidP="00573BB1">
      <w:pPr>
        <w:rPr>
          <w:lang w:val="en-GB"/>
        </w:rPr>
      </w:pPr>
    </w:p>
    <w:p w:rsidR="00DB525D" w:rsidRPr="00261582" w:rsidRDefault="00DB525D" w:rsidP="00DB525D">
      <w:pPr>
        <w:jc w:val="center"/>
        <w:rPr>
          <w:lang w:val="en-GB"/>
        </w:rPr>
      </w:pPr>
      <w:r w:rsidRPr="00261582">
        <w:rPr>
          <w:noProof/>
        </w:rPr>
        <w:lastRenderedPageBreak/>
        <w:drawing>
          <wp:inline distT="0" distB="0" distL="0" distR="0" wp14:anchorId="32197F39" wp14:editId="17327172">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261582" w:rsidRDefault="001A1277" w:rsidP="00573BB1">
      <w:pPr>
        <w:rPr>
          <w:lang w:val="en-GB"/>
        </w:rPr>
      </w:pPr>
    </w:p>
    <w:p w:rsidR="00DB525D" w:rsidRPr="00261582" w:rsidRDefault="000B016C" w:rsidP="006F6EE6">
      <w:pPr>
        <w:rPr>
          <w:lang w:val="en-GB"/>
        </w:rPr>
      </w:pPr>
      <w:r w:rsidRPr="00261582">
        <w:rPr>
          <w:lang w:val="en-GB"/>
        </w:rPr>
        <w:t>The</w:t>
      </w:r>
      <w:r w:rsidR="006F6EE6" w:rsidRPr="00261582">
        <w:rPr>
          <w:lang w:val="en-GB"/>
        </w:rPr>
        <w:t xml:space="preserve"> parameters are explained in the OPENID RFC </w:t>
      </w:r>
      <w:r w:rsidR="001D00DA" w:rsidRPr="00261582">
        <w:rPr>
          <w:rStyle w:val="FootnoteReference"/>
          <w:lang w:val="en-GB"/>
        </w:rPr>
        <w:footnoteReference w:id="5"/>
      </w:r>
      <w:r w:rsidR="00B940EF" w:rsidRPr="00261582">
        <w:rPr>
          <w:lang w:val="en-GB"/>
        </w:rPr>
        <w:t>.</w:t>
      </w:r>
    </w:p>
    <w:p w:rsidR="0025377B" w:rsidRPr="00261582" w:rsidRDefault="008712B0" w:rsidP="006F6EE6">
      <w:pPr>
        <w:rPr>
          <w:lang w:val="en-GB"/>
        </w:rPr>
      </w:pPr>
      <w:r w:rsidRPr="00261582">
        <w:rPr>
          <w:lang w:val="en-GB"/>
        </w:rPr>
        <w:t xml:space="preserve">In most of the cases, advanced parameters don’t need to be updated except if you want to change the </w:t>
      </w:r>
      <w:r w:rsidR="0025377B" w:rsidRPr="00261582">
        <w:rPr>
          <w:lang w:val="en-GB"/>
        </w:rPr>
        <w:t xml:space="preserve">workflows. </w:t>
      </w:r>
      <w:r w:rsidR="00483B97" w:rsidRPr="00261582">
        <w:rPr>
          <w:lang w:val="en-GB"/>
        </w:rPr>
        <w:t xml:space="preserve">Here some </w:t>
      </w:r>
      <w:r w:rsidR="0019468B" w:rsidRPr="00261582">
        <w:rPr>
          <w:lang w:val="en-GB"/>
        </w:rPr>
        <w:t xml:space="preserve">uncommon </w:t>
      </w:r>
      <w:r w:rsidR="00483B97" w:rsidRPr="00261582">
        <w:rPr>
          <w:lang w:val="en-GB"/>
        </w:rPr>
        <w:t xml:space="preserve">scenarios in which </w:t>
      </w:r>
      <w:r w:rsidR="0019468B" w:rsidRPr="00261582">
        <w:rPr>
          <w:lang w:val="en-GB"/>
        </w:rPr>
        <w:t>advanced settings need to be updated</w:t>
      </w:r>
      <w:r w:rsidR="00483B97" w:rsidRPr="00261582">
        <w:rPr>
          <w:lang w:val="en-GB"/>
        </w:rPr>
        <w:t>:</w:t>
      </w:r>
    </w:p>
    <w:p w:rsidR="00483B97" w:rsidRPr="00261582" w:rsidRDefault="00483B97" w:rsidP="006F6EE6">
      <w:pPr>
        <w:rPr>
          <w:lang w:val="en-GB"/>
        </w:rPr>
      </w:pPr>
    </w:p>
    <w:p w:rsidR="0070089F" w:rsidRPr="00261582" w:rsidRDefault="00483B97" w:rsidP="00483B97">
      <w:pPr>
        <w:pStyle w:val="ListParagraph"/>
        <w:numPr>
          <w:ilvl w:val="0"/>
          <w:numId w:val="1"/>
        </w:numPr>
        <w:rPr>
          <w:lang w:val="en-GB"/>
        </w:rPr>
      </w:pPr>
      <w:r w:rsidRPr="00261582">
        <w:rPr>
          <w:lang w:val="en-GB"/>
        </w:rPr>
        <w:t xml:space="preserve">The client have a JWKS </w:t>
      </w:r>
      <w:proofErr w:type="spellStart"/>
      <w:r w:rsidRPr="00261582">
        <w:rPr>
          <w:lang w:val="en-GB"/>
        </w:rPr>
        <w:t>url</w:t>
      </w:r>
      <w:proofErr w:type="spellEnd"/>
      <w:r w:rsidRPr="00261582">
        <w:rPr>
          <w:lang w:val="en-GB"/>
        </w:rPr>
        <w:t>,</w:t>
      </w:r>
      <w:r w:rsidR="00DD7BB3" w:rsidRPr="00261582">
        <w:rPr>
          <w:lang w:val="en-GB"/>
        </w:rPr>
        <w:t xml:space="preserve"> it is used by the OPENID server to decrypt </w:t>
      </w:r>
      <w:r w:rsidRPr="00261582">
        <w:rPr>
          <w:lang w:val="en-GB"/>
        </w:rPr>
        <w:t xml:space="preserve">and / or check the signature of the </w:t>
      </w:r>
      <w:r w:rsidR="00AC314E" w:rsidRPr="00261582">
        <w:rPr>
          <w:i/>
          <w:lang w:val="en-GB"/>
        </w:rPr>
        <w:t xml:space="preserve">request </w:t>
      </w:r>
      <w:r w:rsidR="00AC314E" w:rsidRPr="00261582">
        <w:rPr>
          <w:rStyle w:val="FootnoteReference"/>
          <w:i/>
          <w:lang w:val="en-GB"/>
        </w:rPr>
        <w:footnoteReference w:id="6"/>
      </w:r>
      <w:r w:rsidR="000148B7" w:rsidRPr="00261582">
        <w:rPr>
          <w:i/>
          <w:lang w:val="en-GB"/>
        </w:rPr>
        <w:t xml:space="preserve"> </w:t>
      </w:r>
      <w:r w:rsidR="000148B7" w:rsidRPr="00261582">
        <w:rPr>
          <w:lang w:val="en-GB"/>
        </w:rPr>
        <w:t>parameter</w:t>
      </w:r>
      <w:r w:rsidR="00AC314E" w:rsidRPr="00261582">
        <w:rPr>
          <w:lang w:val="en-GB"/>
        </w:rPr>
        <w:t>.</w:t>
      </w:r>
    </w:p>
    <w:p w:rsidR="00732C09" w:rsidRPr="00261582" w:rsidRDefault="00732C09" w:rsidP="00732C09">
      <w:pPr>
        <w:rPr>
          <w:lang w:val="en-GB"/>
        </w:rPr>
      </w:pPr>
    </w:p>
    <w:p w:rsidR="00732C09" w:rsidRPr="00261582" w:rsidRDefault="00316027" w:rsidP="00316027">
      <w:pPr>
        <w:pStyle w:val="ListParagraph"/>
        <w:numPr>
          <w:ilvl w:val="0"/>
          <w:numId w:val="1"/>
        </w:numPr>
        <w:jc w:val="both"/>
        <w:rPr>
          <w:lang w:val="en-GB"/>
        </w:rPr>
      </w:pPr>
      <w:r w:rsidRPr="00261582">
        <w:rPr>
          <w:lang w:val="en-GB"/>
        </w:rPr>
        <w:t>Update the client authentication</w:t>
      </w:r>
      <w:r w:rsidR="0091616E" w:rsidRPr="00261582">
        <w:rPr>
          <w:lang w:val="en-GB"/>
        </w:rPr>
        <w:t xml:space="preserve"> method</w:t>
      </w:r>
      <w:r w:rsidR="00D93DD0" w:rsidRPr="00261582">
        <w:rPr>
          <w:lang w:val="en-GB"/>
        </w:rPr>
        <w:t>.</w:t>
      </w:r>
    </w:p>
    <w:p w:rsidR="00732C09" w:rsidRPr="00261582" w:rsidRDefault="00732C09" w:rsidP="00732C09">
      <w:pPr>
        <w:rPr>
          <w:lang w:val="en-GB"/>
        </w:rPr>
      </w:pPr>
    </w:p>
    <w:p w:rsidR="00732C09" w:rsidRPr="00261582" w:rsidRDefault="005A356C" w:rsidP="00732C09">
      <w:pPr>
        <w:pStyle w:val="ListParagraph"/>
        <w:numPr>
          <w:ilvl w:val="0"/>
          <w:numId w:val="1"/>
        </w:numPr>
        <w:rPr>
          <w:lang w:val="en-GB"/>
        </w:rPr>
      </w:pPr>
      <w:r w:rsidRPr="00261582">
        <w:rPr>
          <w:lang w:val="en-GB"/>
        </w:rPr>
        <w:t>Change information displayed in the consent view.</w:t>
      </w:r>
    </w:p>
    <w:p w:rsidR="005A356C" w:rsidRPr="00261582" w:rsidRDefault="005A356C" w:rsidP="005A356C">
      <w:pPr>
        <w:rPr>
          <w:lang w:val="en-GB"/>
        </w:rPr>
      </w:pPr>
    </w:p>
    <w:p w:rsidR="00732C09" w:rsidRPr="00261582" w:rsidRDefault="00D27C3D" w:rsidP="00D27C3D">
      <w:pPr>
        <w:rPr>
          <w:lang w:val="en-GB"/>
        </w:rPr>
      </w:pPr>
      <w:r w:rsidRPr="00261582">
        <w:rPr>
          <w:lang w:val="en-GB"/>
        </w:rPr>
        <w:t>If you want more information about the other advanced settings, you can contact-us or read the OPENID documentation</w:t>
      </w:r>
      <w:r w:rsidR="00732C09" w:rsidRPr="00261582">
        <w:rPr>
          <w:rStyle w:val="FootnoteReference"/>
          <w:lang w:val="en-GB"/>
        </w:rPr>
        <w:footnoteReference w:id="7"/>
      </w:r>
      <w:r w:rsidR="00732C09" w:rsidRPr="00261582">
        <w:rPr>
          <w:lang w:val="en-GB"/>
        </w:rPr>
        <w:t>.</w:t>
      </w:r>
    </w:p>
    <w:p w:rsidR="001F3732" w:rsidRPr="00261582" w:rsidRDefault="001F3732" w:rsidP="00573BB1">
      <w:pPr>
        <w:rPr>
          <w:lang w:val="en-GB"/>
        </w:rPr>
      </w:pPr>
    </w:p>
    <w:p w:rsidR="00804390" w:rsidRPr="00261582" w:rsidRDefault="00804390" w:rsidP="00573BB1">
      <w:pPr>
        <w:rPr>
          <w:lang w:val="en-GB"/>
        </w:rPr>
      </w:pPr>
    </w:p>
    <w:p w:rsidR="006F7650" w:rsidRPr="00261582" w:rsidRDefault="00137257" w:rsidP="00711543">
      <w:pPr>
        <w:pStyle w:val="Heading3"/>
        <w:rPr>
          <w:lang w:val="en-GB"/>
        </w:rPr>
      </w:pPr>
      <w:bookmarkStart w:id="25" w:name="_Toc461019119"/>
      <w:r w:rsidRPr="00261582">
        <w:rPr>
          <w:lang w:val="en-GB"/>
        </w:rPr>
        <w:lastRenderedPageBreak/>
        <w:t xml:space="preserve">Action : </w:t>
      </w:r>
      <w:r w:rsidR="009F4AED" w:rsidRPr="00261582">
        <w:rPr>
          <w:lang w:val="en-GB"/>
        </w:rPr>
        <w:t>Delete one or more scopes</w:t>
      </w:r>
      <w:bookmarkEnd w:id="25"/>
    </w:p>
    <w:p w:rsidR="006F7650" w:rsidRPr="00261582" w:rsidRDefault="006F7650" w:rsidP="00573BB1">
      <w:pPr>
        <w:rPr>
          <w:lang w:val="en-GB"/>
        </w:rPr>
      </w:pPr>
    </w:p>
    <w:p w:rsidR="00804390" w:rsidRPr="00261582" w:rsidRDefault="005D4E59" w:rsidP="005D4E59">
      <w:pPr>
        <w:rPr>
          <w:lang w:val="en-GB"/>
        </w:rPr>
      </w:pPr>
      <w:r w:rsidRPr="00261582">
        <w:rPr>
          <w:lang w:val="en-GB"/>
        </w:rPr>
        <w:t xml:space="preserve">Open the directory </w:t>
      </w:r>
      <w:r w:rsidR="00804390" w:rsidRPr="00261582">
        <w:rPr>
          <w:i/>
          <w:lang w:val="en-GB"/>
        </w:rPr>
        <w:t>assets&gt;&gt;</w:t>
      </w:r>
      <w:proofErr w:type="spellStart"/>
      <w:r w:rsidR="00804390" w:rsidRPr="00261582">
        <w:rPr>
          <w:i/>
          <w:lang w:val="en-GB"/>
        </w:rPr>
        <w:t>openid</w:t>
      </w:r>
      <w:proofErr w:type="spellEnd"/>
      <w:r w:rsidR="00804390" w:rsidRPr="00261582">
        <w:rPr>
          <w:i/>
          <w:lang w:val="en-GB"/>
        </w:rPr>
        <w:t>&gt;&gt;scopes</w:t>
      </w:r>
      <w:r w:rsidR="00804390" w:rsidRPr="00261582">
        <w:rPr>
          <w:lang w:val="en-GB"/>
        </w:rPr>
        <w:t xml:space="preserve">, </w:t>
      </w:r>
      <w:r w:rsidR="00BA0FDD" w:rsidRPr="00261582">
        <w:rPr>
          <w:lang w:val="en-GB"/>
        </w:rPr>
        <w:t xml:space="preserve">select several scopes, display the context menu and click on remove scope </w:t>
      </w:r>
      <w:r w:rsidR="00804390" w:rsidRPr="00261582">
        <w:rPr>
          <w:noProof/>
        </w:rPr>
        <w:drawing>
          <wp:inline distT="0" distB="0" distL="0" distR="0" wp14:anchorId="0536DDB0" wp14:editId="24E3500D">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261582">
        <w:rPr>
          <w:lang w:val="en-GB"/>
        </w:rPr>
        <w:t>.</w:t>
      </w:r>
    </w:p>
    <w:p w:rsidR="00804390" w:rsidRPr="00261582" w:rsidRDefault="00804390" w:rsidP="00573BB1">
      <w:pPr>
        <w:rPr>
          <w:lang w:val="en-GB"/>
        </w:rPr>
      </w:pPr>
    </w:p>
    <w:p w:rsidR="00137257" w:rsidRPr="00261582" w:rsidRDefault="00137257" w:rsidP="00711543">
      <w:pPr>
        <w:pStyle w:val="Heading3"/>
        <w:rPr>
          <w:lang w:val="en-GB"/>
        </w:rPr>
      </w:pPr>
      <w:bookmarkStart w:id="26" w:name="_Toc461019120"/>
      <w:r w:rsidRPr="00261582">
        <w:rPr>
          <w:lang w:val="en-GB"/>
        </w:rPr>
        <w:t xml:space="preserve">Action : </w:t>
      </w:r>
      <w:r w:rsidR="00E26839" w:rsidRPr="00261582">
        <w:rPr>
          <w:lang w:val="en-GB"/>
        </w:rPr>
        <w:t>Display scope</w:t>
      </w:r>
      <w:r w:rsidR="00254A87" w:rsidRPr="00261582">
        <w:rPr>
          <w:lang w:val="en-GB"/>
        </w:rPr>
        <w:t xml:space="preserve"> information</w:t>
      </w:r>
      <w:bookmarkEnd w:id="26"/>
    </w:p>
    <w:p w:rsidR="00137257" w:rsidRPr="00261582" w:rsidRDefault="00137257" w:rsidP="00573BB1">
      <w:pPr>
        <w:rPr>
          <w:lang w:val="en-GB"/>
        </w:rPr>
      </w:pPr>
    </w:p>
    <w:p w:rsidR="00571766" w:rsidRPr="00261582" w:rsidRDefault="00571766" w:rsidP="00571766">
      <w:pPr>
        <w:rPr>
          <w:lang w:val="en-GB"/>
        </w:rPr>
      </w:pPr>
      <w:r w:rsidRPr="00261582">
        <w:rPr>
          <w:lang w:val="en-GB"/>
        </w:rPr>
        <w:t xml:space="preserve">Select one scope, open its contextual menu and click on </w:t>
      </w:r>
      <w:r w:rsidRPr="00261582">
        <w:rPr>
          <w:i/>
          <w:lang w:val="en-GB"/>
        </w:rPr>
        <w:t>scope information</w:t>
      </w:r>
      <w:r w:rsidRPr="00261582">
        <w:rPr>
          <w:lang w:val="en-GB"/>
        </w:rPr>
        <w:t xml:space="preserve"> </w:t>
      </w:r>
      <w:r w:rsidR="009525F0" w:rsidRPr="00261582">
        <w:rPr>
          <w:noProof/>
        </w:rPr>
        <w:drawing>
          <wp:inline distT="0" distB="0" distL="0" distR="0" wp14:anchorId="3F82D585" wp14:editId="19461E2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261582">
        <w:rPr>
          <w:lang w:val="en-GB"/>
        </w:rPr>
        <w:t xml:space="preserve">. </w:t>
      </w:r>
      <w:r w:rsidRPr="00261582">
        <w:rPr>
          <w:lang w:val="en-GB"/>
        </w:rPr>
        <w:t>The following information are displayed :</w:t>
      </w:r>
    </w:p>
    <w:p w:rsidR="009525F0" w:rsidRPr="00261582" w:rsidRDefault="008D59AC" w:rsidP="00571766">
      <w:pPr>
        <w:pStyle w:val="ListParagraph"/>
        <w:numPr>
          <w:ilvl w:val="0"/>
          <w:numId w:val="1"/>
        </w:numPr>
        <w:rPr>
          <w:lang w:val="en-GB"/>
        </w:rPr>
      </w:pPr>
      <w:r w:rsidRPr="00261582">
        <w:rPr>
          <w:lang w:val="en-GB"/>
        </w:rPr>
        <w:t xml:space="preserve">Nature : </w:t>
      </w:r>
      <w:r w:rsidR="00197974" w:rsidRPr="00261582">
        <w:rPr>
          <w:lang w:val="en-GB"/>
        </w:rPr>
        <w:t xml:space="preserve">Is-it an </w:t>
      </w:r>
      <w:proofErr w:type="spellStart"/>
      <w:r w:rsidR="00197974" w:rsidRPr="00261582">
        <w:rPr>
          <w:lang w:val="en-GB"/>
        </w:rPr>
        <w:t>openid</w:t>
      </w:r>
      <w:proofErr w:type="spellEnd"/>
      <w:r w:rsidR="00197974" w:rsidRPr="00261582">
        <w:rPr>
          <w:lang w:val="en-GB"/>
        </w:rPr>
        <w:t xml:space="preserve"> scope?</w:t>
      </w:r>
    </w:p>
    <w:p w:rsidR="00137257" w:rsidRPr="00261582" w:rsidRDefault="008D59AC" w:rsidP="009525F0">
      <w:pPr>
        <w:pStyle w:val="ListParagraph"/>
        <w:numPr>
          <w:ilvl w:val="0"/>
          <w:numId w:val="1"/>
        </w:numPr>
        <w:rPr>
          <w:lang w:val="en-GB"/>
        </w:rPr>
      </w:pPr>
      <w:r w:rsidRPr="00261582">
        <w:rPr>
          <w:lang w:val="en-GB"/>
        </w:rPr>
        <w:t xml:space="preserve">Visibility : </w:t>
      </w:r>
      <w:r w:rsidR="005133E7" w:rsidRPr="00261582">
        <w:rPr>
          <w:lang w:val="en-GB"/>
        </w:rPr>
        <w:t>Is-it visible in the consent screen ?</w:t>
      </w:r>
    </w:p>
    <w:p w:rsidR="009525F0" w:rsidRPr="00261582" w:rsidRDefault="008D59AC" w:rsidP="005133E7">
      <w:pPr>
        <w:pStyle w:val="ListParagraph"/>
        <w:numPr>
          <w:ilvl w:val="0"/>
          <w:numId w:val="1"/>
        </w:numPr>
        <w:rPr>
          <w:lang w:val="en-GB"/>
        </w:rPr>
      </w:pPr>
      <w:r w:rsidRPr="00261582">
        <w:rPr>
          <w:lang w:val="en-GB"/>
        </w:rPr>
        <w:t xml:space="preserve">Contract : </w:t>
      </w:r>
      <w:r w:rsidR="005133E7" w:rsidRPr="00261582">
        <w:rPr>
          <w:lang w:val="en-GB"/>
        </w:rPr>
        <w:t xml:space="preserve">Is-is returned by the </w:t>
      </w:r>
      <w:proofErr w:type="spellStart"/>
      <w:r w:rsidR="005133E7" w:rsidRPr="00261582">
        <w:rPr>
          <w:lang w:val="en-GB"/>
        </w:rPr>
        <w:t>openid</w:t>
      </w:r>
      <w:proofErr w:type="spellEnd"/>
      <w:r w:rsidR="005133E7" w:rsidRPr="00261582">
        <w:rPr>
          <w:lang w:val="en-GB"/>
        </w:rPr>
        <w:t xml:space="preserve"> configuration endpoint </w:t>
      </w:r>
      <w:r w:rsidR="009525F0" w:rsidRPr="00261582">
        <w:rPr>
          <w:i/>
          <w:lang w:val="en-GB"/>
        </w:rPr>
        <w:t>/.well-known/</w:t>
      </w:r>
      <w:proofErr w:type="spellStart"/>
      <w:r w:rsidR="009525F0" w:rsidRPr="00261582">
        <w:rPr>
          <w:i/>
          <w:lang w:val="en-GB"/>
        </w:rPr>
        <w:t>openid</w:t>
      </w:r>
      <w:proofErr w:type="spellEnd"/>
      <w:r w:rsidR="009525F0" w:rsidRPr="00261582">
        <w:rPr>
          <w:i/>
          <w:lang w:val="en-GB"/>
        </w:rPr>
        <w:t>-configuration</w:t>
      </w:r>
      <w:r w:rsidR="009525F0" w:rsidRPr="00261582">
        <w:rPr>
          <w:lang w:val="en-GB"/>
        </w:rPr>
        <w:t>.</w:t>
      </w:r>
    </w:p>
    <w:p w:rsidR="009525F0" w:rsidRPr="00261582" w:rsidRDefault="009525F0" w:rsidP="009525F0">
      <w:pPr>
        <w:rPr>
          <w:lang w:val="en-GB"/>
        </w:rPr>
      </w:pPr>
    </w:p>
    <w:p w:rsidR="009525F0" w:rsidRPr="00261582" w:rsidRDefault="00B46383" w:rsidP="00711543">
      <w:pPr>
        <w:pStyle w:val="Heading3"/>
        <w:rPr>
          <w:lang w:val="en-GB"/>
        </w:rPr>
      </w:pPr>
      <w:bookmarkStart w:id="27" w:name="_Toc461019121"/>
      <w:r w:rsidRPr="00261582">
        <w:rPr>
          <w:lang w:val="en-GB"/>
        </w:rPr>
        <w:t xml:space="preserve">Action : </w:t>
      </w:r>
      <w:r w:rsidR="000D002D" w:rsidRPr="00261582">
        <w:rPr>
          <w:lang w:val="en-GB"/>
        </w:rPr>
        <w:t>Delete one or more resource owners</w:t>
      </w:r>
      <w:bookmarkEnd w:id="27"/>
    </w:p>
    <w:p w:rsidR="00137257" w:rsidRPr="00261582" w:rsidRDefault="00137257" w:rsidP="000E6E8C">
      <w:pPr>
        <w:tabs>
          <w:tab w:val="left" w:pos="1741"/>
        </w:tabs>
        <w:rPr>
          <w:lang w:val="en-GB"/>
        </w:rPr>
      </w:pPr>
    </w:p>
    <w:p w:rsidR="000E6E8C" w:rsidRPr="00261582" w:rsidRDefault="000D002D" w:rsidP="000D002D">
      <w:pPr>
        <w:tabs>
          <w:tab w:val="left" w:pos="1741"/>
        </w:tabs>
        <w:rPr>
          <w:lang w:val="en-GB"/>
        </w:rPr>
      </w:pPr>
      <w:r w:rsidRPr="00261582">
        <w:rPr>
          <w:lang w:val="en-GB"/>
        </w:rPr>
        <w:t>Select some resource owners, display the context menu and click on remove resource owner</w:t>
      </w:r>
      <w:r w:rsidR="0041608B" w:rsidRPr="00261582">
        <w:rPr>
          <w:lang w:val="en-GB"/>
        </w:rPr>
        <w:t xml:space="preserve"> </w:t>
      </w:r>
      <w:r w:rsidR="0041608B" w:rsidRPr="00261582">
        <w:rPr>
          <w:noProof/>
        </w:rPr>
        <w:drawing>
          <wp:inline distT="0" distB="0" distL="0" distR="0" wp14:anchorId="31FF2837" wp14:editId="24B6975B">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261582">
        <w:rPr>
          <w:lang w:val="en-GB"/>
        </w:rPr>
        <w:t>.</w:t>
      </w:r>
    </w:p>
    <w:p w:rsidR="000E6E8C" w:rsidRPr="00261582" w:rsidRDefault="000E6E8C" w:rsidP="000E6E8C">
      <w:pPr>
        <w:tabs>
          <w:tab w:val="left" w:pos="1741"/>
        </w:tabs>
        <w:rPr>
          <w:lang w:val="en-GB"/>
        </w:rPr>
      </w:pPr>
    </w:p>
    <w:p w:rsidR="00E86A23" w:rsidRPr="00261582" w:rsidRDefault="00583467" w:rsidP="00711543">
      <w:pPr>
        <w:pStyle w:val="Heading3"/>
        <w:rPr>
          <w:lang w:val="en-GB"/>
        </w:rPr>
      </w:pPr>
      <w:bookmarkStart w:id="28" w:name="_Toc461019122"/>
      <w:r w:rsidRPr="00261582">
        <w:rPr>
          <w:lang w:val="en-GB"/>
        </w:rPr>
        <w:t xml:space="preserve">Action : </w:t>
      </w:r>
      <w:r w:rsidR="000D002D" w:rsidRPr="00261582">
        <w:rPr>
          <w:lang w:val="en-GB"/>
        </w:rPr>
        <w:t>Edit a resource owner</w:t>
      </w:r>
      <w:bookmarkEnd w:id="28"/>
    </w:p>
    <w:p w:rsidR="00E86A23" w:rsidRPr="00261582" w:rsidRDefault="00E86A23" w:rsidP="00573BB1">
      <w:pPr>
        <w:rPr>
          <w:lang w:val="en-GB"/>
        </w:rPr>
      </w:pPr>
    </w:p>
    <w:p w:rsidR="00C4015F" w:rsidRPr="00261582" w:rsidRDefault="00C4015F" w:rsidP="00573BB1">
      <w:pPr>
        <w:rPr>
          <w:lang w:val="en-GB"/>
        </w:rPr>
      </w:pPr>
      <w:r w:rsidRPr="00261582">
        <w:rPr>
          <w:lang w:val="en-GB"/>
        </w:rPr>
        <w:t xml:space="preserve">Select a resource owner, display its context menu and click on </w:t>
      </w:r>
      <w:r w:rsidRPr="00261582">
        <w:rPr>
          <w:i/>
          <w:lang w:val="en-GB"/>
        </w:rPr>
        <w:t>resource owner info</w:t>
      </w:r>
      <w:r w:rsidRPr="00261582">
        <w:rPr>
          <w:lang w:val="en-GB"/>
        </w:rPr>
        <w:t xml:space="preserve"> button </w:t>
      </w:r>
      <w:r w:rsidRPr="00261582">
        <w:rPr>
          <w:noProof/>
        </w:rPr>
        <w:drawing>
          <wp:inline distT="0" distB="0" distL="0" distR="0" wp14:anchorId="0BD93B94" wp14:editId="27CF551D">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261582">
        <w:rPr>
          <w:lang w:val="en-GB"/>
        </w:rPr>
        <w:t xml:space="preserve">. </w:t>
      </w:r>
    </w:p>
    <w:p w:rsidR="00C4015F" w:rsidRPr="00261582" w:rsidRDefault="00C4015F" w:rsidP="00573BB1">
      <w:pPr>
        <w:rPr>
          <w:lang w:val="en-GB"/>
        </w:rPr>
      </w:pPr>
    </w:p>
    <w:p w:rsidR="00E651CB" w:rsidRPr="00261582" w:rsidRDefault="00C4015F" w:rsidP="00C4015F">
      <w:pPr>
        <w:rPr>
          <w:lang w:val="en-GB"/>
        </w:rPr>
      </w:pPr>
      <w:r w:rsidRPr="00261582">
        <w:rPr>
          <w:lang w:val="en-GB"/>
        </w:rPr>
        <w:t>In the new window displayed</w:t>
      </w:r>
      <w:r w:rsidR="006F6EB1" w:rsidRPr="00261582">
        <w:rPr>
          <w:lang w:val="en-GB"/>
        </w:rPr>
        <w:t xml:space="preserve"> in front</w:t>
      </w:r>
      <w:r w:rsidRPr="00261582">
        <w:rPr>
          <w:lang w:val="en-GB"/>
        </w:rPr>
        <w:t xml:space="preserve">, roles can be assigned to the resource owner. To do that, </w:t>
      </w:r>
      <w:r w:rsidR="00A875AE" w:rsidRPr="00261582">
        <w:rPr>
          <w:lang w:val="en-GB"/>
        </w:rPr>
        <w:t>a local account needs to be created</w:t>
      </w:r>
      <w:r w:rsidRPr="00261582">
        <w:rPr>
          <w:lang w:val="en-GB"/>
        </w:rPr>
        <w:t xml:space="preserve"> otherwise the message “not a local account” is displayed.</w:t>
      </w:r>
    </w:p>
    <w:p w:rsidR="00C4015F" w:rsidRPr="00261582" w:rsidRDefault="00C4015F" w:rsidP="00C4015F">
      <w:pPr>
        <w:rPr>
          <w:lang w:val="en-GB"/>
        </w:rPr>
      </w:pPr>
    </w:p>
    <w:p w:rsidR="00903A7A" w:rsidRPr="00261582" w:rsidRDefault="00C4015F" w:rsidP="00C6424D">
      <w:pPr>
        <w:rPr>
          <w:lang w:val="en-GB"/>
        </w:rPr>
      </w:pPr>
      <w:r w:rsidRPr="00261582">
        <w:rPr>
          <w:lang w:val="en-GB"/>
        </w:rPr>
        <w:t>Why is-it useful to add roles ? Sometime</w:t>
      </w:r>
      <w:r w:rsidR="004D0EF5" w:rsidRPr="00261582">
        <w:rPr>
          <w:lang w:val="en-GB"/>
        </w:rPr>
        <w:t xml:space="preserve"> it’s difficult to </w:t>
      </w:r>
      <w:r w:rsidR="00354054" w:rsidRPr="00261582">
        <w:rPr>
          <w:lang w:val="en-GB"/>
        </w:rPr>
        <w:t>make</w:t>
      </w:r>
      <w:r w:rsidR="004D0EF5" w:rsidRPr="00261582">
        <w:rPr>
          <w:lang w:val="en-GB"/>
        </w:rPr>
        <w:t xml:space="preserve"> </w:t>
      </w:r>
      <w:r w:rsidR="00C6424D" w:rsidRPr="00261582">
        <w:rPr>
          <w:lang w:val="en-GB"/>
        </w:rPr>
        <w:t xml:space="preserve">an </w:t>
      </w:r>
      <w:r w:rsidR="004D0EF5" w:rsidRPr="00261582">
        <w:rPr>
          <w:lang w:val="en-GB"/>
        </w:rPr>
        <w:t xml:space="preserve">authorization policy </w:t>
      </w:r>
      <w:r w:rsidR="00354054" w:rsidRPr="00261582">
        <w:rPr>
          <w:lang w:val="en-GB"/>
        </w:rPr>
        <w:t xml:space="preserve">based </w:t>
      </w:r>
      <w:r w:rsidR="004D0EF5" w:rsidRPr="00261582">
        <w:rPr>
          <w:lang w:val="en-GB"/>
        </w:rPr>
        <w:t xml:space="preserve">on </w:t>
      </w:r>
      <w:r w:rsidR="00C6424D" w:rsidRPr="00261582">
        <w:rPr>
          <w:lang w:val="en-GB"/>
        </w:rPr>
        <w:t xml:space="preserve">the claims </w:t>
      </w:r>
      <w:r w:rsidR="00C0656F" w:rsidRPr="00261582">
        <w:rPr>
          <w:lang w:val="en-GB"/>
        </w:rPr>
        <w:t>returned</w:t>
      </w:r>
      <w:r w:rsidR="00C6424D" w:rsidRPr="00261582">
        <w:rPr>
          <w:lang w:val="en-GB"/>
        </w:rPr>
        <w:t xml:space="preserve"> by external identity providers. If you want to limit the access </w:t>
      </w:r>
      <w:r w:rsidR="00626114" w:rsidRPr="00261582">
        <w:rPr>
          <w:lang w:val="en-GB"/>
        </w:rPr>
        <w:t>of a resource</w:t>
      </w:r>
      <w:r w:rsidR="007A7C4D" w:rsidRPr="00261582">
        <w:rPr>
          <w:lang w:val="en-GB"/>
        </w:rPr>
        <w:t xml:space="preserve"> only</w:t>
      </w:r>
      <w:r w:rsidR="00C6424D" w:rsidRPr="00261582">
        <w:rPr>
          <w:lang w:val="en-GB"/>
        </w:rPr>
        <w:t xml:space="preserve"> to certain roles </w:t>
      </w:r>
      <w:r w:rsidR="007A7C4D" w:rsidRPr="00261582">
        <w:rPr>
          <w:lang w:val="en-GB"/>
        </w:rPr>
        <w:t xml:space="preserve">but </w:t>
      </w:r>
      <w:r w:rsidR="00C6424D" w:rsidRPr="00261582">
        <w:rPr>
          <w:lang w:val="en-GB"/>
        </w:rPr>
        <w:t xml:space="preserve">the claims are coming from </w:t>
      </w:r>
      <w:proofErr w:type="spellStart"/>
      <w:r w:rsidR="00C6424D" w:rsidRPr="00261582">
        <w:rPr>
          <w:lang w:val="en-GB"/>
        </w:rPr>
        <w:t>facebook</w:t>
      </w:r>
      <w:proofErr w:type="spellEnd"/>
      <w:r w:rsidR="00C6424D" w:rsidRPr="00261582">
        <w:rPr>
          <w:lang w:val="en-GB"/>
        </w:rPr>
        <w:t>, the solution cannot be implemented</w:t>
      </w:r>
      <w:r w:rsidR="00706BC2" w:rsidRPr="00261582">
        <w:rPr>
          <w:lang w:val="en-GB"/>
        </w:rPr>
        <w:t xml:space="preserve"> simply</w:t>
      </w:r>
      <w:r w:rsidR="00C6424D" w:rsidRPr="00261582">
        <w:rPr>
          <w:lang w:val="en-GB"/>
        </w:rPr>
        <w:t xml:space="preserve"> because roles are not returned.</w:t>
      </w:r>
      <w:r w:rsidR="00E264FF" w:rsidRPr="00261582">
        <w:rPr>
          <w:lang w:val="en-GB"/>
        </w:rPr>
        <w:t xml:space="preserve"> </w:t>
      </w:r>
      <w:r w:rsidR="00C6424D" w:rsidRPr="00261582">
        <w:rPr>
          <w:lang w:val="en-GB"/>
        </w:rPr>
        <w:t xml:space="preserve">But thanks to the website, claims returned by </w:t>
      </w:r>
      <w:proofErr w:type="spellStart"/>
      <w:r w:rsidR="00C6424D" w:rsidRPr="00261582">
        <w:rPr>
          <w:lang w:val="en-GB"/>
        </w:rPr>
        <w:t>facebook</w:t>
      </w:r>
      <w:proofErr w:type="spellEnd"/>
      <w:r w:rsidR="00C6424D" w:rsidRPr="00261582">
        <w:rPr>
          <w:lang w:val="en-GB"/>
        </w:rPr>
        <w:t xml:space="preserve"> can be enriched with roles. </w:t>
      </w:r>
      <w:r w:rsidR="00903A7A" w:rsidRPr="00261582">
        <w:rPr>
          <w:lang w:val="en-GB"/>
        </w:rPr>
        <w:t xml:space="preserve">If we replace </w:t>
      </w:r>
      <w:proofErr w:type="spellStart"/>
      <w:r w:rsidR="00903A7A" w:rsidRPr="00261582">
        <w:rPr>
          <w:lang w:val="en-GB"/>
        </w:rPr>
        <w:t>facebook</w:t>
      </w:r>
      <w:proofErr w:type="spellEnd"/>
      <w:r w:rsidR="00903A7A" w:rsidRPr="00261582">
        <w:rPr>
          <w:lang w:val="en-GB"/>
        </w:rPr>
        <w:t xml:space="preserve"> by ADFS, additional roles don’t need to be specified because they are already returned.</w:t>
      </w:r>
    </w:p>
    <w:p w:rsidR="00903A7A" w:rsidRPr="00261582" w:rsidRDefault="00894DBE" w:rsidP="00C6424D">
      <w:pPr>
        <w:rPr>
          <w:lang w:val="en-GB"/>
        </w:rPr>
      </w:pPr>
      <w:r w:rsidRPr="00261582">
        <w:rPr>
          <w:lang w:val="en-GB"/>
        </w:rPr>
        <w:t>E</w:t>
      </w:r>
      <w:r w:rsidR="00903A7A" w:rsidRPr="00261582">
        <w:rPr>
          <w:lang w:val="en-GB"/>
        </w:rPr>
        <w:t>nrichment workflow :</w:t>
      </w:r>
    </w:p>
    <w:p w:rsidR="00903A7A" w:rsidRPr="00261582" w:rsidRDefault="00903A7A" w:rsidP="00C6424D">
      <w:pPr>
        <w:rPr>
          <w:lang w:val="en-GB"/>
        </w:rPr>
      </w:pPr>
    </w:p>
    <w:p w:rsidR="00903A7A" w:rsidRPr="00261582" w:rsidRDefault="00296748" w:rsidP="00C6424D">
      <w:pPr>
        <w:rPr>
          <w:lang w:val="en-GB"/>
        </w:rPr>
      </w:pPr>
      <w:r>
        <w:rPr>
          <w:noProof/>
        </w:rPr>
        <w:drawing>
          <wp:inline distT="0" distB="0" distL="0" distR="0">
            <wp:extent cx="5305425" cy="93345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933450"/>
                    </a:xfrm>
                    <a:prstGeom prst="rect">
                      <a:avLst/>
                    </a:prstGeom>
                    <a:noFill/>
                    <a:ln>
                      <a:noFill/>
                    </a:ln>
                  </pic:spPr>
                </pic:pic>
              </a:graphicData>
            </a:graphic>
          </wp:inline>
        </w:drawing>
      </w:r>
    </w:p>
    <w:p w:rsidR="00474220" w:rsidRPr="00261582" w:rsidRDefault="00474220" w:rsidP="00474220">
      <w:pPr>
        <w:rPr>
          <w:lang w:val="en-GB"/>
        </w:rPr>
      </w:pPr>
      <w:r w:rsidRPr="00261582">
        <w:rPr>
          <w:lang w:val="en-GB"/>
        </w:rPr>
        <w:lastRenderedPageBreak/>
        <w:t>As we mentioned earlier a resource owner account can have two states :</w:t>
      </w:r>
    </w:p>
    <w:p w:rsidR="006453D8" w:rsidRPr="00261582" w:rsidRDefault="006453D8" w:rsidP="006453D8">
      <w:pPr>
        <w:rPr>
          <w:lang w:val="en-GB"/>
        </w:rPr>
      </w:pPr>
    </w:p>
    <w:p w:rsidR="006453D8" w:rsidRPr="00261582" w:rsidRDefault="006453D8" w:rsidP="006453D8">
      <w:pPr>
        <w:rPr>
          <w:lang w:val="en-GB"/>
        </w:rPr>
      </w:pPr>
    </w:p>
    <w:p w:rsidR="004E4813" w:rsidRPr="00261582" w:rsidRDefault="00296748" w:rsidP="006453D8">
      <w:pPr>
        <w:rPr>
          <w:lang w:val="en-GB"/>
        </w:rPr>
      </w:pPr>
      <w:r>
        <w:rPr>
          <w:noProof/>
        </w:rPr>
        <w:drawing>
          <wp:inline distT="0" distB="0" distL="0" distR="0">
            <wp:extent cx="5486400" cy="29718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BF3F30" w:rsidRPr="00261582" w:rsidRDefault="00BF3F30" w:rsidP="00573BB1">
      <w:pPr>
        <w:rPr>
          <w:lang w:val="en-GB"/>
        </w:rPr>
      </w:pPr>
    </w:p>
    <w:p w:rsidR="004158C8" w:rsidRPr="00261582" w:rsidRDefault="00836E53" w:rsidP="00573BB1">
      <w:pPr>
        <w:rPr>
          <w:lang w:val="en-GB"/>
        </w:rPr>
      </w:pPr>
      <w:r w:rsidRPr="00261582">
        <w:rPr>
          <w:lang w:val="en-GB"/>
        </w:rPr>
        <w:t xml:space="preserve">When a resource owner is authenticated against one of the external identity providers : </w:t>
      </w:r>
      <w:r w:rsidR="004158C8" w:rsidRPr="00261582">
        <w:rPr>
          <w:lang w:val="en-GB"/>
        </w:rPr>
        <w:t xml:space="preserve">« Twitter », « Hotmail » </w:t>
      </w:r>
      <w:r w:rsidRPr="00261582">
        <w:rPr>
          <w:lang w:val="en-GB"/>
        </w:rPr>
        <w:t xml:space="preserve">or </w:t>
      </w:r>
      <w:r w:rsidR="004158C8" w:rsidRPr="00261582">
        <w:rPr>
          <w:lang w:val="en-GB"/>
        </w:rPr>
        <w:t>« </w:t>
      </w:r>
      <w:proofErr w:type="spellStart"/>
      <w:r w:rsidR="004158C8" w:rsidRPr="00261582">
        <w:rPr>
          <w:lang w:val="en-GB"/>
        </w:rPr>
        <w:t>GitHub</w:t>
      </w:r>
      <w:proofErr w:type="spellEnd"/>
      <w:r w:rsidR="004158C8" w:rsidRPr="00261582">
        <w:rPr>
          <w:lang w:val="en-GB"/>
        </w:rPr>
        <w:t xml:space="preserve"> » </w:t>
      </w:r>
      <w:r w:rsidRPr="00261582">
        <w:rPr>
          <w:lang w:val="en-GB"/>
        </w:rPr>
        <w:t xml:space="preserve">then an external account is automatically created. </w:t>
      </w:r>
    </w:p>
    <w:p w:rsidR="004158C8" w:rsidRPr="00261582" w:rsidRDefault="004158C8" w:rsidP="004158C8">
      <w:pPr>
        <w:jc w:val="center"/>
        <w:rPr>
          <w:lang w:val="en-GB"/>
        </w:rPr>
      </w:pPr>
      <w:r w:rsidRPr="00261582">
        <w:rPr>
          <w:noProof/>
        </w:rPr>
        <w:drawing>
          <wp:inline distT="0" distB="0" distL="0" distR="0" wp14:anchorId="2151C353" wp14:editId="58BF0857">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261582" w:rsidRDefault="005656F9" w:rsidP="00573BB1">
      <w:pPr>
        <w:rPr>
          <w:lang w:val="en-GB"/>
        </w:rPr>
      </w:pPr>
    </w:p>
    <w:p w:rsidR="004158C8" w:rsidRPr="00261582" w:rsidRDefault="00836E53" w:rsidP="00836E53">
      <w:pPr>
        <w:rPr>
          <w:lang w:val="en-GB"/>
        </w:rPr>
      </w:pPr>
      <w:r w:rsidRPr="00261582">
        <w:rPr>
          <w:lang w:val="en-GB"/>
        </w:rPr>
        <w:t xml:space="preserve">To switch to a local account, click on the link </w:t>
      </w:r>
      <w:r w:rsidR="004158C8" w:rsidRPr="00261582">
        <w:rPr>
          <w:i/>
          <w:lang w:val="en-GB"/>
        </w:rPr>
        <w:t>create a local account</w:t>
      </w:r>
      <w:r w:rsidR="004158C8" w:rsidRPr="00261582">
        <w:rPr>
          <w:lang w:val="en-GB"/>
        </w:rPr>
        <w:t>:</w:t>
      </w:r>
    </w:p>
    <w:p w:rsidR="004158C8" w:rsidRPr="00261582" w:rsidRDefault="004158C8" w:rsidP="00573BB1">
      <w:pPr>
        <w:rPr>
          <w:lang w:val="en-GB"/>
        </w:rPr>
      </w:pPr>
    </w:p>
    <w:p w:rsidR="004158C8" w:rsidRPr="00261582" w:rsidRDefault="004158C8" w:rsidP="004158C8">
      <w:pPr>
        <w:jc w:val="center"/>
        <w:rPr>
          <w:lang w:val="en-GB"/>
        </w:rPr>
      </w:pPr>
      <w:r w:rsidRPr="00261582">
        <w:rPr>
          <w:noProof/>
        </w:rPr>
        <w:drawing>
          <wp:inline distT="0" distB="0" distL="0" distR="0" wp14:anchorId="33AFCC7F" wp14:editId="7A44E446">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261582" w:rsidRDefault="007655D7" w:rsidP="00711543">
      <w:pPr>
        <w:pStyle w:val="Heading3"/>
        <w:rPr>
          <w:lang w:val="en-GB"/>
        </w:rPr>
      </w:pPr>
      <w:bookmarkStart w:id="29" w:name="_Toc461019123"/>
      <w:r w:rsidRPr="00261582">
        <w:rPr>
          <w:lang w:val="en-GB"/>
        </w:rPr>
        <w:lastRenderedPageBreak/>
        <w:t xml:space="preserve">Action: </w:t>
      </w:r>
      <w:r w:rsidR="00B82E6B" w:rsidRPr="00261582">
        <w:rPr>
          <w:lang w:val="en-GB"/>
        </w:rPr>
        <w:t>Delete one or more authorization policies</w:t>
      </w:r>
      <w:bookmarkEnd w:id="29"/>
    </w:p>
    <w:p w:rsidR="002373BB" w:rsidRPr="00261582" w:rsidRDefault="002373BB" w:rsidP="00573BB1">
      <w:pPr>
        <w:rPr>
          <w:lang w:val="en-GB"/>
        </w:rPr>
      </w:pPr>
    </w:p>
    <w:p w:rsidR="0013393D" w:rsidRPr="00261582" w:rsidRDefault="008F2156" w:rsidP="008F2156">
      <w:pPr>
        <w:rPr>
          <w:lang w:val="en-GB"/>
        </w:rPr>
      </w:pPr>
      <w:r w:rsidRPr="00261582">
        <w:rPr>
          <w:lang w:val="en-GB"/>
        </w:rPr>
        <w:t xml:space="preserve">Open the folder </w:t>
      </w:r>
      <w:r w:rsidR="008515D2" w:rsidRPr="00261582">
        <w:rPr>
          <w:i/>
          <w:lang w:val="en-GB"/>
        </w:rPr>
        <w:t>assets&gt;&gt;</w:t>
      </w:r>
      <w:proofErr w:type="spellStart"/>
      <w:r w:rsidR="008515D2" w:rsidRPr="00261582">
        <w:rPr>
          <w:i/>
          <w:lang w:val="en-GB"/>
        </w:rPr>
        <w:t>uma</w:t>
      </w:r>
      <w:proofErr w:type="spellEnd"/>
      <w:r w:rsidR="008515D2" w:rsidRPr="00261582">
        <w:rPr>
          <w:i/>
          <w:lang w:val="en-GB"/>
        </w:rPr>
        <w:t>&gt;&gt;authorization policies</w:t>
      </w:r>
      <w:r w:rsidRPr="00261582">
        <w:rPr>
          <w:lang w:val="en-GB"/>
        </w:rPr>
        <w:t xml:space="preserve">, select several authorization policies, display the context menu and click on </w:t>
      </w:r>
      <w:r w:rsidRPr="00261582">
        <w:rPr>
          <w:i/>
          <w:lang w:val="en-GB"/>
        </w:rPr>
        <w:t>remove authorization policy</w:t>
      </w:r>
      <w:r w:rsidR="008515D2" w:rsidRPr="00261582">
        <w:rPr>
          <w:lang w:val="en-GB"/>
        </w:rPr>
        <w:t xml:space="preserve"> </w:t>
      </w:r>
      <w:r w:rsidR="008515D2" w:rsidRPr="00261582">
        <w:rPr>
          <w:noProof/>
        </w:rPr>
        <w:drawing>
          <wp:inline distT="0" distB="0" distL="0" distR="0" wp14:anchorId="3FF63DDA" wp14:editId="64AFA7BD">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261582">
        <w:rPr>
          <w:lang w:val="en-GB"/>
        </w:rPr>
        <w:t>.</w:t>
      </w:r>
    </w:p>
    <w:p w:rsidR="008515D2" w:rsidRPr="00261582" w:rsidRDefault="008515D2" w:rsidP="00573BB1">
      <w:pPr>
        <w:rPr>
          <w:lang w:val="en-GB"/>
        </w:rPr>
      </w:pPr>
    </w:p>
    <w:p w:rsidR="008515D2" w:rsidRPr="00261582" w:rsidRDefault="00B73EE5" w:rsidP="00711543">
      <w:pPr>
        <w:pStyle w:val="Heading3"/>
        <w:rPr>
          <w:lang w:val="en-GB"/>
        </w:rPr>
      </w:pPr>
      <w:bookmarkStart w:id="30" w:name="_Toc461019124"/>
      <w:r w:rsidRPr="00261582">
        <w:rPr>
          <w:lang w:val="en-GB"/>
        </w:rPr>
        <w:t>Action</w:t>
      </w:r>
      <w:r w:rsidR="0056226F" w:rsidRPr="00261582">
        <w:rPr>
          <w:lang w:val="en-GB"/>
        </w:rPr>
        <w:t xml:space="preserve">: </w:t>
      </w:r>
      <w:r w:rsidR="00314497" w:rsidRPr="00261582">
        <w:rPr>
          <w:lang w:val="en-GB"/>
        </w:rPr>
        <w:t>Display authorization policy</w:t>
      </w:r>
      <w:bookmarkEnd w:id="30"/>
    </w:p>
    <w:p w:rsidR="0013393D" w:rsidRPr="00261582" w:rsidRDefault="0013393D" w:rsidP="00573BB1">
      <w:pPr>
        <w:rPr>
          <w:lang w:val="en-GB"/>
        </w:rPr>
      </w:pPr>
    </w:p>
    <w:p w:rsidR="00314497" w:rsidRPr="00261582" w:rsidRDefault="00314497" w:rsidP="00314497">
      <w:pPr>
        <w:rPr>
          <w:lang w:val="en-GB"/>
        </w:rPr>
      </w:pPr>
      <w:r w:rsidRPr="00261582">
        <w:rPr>
          <w:lang w:val="en-GB"/>
        </w:rPr>
        <w:t xml:space="preserve">Select an authorization policy, display its contextual menu and click on </w:t>
      </w:r>
      <w:r w:rsidRPr="00261582">
        <w:rPr>
          <w:i/>
          <w:lang w:val="en-GB"/>
        </w:rPr>
        <w:t xml:space="preserve">authorization policy </w:t>
      </w:r>
      <w:r w:rsidRPr="00261582">
        <w:rPr>
          <w:noProof/>
        </w:rPr>
        <w:drawing>
          <wp:inline distT="0" distB="0" distL="0" distR="0" wp14:anchorId="41C2EBCE" wp14:editId="6DDD181F">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261582">
        <w:rPr>
          <w:lang w:val="en-GB"/>
        </w:rPr>
        <w:t>. List of resources impacted by the policy and number of rules are displayed in the window.</w:t>
      </w:r>
    </w:p>
    <w:p w:rsidR="00666738" w:rsidRPr="00261582" w:rsidRDefault="00314497" w:rsidP="00314497">
      <w:pPr>
        <w:rPr>
          <w:lang w:val="en-GB"/>
        </w:rPr>
      </w:pPr>
      <w:r w:rsidRPr="00261582">
        <w:rPr>
          <w:lang w:val="en-GB"/>
        </w:rPr>
        <w:t xml:space="preserve"> </w:t>
      </w:r>
    </w:p>
    <w:p w:rsidR="00666738" w:rsidRPr="00261582" w:rsidRDefault="00666738" w:rsidP="00666738">
      <w:pPr>
        <w:jc w:val="center"/>
        <w:rPr>
          <w:lang w:val="en-GB"/>
        </w:rPr>
      </w:pPr>
      <w:r w:rsidRPr="00261582">
        <w:rPr>
          <w:noProof/>
        </w:rPr>
        <w:drawing>
          <wp:inline distT="0" distB="0" distL="0" distR="0" wp14:anchorId="55F358BE" wp14:editId="73A0580C">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261582" w:rsidRDefault="00B73EE5" w:rsidP="00711543">
      <w:pPr>
        <w:pStyle w:val="Heading3"/>
        <w:rPr>
          <w:lang w:val="en-GB"/>
        </w:rPr>
      </w:pPr>
      <w:bookmarkStart w:id="31" w:name="_Toc461019125"/>
      <w:r w:rsidRPr="00261582">
        <w:rPr>
          <w:lang w:val="en-GB"/>
        </w:rPr>
        <w:t>Action</w:t>
      </w:r>
      <w:r w:rsidR="003B1979" w:rsidRPr="00261582">
        <w:rPr>
          <w:lang w:val="en-GB"/>
        </w:rPr>
        <w:t xml:space="preserve">: </w:t>
      </w:r>
      <w:r w:rsidR="00314497" w:rsidRPr="00261582">
        <w:rPr>
          <w:lang w:val="en-GB"/>
        </w:rPr>
        <w:t>Delete one or more UMA resources</w:t>
      </w:r>
      <w:bookmarkEnd w:id="31"/>
    </w:p>
    <w:p w:rsidR="00666738" w:rsidRPr="00261582" w:rsidRDefault="00666738" w:rsidP="00666738">
      <w:pPr>
        <w:rPr>
          <w:lang w:val="en-GB"/>
        </w:rPr>
      </w:pPr>
    </w:p>
    <w:p w:rsidR="00314497" w:rsidRPr="00261582" w:rsidRDefault="00314497" w:rsidP="00314497">
      <w:pPr>
        <w:rPr>
          <w:lang w:val="en-GB"/>
        </w:rPr>
      </w:pPr>
      <w:r w:rsidRPr="00261582">
        <w:rPr>
          <w:lang w:val="en-GB"/>
        </w:rPr>
        <w:t xml:space="preserve">Open the folder </w:t>
      </w:r>
      <w:r w:rsidR="003B1979" w:rsidRPr="00261582">
        <w:rPr>
          <w:i/>
          <w:lang w:val="en-GB"/>
        </w:rPr>
        <w:t>assets&gt;&gt;</w:t>
      </w:r>
      <w:proofErr w:type="spellStart"/>
      <w:r w:rsidR="003B1979" w:rsidRPr="00261582">
        <w:rPr>
          <w:i/>
          <w:lang w:val="en-GB"/>
        </w:rPr>
        <w:t>uma</w:t>
      </w:r>
      <w:proofErr w:type="spellEnd"/>
      <w:r w:rsidR="003B1979" w:rsidRPr="00261582">
        <w:rPr>
          <w:i/>
          <w:lang w:val="en-GB"/>
        </w:rPr>
        <w:t>&gt;&gt;resources</w:t>
      </w:r>
      <w:r w:rsidRPr="00261582">
        <w:rPr>
          <w:lang w:val="en-GB"/>
        </w:rPr>
        <w:t xml:space="preserve">, select one or more resources, display the contextual menu and click on </w:t>
      </w:r>
      <w:r w:rsidRPr="00261582">
        <w:rPr>
          <w:i/>
          <w:lang w:val="en-GB"/>
        </w:rPr>
        <w:t>remove resource</w:t>
      </w:r>
      <w:r w:rsidR="003B1979" w:rsidRPr="00261582">
        <w:rPr>
          <w:lang w:val="en-GB"/>
        </w:rPr>
        <w:t xml:space="preserve"> </w:t>
      </w:r>
      <w:r w:rsidR="003B1979" w:rsidRPr="00261582">
        <w:rPr>
          <w:noProof/>
        </w:rPr>
        <w:drawing>
          <wp:inline distT="0" distB="0" distL="0" distR="0" wp14:anchorId="695EBB32" wp14:editId="72404A4C">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261582">
        <w:rPr>
          <w:lang w:val="en-GB"/>
        </w:rPr>
        <w:t>.</w:t>
      </w:r>
    </w:p>
    <w:p w:rsidR="003B1979" w:rsidRPr="00261582" w:rsidRDefault="003B1979" w:rsidP="00666738">
      <w:pPr>
        <w:rPr>
          <w:lang w:val="en-GB"/>
        </w:rPr>
      </w:pPr>
    </w:p>
    <w:p w:rsidR="003B1979" w:rsidRPr="00261582" w:rsidRDefault="00B73EE5" w:rsidP="00711543">
      <w:pPr>
        <w:pStyle w:val="Heading3"/>
        <w:rPr>
          <w:lang w:val="en-GB"/>
        </w:rPr>
      </w:pPr>
      <w:bookmarkStart w:id="32" w:name="_Toc461019126"/>
      <w:r w:rsidRPr="00261582">
        <w:rPr>
          <w:lang w:val="en-GB"/>
        </w:rPr>
        <w:t>Action</w:t>
      </w:r>
      <w:r w:rsidR="00CC5599" w:rsidRPr="00261582">
        <w:rPr>
          <w:lang w:val="en-GB"/>
        </w:rPr>
        <w:t xml:space="preserve">: </w:t>
      </w:r>
      <w:r w:rsidR="00314497" w:rsidRPr="00261582">
        <w:rPr>
          <w:lang w:val="en-GB"/>
        </w:rPr>
        <w:t>Display UMA resource</w:t>
      </w:r>
      <w:bookmarkEnd w:id="32"/>
    </w:p>
    <w:p w:rsidR="003B1979" w:rsidRPr="00261582" w:rsidRDefault="003B1979" w:rsidP="00666738">
      <w:pPr>
        <w:rPr>
          <w:lang w:val="en-GB"/>
        </w:rPr>
      </w:pPr>
    </w:p>
    <w:p w:rsidR="00BF2F26" w:rsidRPr="00261582" w:rsidRDefault="00314497" w:rsidP="00666738">
      <w:pPr>
        <w:rPr>
          <w:lang w:val="en-GB"/>
        </w:rPr>
      </w:pPr>
      <w:r w:rsidRPr="00261582">
        <w:rPr>
          <w:lang w:val="en-GB"/>
        </w:rPr>
        <w:t xml:space="preserve">Display the contextual menu and click on resource info </w:t>
      </w:r>
      <w:r w:rsidR="005E38E6" w:rsidRPr="00261582">
        <w:rPr>
          <w:lang w:val="en-GB"/>
        </w:rPr>
        <w:t xml:space="preserve"> </w:t>
      </w:r>
      <w:r w:rsidR="005E38E6" w:rsidRPr="00261582">
        <w:rPr>
          <w:noProof/>
        </w:rPr>
        <w:drawing>
          <wp:inline distT="0" distB="0" distL="0" distR="0" wp14:anchorId="276F3D59" wp14:editId="71913CFF">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261582">
        <w:rPr>
          <w:lang w:val="en-GB"/>
        </w:rPr>
        <w:t xml:space="preserve">. Scopes and resource are displayed in the window : </w:t>
      </w:r>
    </w:p>
    <w:p w:rsidR="00BF2F26" w:rsidRPr="00261582" w:rsidRDefault="00BF2F26" w:rsidP="00C06F8F">
      <w:pPr>
        <w:jc w:val="center"/>
        <w:rPr>
          <w:lang w:val="en-GB"/>
        </w:rPr>
      </w:pPr>
      <w:r w:rsidRPr="00261582">
        <w:rPr>
          <w:noProof/>
        </w:rPr>
        <w:drawing>
          <wp:inline distT="0" distB="0" distL="0" distR="0" wp14:anchorId="6BDDEF48" wp14:editId="3C3185AF">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261582" w:rsidRDefault="00466F9A" w:rsidP="00C06F8F">
      <w:pPr>
        <w:jc w:val="center"/>
        <w:rPr>
          <w:lang w:val="en-GB"/>
        </w:rPr>
      </w:pPr>
    </w:p>
    <w:p w:rsidR="00A51FEA" w:rsidRPr="00261582" w:rsidRDefault="00A51FEA" w:rsidP="00466F9A">
      <w:pPr>
        <w:rPr>
          <w:lang w:val="en-GB"/>
        </w:rPr>
      </w:pPr>
      <w:r w:rsidRPr="00261582">
        <w:rPr>
          <w:lang w:val="en-GB"/>
        </w:rPr>
        <w:br w:type="page"/>
      </w:r>
    </w:p>
    <w:p w:rsidR="00466F9A" w:rsidRPr="00261582" w:rsidRDefault="004C42E0" w:rsidP="002230CA">
      <w:pPr>
        <w:pStyle w:val="Heading2"/>
        <w:rPr>
          <w:lang w:val="en-GB"/>
        </w:rPr>
      </w:pPr>
      <w:bookmarkStart w:id="33" w:name="_Toc461019127"/>
      <w:r w:rsidRPr="00261582">
        <w:rPr>
          <w:lang w:val="en-GB"/>
        </w:rPr>
        <w:lastRenderedPageBreak/>
        <w:t>Identity providers</w:t>
      </w:r>
      <w:bookmarkEnd w:id="33"/>
    </w:p>
    <w:p w:rsidR="00100A05" w:rsidRPr="00261582" w:rsidRDefault="00100A05" w:rsidP="00466F9A">
      <w:pPr>
        <w:rPr>
          <w:lang w:val="en-GB"/>
        </w:rPr>
      </w:pPr>
    </w:p>
    <w:p w:rsidR="004A07B2" w:rsidRPr="00261582" w:rsidRDefault="00FD6E08" w:rsidP="00FD6E08">
      <w:pPr>
        <w:rPr>
          <w:lang w:val="en-GB"/>
        </w:rPr>
      </w:pPr>
      <w:r w:rsidRPr="00261582">
        <w:rPr>
          <w:lang w:val="en-GB"/>
        </w:rPr>
        <w:t xml:space="preserve">In the </w:t>
      </w:r>
      <w:proofErr w:type="spellStart"/>
      <w:r w:rsidR="00E327AE" w:rsidRPr="00261582">
        <w:rPr>
          <w:lang w:val="en-GB"/>
        </w:rPr>
        <w:t>OpenId</w:t>
      </w:r>
      <w:proofErr w:type="spellEnd"/>
      <w:r w:rsidR="00E327AE" w:rsidRPr="00261582">
        <w:rPr>
          <w:lang w:val="en-GB"/>
        </w:rPr>
        <w:t xml:space="preserve"> server</w:t>
      </w:r>
      <w:r w:rsidRPr="00261582">
        <w:rPr>
          <w:lang w:val="en-GB"/>
        </w:rPr>
        <w:t xml:space="preserve">, </w:t>
      </w:r>
      <w:r w:rsidR="00E327AE" w:rsidRPr="00261582">
        <w:rPr>
          <w:lang w:val="en-GB"/>
        </w:rPr>
        <w:t xml:space="preserve">the end user can choose between one of the identity provider to </w:t>
      </w:r>
      <w:r w:rsidR="00AA485F" w:rsidRPr="00261582">
        <w:rPr>
          <w:lang w:val="en-GB"/>
        </w:rPr>
        <w:t>authenticate himself</w:t>
      </w:r>
      <w:r w:rsidR="00E327AE" w:rsidRPr="00261582">
        <w:rPr>
          <w:lang w:val="en-GB"/>
        </w:rPr>
        <w:t>:</w:t>
      </w:r>
      <w:r w:rsidRPr="00261582">
        <w:rPr>
          <w:lang w:val="en-GB"/>
        </w:rPr>
        <w:t xml:space="preserve"> Hotmail, ADFS, </w:t>
      </w:r>
      <w:proofErr w:type="spellStart"/>
      <w:r w:rsidRPr="00261582">
        <w:rPr>
          <w:lang w:val="en-GB"/>
        </w:rPr>
        <w:t>GitHub</w:t>
      </w:r>
      <w:proofErr w:type="spellEnd"/>
      <w:r w:rsidRPr="00261582">
        <w:rPr>
          <w:lang w:val="en-GB"/>
        </w:rPr>
        <w:t xml:space="preserve"> or </w:t>
      </w:r>
      <w:r w:rsidR="00AA195B" w:rsidRPr="00261582">
        <w:rPr>
          <w:lang w:val="en-GB"/>
        </w:rPr>
        <w:t>the</w:t>
      </w:r>
      <w:r w:rsidRPr="00261582">
        <w:rPr>
          <w:lang w:val="en-GB"/>
        </w:rPr>
        <w:t xml:space="preserve"> Belgium id card.</w:t>
      </w:r>
    </w:p>
    <w:p w:rsidR="004A07B2" w:rsidRPr="00261582" w:rsidRDefault="005C1B1E" w:rsidP="00100A05">
      <w:pPr>
        <w:rPr>
          <w:lang w:val="en-GB"/>
        </w:rPr>
      </w:pPr>
      <w:r w:rsidRPr="00261582">
        <w:rPr>
          <w:lang w:val="en-GB"/>
        </w:rPr>
        <w:t>When the claims are returned, they are used by the authorization policies to grant a request access to a protected resource.</w:t>
      </w:r>
    </w:p>
    <w:p w:rsidR="00D4493B" w:rsidRPr="00261582" w:rsidRDefault="0019496F" w:rsidP="0019496F">
      <w:pPr>
        <w:rPr>
          <w:lang w:val="en-GB"/>
        </w:rPr>
      </w:pPr>
      <w:r w:rsidRPr="00261582">
        <w:rPr>
          <w:lang w:val="en-GB"/>
        </w:rPr>
        <w:t xml:space="preserve">If some claims are </w:t>
      </w:r>
      <w:r w:rsidR="00BA5468" w:rsidRPr="00261582">
        <w:rPr>
          <w:lang w:val="en-GB"/>
        </w:rPr>
        <w:t>missing in the result</w:t>
      </w:r>
      <w:r w:rsidRPr="00261582">
        <w:rPr>
          <w:lang w:val="en-GB"/>
        </w:rPr>
        <w:t>, it’s always possible to enrich them with roles (</w:t>
      </w:r>
      <w:r w:rsidR="00CE4908" w:rsidRPr="00261582">
        <w:rPr>
          <w:lang w:val="en-GB"/>
        </w:rPr>
        <w:t xml:space="preserve">refer to the chapter </w:t>
      </w:r>
      <w:r w:rsidRPr="00261582">
        <w:rPr>
          <w:lang w:val="en-GB"/>
        </w:rPr>
        <w:t>“edit a resource owner”).</w:t>
      </w:r>
    </w:p>
    <w:p w:rsidR="0019496F" w:rsidRPr="00261582" w:rsidRDefault="0019496F" w:rsidP="0019496F">
      <w:pPr>
        <w:rPr>
          <w:lang w:val="en-GB"/>
        </w:rPr>
      </w:pPr>
    </w:p>
    <w:p w:rsidR="00091C3D" w:rsidRPr="00261582" w:rsidRDefault="0019496F" w:rsidP="0019496F">
      <w:pPr>
        <w:rPr>
          <w:lang w:val="en-GB"/>
        </w:rPr>
      </w:pPr>
      <w:r w:rsidRPr="00261582">
        <w:rPr>
          <w:lang w:val="en-GB"/>
        </w:rPr>
        <w:t>List of actions availa</w:t>
      </w:r>
      <w:r w:rsidR="00AA485F" w:rsidRPr="00261582">
        <w:rPr>
          <w:lang w:val="en-GB"/>
        </w:rPr>
        <w:t>ble in the “connections” screen</w:t>
      </w:r>
      <w:r w:rsidRPr="00261582">
        <w:rPr>
          <w:lang w:val="en-GB"/>
        </w:rPr>
        <w:t>:</w:t>
      </w:r>
    </w:p>
    <w:p w:rsidR="00EB2376" w:rsidRPr="00261582" w:rsidRDefault="00296748" w:rsidP="00100A05">
      <w:pPr>
        <w:rPr>
          <w:lang w:val="en-GB"/>
        </w:rPr>
      </w:pPr>
      <w:r>
        <w:rPr>
          <w:noProof/>
        </w:rPr>
        <w:drawing>
          <wp:inline distT="0" distB="0" distL="0" distR="0">
            <wp:extent cx="5114925" cy="28289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4925" cy="2828925"/>
                    </a:xfrm>
                    <a:prstGeom prst="rect">
                      <a:avLst/>
                    </a:prstGeom>
                    <a:noFill/>
                    <a:ln>
                      <a:noFill/>
                    </a:ln>
                  </pic:spPr>
                </pic:pic>
              </a:graphicData>
            </a:graphic>
          </wp:inline>
        </w:drawing>
      </w:r>
    </w:p>
    <w:p w:rsidR="00100A05" w:rsidRPr="00261582" w:rsidRDefault="00100A05" w:rsidP="00100A05">
      <w:pPr>
        <w:rPr>
          <w:lang w:val="en-GB"/>
        </w:rPr>
      </w:pPr>
    </w:p>
    <w:p w:rsidR="0081586D" w:rsidRPr="00261582" w:rsidRDefault="00F84852" w:rsidP="00F84852">
      <w:pPr>
        <w:rPr>
          <w:lang w:val="en-GB"/>
        </w:rPr>
      </w:pPr>
      <w:r w:rsidRPr="00261582">
        <w:rPr>
          <w:lang w:val="en-GB"/>
        </w:rPr>
        <w:t xml:space="preserve">The following providers are </w:t>
      </w:r>
      <w:r w:rsidR="00AA485F" w:rsidRPr="00261582">
        <w:rPr>
          <w:lang w:val="en-GB"/>
        </w:rPr>
        <w:t>configured by default</w:t>
      </w:r>
      <w:r w:rsidRPr="00261582">
        <w:rPr>
          <w:lang w:val="en-GB"/>
        </w:rPr>
        <w:t xml:space="preserve">: </w:t>
      </w:r>
      <w:r w:rsidR="0081586D" w:rsidRPr="00261582">
        <w:rPr>
          <w:lang w:val="en-GB"/>
        </w:rPr>
        <w:t xml:space="preserve">Microsoft, </w:t>
      </w:r>
      <w:proofErr w:type="spellStart"/>
      <w:r w:rsidR="0081586D" w:rsidRPr="00261582">
        <w:rPr>
          <w:lang w:val="en-GB"/>
        </w:rPr>
        <w:t>Linkedin</w:t>
      </w:r>
      <w:proofErr w:type="spellEnd"/>
      <w:r w:rsidR="0081586D" w:rsidRPr="00261582">
        <w:rPr>
          <w:lang w:val="en-GB"/>
        </w:rPr>
        <w:t xml:space="preserve">, Google, </w:t>
      </w:r>
      <w:proofErr w:type="spellStart"/>
      <w:r w:rsidR="0081586D" w:rsidRPr="00261582">
        <w:rPr>
          <w:lang w:val="en-GB"/>
        </w:rPr>
        <w:t>GitHub</w:t>
      </w:r>
      <w:proofErr w:type="spellEnd"/>
      <w:r w:rsidR="0081586D" w:rsidRPr="00261582">
        <w:rPr>
          <w:lang w:val="en-GB"/>
        </w:rPr>
        <w:t xml:space="preserve">, Facebook </w:t>
      </w:r>
      <w:r w:rsidRPr="00261582">
        <w:rPr>
          <w:lang w:val="en-GB"/>
        </w:rPr>
        <w:t>and the Belgium id card</w:t>
      </w:r>
      <w:r w:rsidR="0081586D" w:rsidRPr="00261582">
        <w:rPr>
          <w:lang w:val="en-GB"/>
        </w:rPr>
        <w:t>.</w:t>
      </w:r>
    </w:p>
    <w:p w:rsidR="0081586D" w:rsidRPr="00261582" w:rsidRDefault="0081586D" w:rsidP="00100A05">
      <w:pPr>
        <w:rPr>
          <w:lang w:val="en-GB"/>
        </w:rPr>
      </w:pPr>
    </w:p>
    <w:p w:rsidR="00451A11" w:rsidRPr="00261582" w:rsidRDefault="00B73EE5" w:rsidP="00711543">
      <w:pPr>
        <w:pStyle w:val="Heading3"/>
        <w:rPr>
          <w:lang w:val="en-GB"/>
        </w:rPr>
      </w:pPr>
      <w:bookmarkStart w:id="34" w:name="_Toc461019128"/>
      <w:r w:rsidRPr="00261582">
        <w:rPr>
          <w:lang w:val="en-GB"/>
        </w:rPr>
        <w:t>Action</w:t>
      </w:r>
      <w:r w:rsidR="00395689" w:rsidRPr="00261582">
        <w:rPr>
          <w:lang w:val="en-GB"/>
        </w:rPr>
        <w:t xml:space="preserve">: </w:t>
      </w:r>
      <w:r w:rsidR="00666ABD" w:rsidRPr="00261582">
        <w:rPr>
          <w:lang w:val="en-GB"/>
        </w:rPr>
        <w:t>Display providers</w:t>
      </w:r>
      <w:bookmarkEnd w:id="34"/>
    </w:p>
    <w:p w:rsidR="00451A11" w:rsidRPr="00261582" w:rsidRDefault="00451A11" w:rsidP="00100A05">
      <w:pPr>
        <w:rPr>
          <w:lang w:val="en-GB"/>
        </w:rPr>
      </w:pPr>
    </w:p>
    <w:p w:rsidR="003D03C3" w:rsidRPr="00261582" w:rsidRDefault="00147028" w:rsidP="00147028">
      <w:pPr>
        <w:rPr>
          <w:lang w:val="en-GB"/>
        </w:rPr>
      </w:pPr>
      <w:r w:rsidRPr="00261582">
        <w:rPr>
          <w:lang w:val="en-GB"/>
        </w:rPr>
        <w:t>Click on the connections tab to display the providers.</w:t>
      </w:r>
    </w:p>
    <w:p w:rsidR="003D03C3" w:rsidRPr="00261582" w:rsidRDefault="003D03C3" w:rsidP="00100A05">
      <w:pPr>
        <w:rPr>
          <w:lang w:val="en-GB"/>
        </w:rPr>
      </w:pPr>
    </w:p>
    <w:p w:rsidR="00CF3592" w:rsidRPr="00261582" w:rsidRDefault="00DF6CF5" w:rsidP="00DF6CF5">
      <w:pPr>
        <w:jc w:val="center"/>
        <w:rPr>
          <w:lang w:val="en-GB"/>
        </w:rPr>
      </w:pPr>
      <w:r w:rsidRPr="00261582">
        <w:rPr>
          <w:noProof/>
        </w:rPr>
        <w:drawing>
          <wp:inline distT="0" distB="0" distL="0" distR="0" wp14:anchorId="24FC9837" wp14:editId="09684269">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261582" w:rsidRDefault="00CF3592" w:rsidP="00100A05">
      <w:pPr>
        <w:rPr>
          <w:lang w:val="en-GB"/>
        </w:rPr>
      </w:pPr>
    </w:p>
    <w:p w:rsidR="00DF6CF5" w:rsidRPr="00261582" w:rsidRDefault="00DF6CF5" w:rsidP="00100A05">
      <w:pPr>
        <w:rPr>
          <w:lang w:val="en-GB"/>
        </w:rPr>
      </w:pPr>
    </w:p>
    <w:p w:rsidR="00DF6CF5" w:rsidRPr="00261582" w:rsidRDefault="00B73EE5" w:rsidP="00711543">
      <w:pPr>
        <w:pStyle w:val="Heading3"/>
        <w:rPr>
          <w:lang w:val="en-GB"/>
        </w:rPr>
      </w:pPr>
      <w:bookmarkStart w:id="35" w:name="_Toc461019129"/>
      <w:r w:rsidRPr="00261582">
        <w:rPr>
          <w:lang w:val="en-GB"/>
        </w:rPr>
        <w:t>Action </w:t>
      </w:r>
      <w:r w:rsidR="00A76A81" w:rsidRPr="00261582">
        <w:rPr>
          <w:lang w:val="en-GB"/>
        </w:rPr>
        <w:t xml:space="preserve"> </w:t>
      </w:r>
      <w:r w:rsidR="00F62A2A" w:rsidRPr="00261582">
        <w:rPr>
          <w:lang w:val="en-GB"/>
        </w:rPr>
        <w:t>Enable</w:t>
      </w:r>
      <w:r w:rsidR="00DF6CF5" w:rsidRPr="00261582">
        <w:rPr>
          <w:lang w:val="en-GB"/>
        </w:rPr>
        <w:t xml:space="preserve"> / </w:t>
      </w:r>
      <w:r w:rsidR="00F62A2A" w:rsidRPr="00261582">
        <w:rPr>
          <w:lang w:val="en-GB"/>
        </w:rPr>
        <w:t>disable a provider</w:t>
      </w:r>
      <w:bookmarkEnd w:id="35"/>
    </w:p>
    <w:p w:rsidR="00DF6CF5" w:rsidRPr="00261582" w:rsidRDefault="00DF6CF5" w:rsidP="00100A05">
      <w:pPr>
        <w:rPr>
          <w:lang w:val="en-GB"/>
        </w:rPr>
      </w:pPr>
    </w:p>
    <w:p w:rsidR="00DF6CF5" w:rsidRPr="00261582" w:rsidRDefault="0066155A" w:rsidP="0066155A">
      <w:pPr>
        <w:rPr>
          <w:lang w:val="en-GB"/>
        </w:rPr>
      </w:pPr>
      <w:r w:rsidRPr="00261582">
        <w:rPr>
          <w:lang w:val="en-GB"/>
        </w:rPr>
        <w:lastRenderedPageBreak/>
        <w:t>Providers can be enabled / disabled from the authentication page. To do that click on the button “On / Off” next to each provider.</w:t>
      </w:r>
    </w:p>
    <w:p w:rsidR="00CB00D3" w:rsidRPr="00261582" w:rsidRDefault="007C179C" w:rsidP="0066155A">
      <w:pPr>
        <w:rPr>
          <w:lang w:val="en-GB"/>
        </w:rPr>
      </w:pPr>
      <w:r w:rsidRPr="00261582">
        <w:rPr>
          <w:lang w:val="en-GB"/>
        </w:rPr>
        <w:t xml:space="preserve">By default an authentication page looks like: </w:t>
      </w:r>
    </w:p>
    <w:p w:rsidR="00EE2D77" w:rsidRPr="00261582" w:rsidRDefault="00EE2D77" w:rsidP="00100A05">
      <w:pPr>
        <w:rPr>
          <w:lang w:val="en-GB"/>
        </w:rPr>
      </w:pPr>
    </w:p>
    <w:p w:rsidR="00EE2D77" w:rsidRPr="00261582" w:rsidRDefault="00EE2D77" w:rsidP="00EE2D77">
      <w:pPr>
        <w:jc w:val="center"/>
        <w:rPr>
          <w:lang w:val="en-GB"/>
        </w:rPr>
      </w:pPr>
      <w:r w:rsidRPr="00261582">
        <w:rPr>
          <w:noProof/>
        </w:rPr>
        <w:drawing>
          <wp:inline distT="0" distB="0" distL="0" distR="0" wp14:anchorId="7FC8741B" wp14:editId="481B385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261582" w:rsidRDefault="00CB00D3" w:rsidP="00100A05">
      <w:pPr>
        <w:rPr>
          <w:lang w:val="en-GB"/>
        </w:rPr>
      </w:pPr>
    </w:p>
    <w:p w:rsidR="00EE2D77" w:rsidRPr="00261582" w:rsidRDefault="0066155A" w:rsidP="0066155A">
      <w:pPr>
        <w:rPr>
          <w:lang w:val="en-GB"/>
        </w:rPr>
      </w:pPr>
      <w:r w:rsidRPr="00261582">
        <w:rPr>
          <w:lang w:val="en-GB"/>
        </w:rPr>
        <w:t>New authentication page after the Facebook provider has been disabled:</w:t>
      </w:r>
    </w:p>
    <w:p w:rsidR="00EE2D77" w:rsidRPr="00261582" w:rsidRDefault="00EE2D77" w:rsidP="00100A05">
      <w:pPr>
        <w:rPr>
          <w:lang w:val="en-GB"/>
        </w:rPr>
      </w:pPr>
    </w:p>
    <w:p w:rsidR="00EE2D77" w:rsidRPr="00261582" w:rsidRDefault="00097CC3" w:rsidP="00097CC3">
      <w:pPr>
        <w:jc w:val="center"/>
        <w:rPr>
          <w:lang w:val="en-GB"/>
        </w:rPr>
      </w:pPr>
      <w:r w:rsidRPr="00261582">
        <w:rPr>
          <w:noProof/>
        </w:rPr>
        <w:drawing>
          <wp:inline distT="0" distB="0" distL="0" distR="0" wp14:anchorId="574CC68E" wp14:editId="376A1FD6">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261582" w:rsidRDefault="00EE2D77" w:rsidP="00100A05">
      <w:pPr>
        <w:rPr>
          <w:lang w:val="en-GB"/>
        </w:rPr>
      </w:pPr>
    </w:p>
    <w:p w:rsidR="0013615A" w:rsidRPr="00261582" w:rsidRDefault="00EB6182" w:rsidP="00EB6182">
      <w:pPr>
        <w:rPr>
          <w:lang w:val="en-GB"/>
        </w:rPr>
      </w:pPr>
      <w:r w:rsidRPr="00261582">
        <w:rPr>
          <w:lang w:val="en-GB"/>
        </w:rPr>
        <w:t>Providers are managed by the administrator without worrying about restarting application.</w:t>
      </w:r>
    </w:p>
    <w:p w:rsidR="0013615A" w:rsidRPr="00261582" w:rsidRDefault="0013615A" w:rsidP="0013615A">
      <w:pPr>
        <w:rPr>
          <w:lang w:val="en-GB"/>
        </w:rPr>
      </w:pPr>
    </w:p>
    <w:p w:rsidR="00692E7D" w:rsidRPr="00261582" w:rsidRDefault="00D846DA" w:rsidP="00711543">
      <w:pPr>
        <w:pStyle w:val="Heading3"/>
        <w:rPr>
          <w:lang w:val="en-GB"/>
        </w:rPr>
      </w:pPr>
      <w:bookmarkStart w:id="36" w:name="_Toc461019130"/>
      <w:r w:rsidRPr="00261582">
        <w:rPr>
          <w:lang w:val="en-GB"/>
        </w:rPr>
        <w:t xml:space="preserve">Action: </w:t>
      </w:r>
      <w:r w:rsidR="000160DD" w:rsidRPr="00261582">
        <w:rPr>
          <w:lang w:val="en-GB"/>
        </w:rPr>
        <w:t>Add a provider</w:t>
      </w:r>
      <w:bookmarkEnd w:id="36"/>
    </w:p>
    <w:p w:rsidR="00692E7D" w:rsidRPr="00261582" w:rsidRDefault="00692E7D" w:rsidP="0013615A">
      <w:pPr>
        <w:rPr>
          <w:lang w:val="en-GB"/>
        </w:rPr>
      </w:pPr>
    </w:p>
    <w:p w:rsidR="00847242" w:rsidRPr="00261582" w:rsidRDefault="00E55478" w:rsidP="00E55478">
      <w:pPr>
        <w:rPr>
          <w:lang w:val="en-GB"/>
        </w:rPr>
      </w:pPr>
      <w:r w:rsidRPr="00261582">
        <w:rPr>
          <w:lang w:val="en-GB"/>
        </w:rPr>
        <w:t xml:space="preserve">Click on the </w:t>
      </w:r>
      <w:r w:rsidR="00DE58AD" w:rsidRPr="00261582">
        <w:rPr>
          <w:i/>
          <w:lang w:val="en-GB"/>
        </w:rPr>
        <w:t>new identity provider</w:t>
      </w:r>
      <w:r w:rsidR="00DE58AD" w:rsidRPr="00261582">
        <w:rPr>
          <w:lang w:val="en-GB"/>
        </w:rPr>
        <w:t xml:space="preserve"> </w:t>
      </w:r>
      <w:r w:rsidRPr="00261582">
        <w:rPr>
          <w:lang w:val="en-GB"/>
        </w:rPr>
        <w:t xml:space="preserve">button to add a new one. When the window is displayed, try to fill-in all the fields. Use the decision table below to find </w:t>
      </w:r>
      <w:r w:rsidR="000B4A56" w:rsidRPr="00261582">
        <w:rPr>
          <w:lang w:val="en-GB"/>
        </w:rPr>
        <w:t xml:space="preserve">all </w:t>
      </w:r>
      <w:r w:rsidRPr="00261582">
        <w:rPr>
          <w:lang w:val="en-GB"/>
        </w:rPr>
        <w:t>the values. When you have finished</w:t>
      </w:r>
      <w:r w:rsidR="005D1CD5" w:rsidRPr="00261582">
        <w:rPr>
          <w:lang w:val="en-GB"/>
        </w:rPr>
        <w:t xml:space="preserve"> with it</w:t>
      </w:r>
      <w:r w:rsidRPr="00261582">
        <w:rPr>
          <w:lang w:val="en-GB"/>
        </w:rPr>
        <w:t xml:space="preserve">, click on the button </w:t>
      </w:r>
      <w:r w:rsidRPr="00261582">
        <w:rPr>
          <w:i/>
          <w:lang w:val="en-GB"/>
        </w:rPr>
        <w:t>create</w:t>
      </w:r>
      <w:r w:rsidRPr="00261582">
        <w:rPr>
          <w:lang w:val="en-GB"/>
        </w:rPr>
        <w:t xml:space="preserve"> to persist the </w:t>
      </w:r>
      <w:r w:rsidR="00112804" w:rsidRPr="00261582">
        <w:rPr>
          <w:lang w:val="en-GB"/>
        </w:rPr>
        <w:t xml:space="preserve">new </w:t>
      </w:r>
      <w:r w:rsidRPr="00261582">
        <w:rPr>
          <w:lang w:val="en-GB"/>
        </w:rPr>
        <w:t>provider.</w:t>
      </w:r>
    </w:p>
    <w:p w:rsidR="00847242" w:rsidRPr="0026158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261582" w:rsidTr="005304D2">
        <w:tc>
          <w:tcPr>
            <w:tcW w:w="1809" w:type="dxa"/>
            <w:shd w:val="clear" w:color="auto" w:fill="F2F2F2" w:themeFill="background1" w:themeFillShade="F2"/>
          </w:tcPr>
          <w:p w:rsidR="00885BA3" w:rsidRPr="00261582" w:rsidRDefault="009731A0" w:rsidP="00885BA3">
            <w:pPr>
              <w:jc w:val="center"/>
              <w:rPr>
                <w:lang w:val="en-GB"/>
              </w:rPr>
            </w:pPr>
            <w:r w:rsidRPr="00261582">
              <w:rPr>
                <w:lang w:val="en-GB"/>
              </w:rPr>
              <w:t>Fields</w:t>
            </w:r>
          </w:p>
        </w:tc>
        <w:tc>
          <w:tcPr>
            <w:tcW w:w="7047" w:type="dxa"/>
            <w:shd w:val="clear" w:color="auto" w:fill="F2F2F2" w:themeFill="background1" w:themeFillShade="F2"/>
          </w:tcPr>
          <w:p w:rsidR="00885BA3" w:rsidRPr="00261582" w:rsidRDefault="009731A0" w:rsidP="00885BA3">
            <w:pPr>
              <w:jc w:val="center"/>
              <w:rPr>
                <w:lang w:val="en-GB"/>
              </w:rPr>
            </w:pPr>
            <w:r w:rsidRPr="00261582">
              <w:rPr>
                <w:lang w:val="en-GB"/>
              </w:rPr>
              <w:t>Description</w:t>
            </w:r>
          </w:p>
        </w:tc>
      </w:tr>
      <w:tr w:rsidR="00885BA3" w:rsidRPr="00261582" w:rsidTr="005304D2">
        <w:tc>
          <w:tcPr>
            <w:tcW w:w="1809" w:type="dxa"/>
          </w:tcPr>
          <w:p w:rsidR="00885BA3" w:rsidRPr="00261582" w:rsidRDefault="005304D2" w:rsidP="00847242">
            <w:pPr>
              <w:rPr>
                <w:lang w:val="en-GB"/>
              </w:rPr>
            </w:pPr>
            <w:r w:rsidRPr="00261582">
              <w:rPr>
                <w:lang w:val="en-GB"/>
              </w:rPr>
              <w:t>Name</w:t>
            </w:r>
          </w:p>
        </w:tc>
        <w:tc>
          <w:tcPr>
            <w:tcW w:w="7047" w:type="dxa"/>
          </w:tcPr>
          <w:p w:rsidR="00885BA3" w:rsidRPr="00261582" w:rsidRDefault="009731A0" w:rsidP="009731A0">
            <w:pPr>
              <w:rPr>
                <w:lang w:val="en-GB"/>
              </w:rPr>
            </w:pPr>
            <w:r w:rsidRPr="00261582">
              <w:rPr>
                <w:lang w:val="en-GB"/>
              </w:rPr>
              <w:t>Name displayed is the authentication page</w:t>
            </w:r>
          </w:p>
        </w:tc>
      </w:tr>
      <w:tr w:rsidR="005304D2" w:rsidRPr="00261582" w:rsidTr="005304D2">
        <w:tc>
          <w:tcPr>
            <w:tcW w:w="1809" w:type="dxa"/>
          </w:tcPr>
          <w:p w:rsidR="005304D2" w:rsidRPr="00261582" w:rsidRDefault="005304D2" w:rsidP="00847242">
            <w:pPr>
              <w:rPr>
                <w:lang w:val="en-GB"/>
              </w:rPr>
            </w:pPr>
            <w:proofErr w:type="spellStart"/>
            <w:r w:rsidRPr="00261582">
              <w:rPr>
                <w:lang w:val="en-GB"/>
              </w:rPr>
              <w:t>Callback</w:t>
            </w:r>
            <w:proofErr w:type="spellEnd"/>
            <w:r w:rsidRPr="00261582">
              <w:rPr>
                <w:lang w:val="en-GB"/>
              </w:rPr>
              <w:t xml:space="preserve"> path</w:t>
            </w:r>
          </w:p>
        </w:tc>
        <w:tc>
          <w:tcPr>
            <w:tcW w:w="7047" w:type="dxa"/>
          </w:tcPr>
          <w:p w:rsidR="005304D2" w:rsidRPr="00261582" w:rsidRDefault="009731A0" w:rsidP="009731A0">
            <w:pPr>
              <w:rPr>
                <w:lang w:val="en-GB"/>
              </w:rPr>
            </w:pPr>
            <w:r w:rsidRPr="00261582">
              <w:rPr>
                <w:lang w:val="en-GB"/>
              </w:rPr>
              <w:t>Technical data used by the OPENID server. The value should start with « /</w:t>
            </w:r>
            <w:proofErr w:type="spellStart"/>
            <w:r w:rsidRPr="00261582">
              <w:rPr>
                <w:lang w:val="en-GB"/>
              </w:rPr>
              <w:t>signin</w:t>
            </w:r>
            <w:proofErr w:type="spellEnd"/>
            <w:r w:rsidRPr="00261582">
              <w:rPr>
                <w:lang w:val="en-GB"/>
              </w:rPr>
              <w:t>-* » otherwise there is no button displayed</w:t>
            </w:r>
          </w:p>
        </w:tc>
      </w:tr>
      <w:tr w:rsidR="005304D2" w:rsidRPr="00261582" w:rsidTr="005304D2">
        <w:tc>
          <w:tcPr>
            <w:tcW w:w="1809" w:type="dxa"/>
          </w:tcPr>
          <w:p w:rsidR="005304D2" w:rsidRPr="00261582" w:rsidRDefault="005304D2" w:rsidP="00847242">
            <w:pPr>
              <w:rPr>
                <w:lang w:val="en-GB"/>
              </w:rPr>
            </w:pPr>
            <w:r w:rsidRPr="00261582">
              <w:rPr>
                <w:lang w:val="en-GB"/>
              </w:rPr>
              <w:t>Choose an identity provider type</w:t>
            </w:r>
          </w:p>
        </w:tc>
        <w:tc>
          <w:tcPr>
            <w:tcW w:w="7047" w:type="dxa"/>
          </w:tcPr>
          <w:p w:rsidR="005304D2" w:rsidRPr="00261582" w:rsidRDefault="009731A0" w:rsidP="00847242">
            <w:pPr>
              <w:rPr>
                <w:lang w:val="en-GB"/>
              </w:rPr>
            </w:pPr>
            <w:r w:rsidRPr="00261582">
              <w:rPr>
                <w:lang w:val="en-GB"/>
              </w:rPr>
              <w:t>Choose between OPENID, OAUTH2.0 or WS-Federation</w:t>
            </w:r>
            <w:r w:rsidR="005304D2" w:rsidRPr="00261582">
              <w:rPr>
                <w:lang w:val="en-GB"/>
              </w:rPr>
              <w:t xml:space="preserve"> </w:t>
            </w:r>
          </w:p>
        </w:tc>
      </w:tr>
    </w:tbl>
    <w:p w:rsidR="0086475B" w:rsidRPr="00261582" w:rsidRDefault="0086475B" w:rsidP="00847242">
      <w:pPr>
        <w:rPr>
          <w:lang w:val="en-GB"/>
        </w:rPr>
      </w:pPr>
    </w:p>
    <w:p w:rsidR="00415CB0" w:rsidRPr="00261582" w:rsidRDefault="00415CB0" w:rsidP="00847242">
      <w:pPr>
        <w:rPr>
          <w:lang w:val="en-GB"/>
        </w:rPr>
      </w:pPr>
      <w:r w:rsidRPr="00261582">
        <w:rPr>
          <w:lang w:val="en-GB"/>
        </w:rPr>
        <w:t>If there is no corresponding identity provider type</w:t>
      </w:r>
      <w:r w:rsidR="009348E5" w:rsidRPr="00261582">
        <w:rPr>
          <w:lang w:val="en-GB"/>
        </w:rPr>
        <w:t xml:space="preserve">, </w:t>
      </w:r>
      <w:r w:rsidRPr="00261582">
        <w:rPr>
          <w:lang w:val="en-GB"/>
        </w:rPr>
        <w:t xml:space="preserve">you can submit a new “enhancement” ticket </w:t>
      </w:r>
      <w:r w:rsidR="009348E5" w:rsidRPr="00261582">
        <w:rPr>
          <w:lang w:val="en-GB"/>
        </w:rPr>
        <w:t>to</w:t>
      </w:r>
      <w:r w:rsidRPr="00261582">
        <w:rPr>
          <w:lang w:val="en-GB"/>
        </w:rPr>
        <w:t xml:space="preserve"> our website.</w:t>
      </w:r>
      <w:r w:rsidR="000375B0" w:rsidRPr="00261582">
        <w:rPr>
          <w:lang w:val="en-GB"/>
        </w:rPr>
        <w:t xml:space="preserve"> The feature will be developed and deployed to your </w:t>
      </w:r>
      <w:r w:rsidR="001E2E1D" w:rsidRPr="00261582">
        <w:rPr>
          <w:lang w:val="en-GB"/>
        </w:rPr>
        <w:t xml:space="preserve">environment via </w:t>
      </w:r>
      <w:proofErr w:type="spellStart"/>
      <w:r w:rsidR="001E2E1D" w:rsidRPr="00261582">
        <w:rPr>
          <w:lang w:val="en-GB"/>
        </w:rPr>
        <w:t>Docker</w:t>
      </w:r>
      <w:proofErr w:type="spellEnd"/>
      <w:r w:rsidR="001E2E1D" w:rsidRPr="00261582">
        <w:rPr>
          <w:lang w:val="en-GB"/>
        </w:rPr>
        <w:t xml:space="preserve"> or XCOPY (refer to the Installation chapter)</w:t>
      </w:r>
    </w:p>
    <w:p w:rsidR="000C126B" w:rsidRPr="00261582" w:rsidRDefault="000C126B" w:rsidP="00847242">
      <w:pPr>
        <w:rPr>
          <w:lang w:val="en-GB"/>
        </w:rPr>
      </w:pPr>
    </w:p>
    <w:p w:rsidR="002F55E5" w:rsidRPr="00261582" w:rsidRDefault="000C126B" w:rsidP="00F32E21">
      <w:pPr>
        <w:rPr>
          <w:lang w:val="en-GB"/>
        </w:rPr>
      </w:pPr>
      <w:r w:rsidRPr="00261582">
        <w:rPr>
          <w:lang w:val="en-GB"/>
        </w:rPr>
        <w:lastRenderedPageBreak/>
        <w:t xml:space="preserve">If you want </w:t>
      </w:r>
      <w:r w:rsidR="00DC01C2" w:rsidRPr="00261582">
        <w:rPr>
          <w:lang w:val="en-GB"/>
        </w:rPr>
        <w:t>to use the resource owner</w:t>
      </w:r>
      <w:r w:rsidR="00E63942" w:rsidRPr="00261582">
        <w:rPr>
          <w:lang w:val="en-GB"/>
        </w:rPr>
        <w:t>s</w:t>
      </w:r>
      <w:r w:rsidR="00DC01C2" w:rsidRPr="00261582">
        <w:rPr>
          <w:lang w:val="en-GB"/>
        </w:rPr>
        <w:t xml:space="preserve"> </w:t>
      </w:r>
      <w:r w:rsidR="00E63942" w:rsidRPr="00261582">
        <w:rPr>
          <w:lang w:val="en-GB"/>
        </w:rPr>
        <w:t>which are stored in your database</w:t>
      </w:r>
      <w:r w:rsidR="00DC01C2" w:rsidRPr="00261582">
        <w:rPr>
          <w:lang w:val="en-GB"/>
        </w:rPr>
        <w:t>. We can help you writing some scripts to migrate from the old schema to the new one or create a new OPENID identity provider which takes your database as source.</w:t>
      </w:r>
      <w:r w:rsidR="006E05C4" w:rsidRPr="00261582">
        <w:rPr>
          <w:lang w:val="en-GB"/>
        </w:rPr>
        <w:t xml:space="preserve"> </w:t>
      </w:r>
    </w:p>
    <w:p w:rsidR="00B1552B" w:rsidRPr="00261582" w:rsidRDefault="00B1552B" w:rsidP="002F55E5">
      <w:pPr>
        <w:rPr>
          <w:lang w:val="en-GB"/>
        </w:rPr>
      </w:pPr>
    </w:p>
    <w:p w:rsidR="00B322BE" w:rsidRPr="00261582" w:rsidRDefault="00B322BE" w:rsidP="00711543">
      <w:pPr>
        <w:pStyle w:val="Heading3"/>
        <w:rPr>
          <w:lang w:val="en-GB"/>
        </w:rPr>
      </w:pPr>
      <w:bookmarkStart w:id="37" w:name="_Toc461019131"/>
      <w:r w:rsidRPr="00261582">
        <w:rPr>
          <w:lang w:val="en-GB"/>
        </w:rPr>
        <w:t xml:space="preserve">Action: </w:t>
      </w:r>
      <w:r w:rsidR="000160DD" w:rsidRPr="00261582">
        <w:rPr>
          <w:lang w:val="en-GB"/>
        </w:rPr>
        <w:t>Edit provider</w:t>
      </w:r>
      <w:bookmarkEnd w:id="37"/>
    </w:p>
    <w:p w:rsidR="00B322BE" w:rsidRPr="00261582" w:rsidRDefault="00B322BE" w:rsidP="002F55E5">
      <w:pPr>
        <w:rPr>
          <w:lang w:val="en-GB"/>
        </w:rPr>
      </w:pPr>
    </w:p>
    <w:p w:rsidR="00435D94" w:rsidRPr="00261582" w:rsidRDefault="00E40044" w:rsidP="002D52B0">
      <w:pPr>
        <w:rPr>
          <w:lang w:val="en-GB"/>
        </w:rPr>
      </w:pPr>
      <w:r w:rsidRPr="00261582">
        <w:rPr>
          <w:lang w:val="en-GB"/>
        </w:rPr>
        <w:t xml:space="preserve">Click on the provider title to edit it. You will be redirected to a new window where all the parameters are displayed. </w:t>
      </w:r>
      <w:r w:rsidR="002D52B0" w:rsidRPr="00261582">
        <w:rPr>
          <w:lang w:val="en-GB"/>
        </w:rPr>
        <w:t xml:space="preserve">You will probably </w:t>
      </w:r>
      <w:r w:rsidR="00D76AD4" w:rsidRPr="00261582">
        <w:rPr>
          <w:lang w:val="en-GB"/>
        </w:rPr>
        <w:t>notice</w:t>
      </w:r>
      <w:r w:rsidR="002D52B0" w:rsidRPr="00261582">
        <w:rPr>
          <w:lang w:val="en-GB"/>
        </w:rPr>
        <w:t xml:space="preserve"> some differences between types, they are listed in the table</w:t>
      </w:r>
      <w:r w:rsidR="00D3481E" w:rsidRPr="00261582">
        <w:rPr>
          <w:lang w:val="en-GB"/>
        </w:rPr>
        <w:t>:</w:t>
      </w:r>
    </w:p>
    <w:p w:rsidR="00522238" w:rsidRPr="0026158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261582" w:rsidTr="00724AAC">
        <w:tc>
          <w:tcPr>
            <w:tcW w:w="2644" w:type="dxa"/>
            <w:shd w:val="clear" w:color="auto" w:fill="D9D9D9" w:themeFill="background1" w:themeFillShade="D9"/>
          </w:tcPr>
          <w:p w:rsidR="00E61543" w:rsidRPr="00261582" w:rsidRDefault="00E61543" w:rsidP="00E61543">
            <w:pPr>
              <w:jc w:val="center"/>
              <w:rPr>
                <w:lang w:val="en-GB"/>
              </w:rPr>
            </w:pPr>
            <w:r w:rsidRPr="00261582">
              <w:rPr>
                <w:lang w:val="en-GB"/>
              </w:rPr>
              <w:t>Type</w:t>
            </w:r>
          </w:p>
        </w:tc>
        <w:tc>
          <w:tcPr>
            <w:tcW w:w="2393" w:type="dxa"/>
            <w:shd w:val="clear" w:color="auto" w:fill="D9D9D9" w:themeFill="background1" w:themeFillShade="D9"/>
          </w:tcPr>
          <w:p w:rsidR="00E61543" w:rsidRPr="00261582" w:rsidRDefault="006764E2" w:rsidP="00E61543">
            <w:pPr>
              <w:jc w:val="center"/>
              <w:rPr>
                <w:lang w:val="en-GB"/>
              </w:rPr>
            </w:pPr>
            <w:r w:rsidRPr="00261582">
              <w:rPr>
                <w:lang w:val="en-GB"/>
              </w:rPr>
              <w:t>Parameters</w:t>
            </w:r>
          </w:p>
        </w:tc>
        <w:tc>
          <w:tcPr>
            <w:tcW w:w="3819" w:type="dxa"/>
            <w:shd w:val="clear" w:color="auto" w:fill="D9D9D9" w:themeFill="background1" w:themeFillShade="D9"/>
          </w:tcPr>
          <w:p w:rsidR="00E61543" w:rsidRPr="00261582" w:rsidRDefault="00E61543" w:rsidP="00E61543">
            <w:pPr>
              <w:jc w:val="center"/>
              <w:rPr>
                <w:lang w:val="en-GB"/>
              </w:rPr>
            </w:pPr>
            <w:r w:rsidRPr="00261582">
              <w:rPr>
                <w:lang w:val="en-GB"/>
              </w:rPr>
              <w:t>Options</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OAUTH2.0</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TokenEndpoint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Namespace</w:t>
            </w:r>
          </w:p>
        </w:tc>
        <w:tc>
          <w:tcPr>
            <w:tcW w:w="3819" w:type="dxa"/>
          </w:tcPr>
          <w:p w:rsidR="00724AAC" w:rsidRPr="00261582" w:rsidRDefault="00724AAC" w:rsidP="002F55E5">
            <w:pPr>
              <w:rPr>
                <w:lang w:val="en-GB"/>
              </w:rPr>
            </w:pPr>
            <w:proofErr w:type="spellStart"/>
            <w:r w:rsidRPr="00261582">
              <w:rPr>
                <w:lang w:val="en-GB"/>
              </w:rPr>
              <w:t>AuthorizationEndpoint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Class</w:t>
            </w: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val="restart"/>
          </w:tcPr>
          <w:p w:rsidR="00724AAC" w:rsidRPr="00261582" w:rsidRDefault="00724AAC" w:rsidP="002F55E5">
            <w:pPr>
              <w:rPr>
                <w:lang w:val="en-GB"/>
              </w:rPr>
            </w:pPr>
            <w:r w:rsidRPr="00261582">
              <w:rPr>
                <w:lang w:val="en-GB"/>
              </w:rPr>
              <w:t>Code</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UserInformationEndpoint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OPENID</w:t>
            </w:r>
          </w:p>
        </w:tc>
        <w:tc>
          <w:tcPr>
            <w:tcW w:w="2393" w:type="dxa"/>
            <w:vMerge w:val="restart"/>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WellKnownConfigurationEndPoint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WSFEDERATION</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r w:rsidRPr="00261582">
              <w:rPr>
                <w:lang w:val="en-GB"/>
              </w:rPr>
              <w:t>Realm</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Namespace</w:t>
            </w:r>
          </w:p>
        </w:tc>
        <w:tc>
          <w:tcPr>
            <w:tcW w:w="3819" w:type="dxa"/>
            <w:vMerge w:val="restart"/>
          </w:tcPr>
          <w:p w:rsidR="00A07829" w:rsidRPr="00261582" w:rsidRDefault="00A07829" w:rsidP="002F55E5">
            <w:pPr>
              <w:rPr>
                <w:lang w:val="en-GB"/>
              </w:rPr>
            </w:pPr>
            <w:proofErr w:type="spellStart"/>
            <w:r w:rsidRPr="00261582">
              <w:rPr>
                <w:lang w:val="en-GB"/>
              </w:rPr>
              <w:t>IdEndpoint</w:t>
            </w:r>
            <w:proofErr w:type="spellEnd"/>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Class</w:t>
            </w:r>
          </w:p>
        </w:tc>
        <w:tc>
          <w:tcPr>
            <w:tcW w:w="3819" w:type="dxa"/>
            <w:vMerge/>
          </w:tcPr>
          <w:p w:rsidR="00A07829" w:rsidRPr="00261582" w:rsidRDefault="00A07829" w:rsidP="002F55E5">
            <w:pPr>
              <w:rPr>
                <w:lang w:val="en-GB"/>
              </w:rPr>
            </w:pP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Code</w:t>
            </w:r>
          </w:p>
        </w:tc>
        <w:tc>
          <w:tcPr>
            <w:tcW w:w="3819" w:type="dxa"/>
            <w:vMerge/>
          </w:tcPr>
          <w:p w:rsidR="00A07829" w:rsidRPr="00261582" w:rsidRDefault="00A07829" w:rsidP="002F55E5">
            <w:pPr>
              <w:rPr>
                <w:lang w:val="en-GB"/>
              </w:rPr>
            </w:pPr>
          </w:p>
        </w:tc>
      </w:tr>
    </w:tbl>
    <w:p w:rsidR="00522238" w:rsidRPr="00261582" w:rsidRDefault="00522238" w:rsidP="002F55E5">
      <w:pPr>
        <w:rPr>
          <w:lang w:val="en-GB"/>
        </w:rPr>
      </w:pPr>
    </w:p>
    <w:p w:rsidR="00E554DA" w:rsidRPr="00261582" w:rsidRDefault="00E554DA" w:rsidP="002F55E5">
      <w:pPr>
        <w:rPr>
          <w:lang w:val="en-GB"/>
        </w:rPr>
      </w:pPr>
      <w:r w:rsidRPr="00261582">
        <w:rPr>
          <w:lang w:val="en-GB"/>
        </w:rPr>
        <w:t xml:space="preserve">All parameters except namespace, code and class can be deduced with </w:t>
      </w:r>
      <w:r w:rsidR="00EF14B5" w:rsidRPr="00261582">
        <w:rPr>
          <w:lang w:val="en-GB"/>
        </w:rPr>
        <w:t xml:space="preserve">the </w:t>
      </w:r>
      <w:r w:rsidRPr="00261582">
        <w:rPr>
          <w:lang w:val="en-GB"/>
        </w:rPr>
        <w:t>configuration of your external identity providers</w:t>
      </w:r>
      <w:r w:rsidR="004D245D" w:rsidRPr="00261582">
        <w:rPr>
          <w:lang w:val="en-GB"/>
        </w:rPr>
        <w:t xml:space="preserve"> for example</w:t>
      </w:r>
      <w:r w:rsidR="00EC7642" w:rsidRPr="00261582">
        <w:rPr>
          <w:lang w:val="en-GB"/>
        </w:rPr>
        <w:t>s</w:t>
      </w:r>
      <w:r w:rsidR="004D245D" w:rsidRPr="00261582">
        <w:rPr>
          <w:lang w:val="en-GB"/>
        </w:rPr>
        <w:t xml:space="preserve">: the client identifier or </w:t>
      </w:r>
      <w:r w:rsidR="006F00B1" w:rsidRPr="00261582">
        <w:rPr>
          <w:lang w:val="en-GB"/>
        </w:rPr>
        <w:t>secret</w:t>
      </w:r>
      <w:r w:rsidRPr="00261582">
        <w:rPr>
          <w:lang w:val="en-GB"/>
        </w:rPr>
        <w:t>. Those</w:t>
      </w:r>
      <w:r w:rsidR="00301DB0" w:rsidRPr="00261582">
        <w:rPr>
          <w:lang w:val="en-GB"/>
        </w:rPr>
        <w:t xml:space="preserve"> specific</w:t>
      </w:r>
      <w:r w:rsidRPr="00261582">
        <w:rPr>
          <w:lang w:val="en-GB"/>
        </w:rPr>
        <w:t xml:space="preserve"> parameters are used by the OPENID server to parse xml or </w:t>
      </w:r>
      <w:proofErr w:type="spellStart"/>
      <w:r w:rsidRPr="00261582">
        <w:rPr>
          <w:lang w:val="en-GB"/>
        </w:rPr>
        <w:t>json</w:t>
      </w:r>
      <w:proofErr w:type="spellEnd"/>
      <w:r w:rsidRPr="00261582">
        <w:rPr>
          <w:lang w:val="en-GB"/>
        </w:rPr>
        <w:t xml:space="preserve"> and returns </w:t>
      </w:r>
      <w:r w:rsidR="007B715E" w:rsidRPr="00261582">
        <w:rPr>
          <w:lang w:val="en-GB"/>
        </w:rPr>
        <w:t>OPENID claims.</w:t>
      </w:r>
    </w:p>
    <w:p w:rsidR="007B715E" w:rsidRPr="00261582" w:rsidRDefault="007B715E" w:rsidP="002F55E5">
      <w:pPr>
        <w:rPr>
          <w:lang w:val="en-GB"/>
        </w:rPr>
      </w:pPr>
    </w:p>
    <w:p w:rsidR="00900DDA" w:rsidRPr="00261582" w:rsidRDefault="007B715E" w:rsidP="002F55E5">
      <w:pPr>
        <w:rPr>
          <w:lang w:val="en-GB"/>
        </w:rPr>
      </w:pPr>
      <w:r w:rsidRPr="00261582">
        <w:rPr>
          <w:lang w:val="en-GB"/>
        </w:rPr>
        <w:t>Th</w:t>
      </w:r>
      <w:r w:rsidR="00114DFC" w:rsidRPr="00261582">
        <w:rPr>
          <w:lang w:val="en-GB"/>
        </w:rPr>
        <w:t>ose</w:t>
      </w:r>
      <w:r w:rsidRPr="00261582">
        <w:rPr>
          <w:lang w:val="en-GB"/>
        </w:rPr>
        <w:t xml:space="preserve"> specific settings are not present in OPENID for a very simple reason, because a parser is not needed when OPENID is correctly implemented. The complete list of applications compliant with</w:t>
      </w:r>
      <w:r w:rsidR="00900DDA" w:rsidRPr="00261582">
        <w:rPr>
          <w:lang w:val="en-GB"/>
        </w:rPr>
        <w:t xml:space="preserve"> </w:t>
      </w:r>
      <w:r w:rsidR="00E94E79" w:rsidRPr="00261582">
        <w:rPr>
          <w:lang w:val="en-GB"/>
        </w:rPr>
        <w:t>the standard</w:t>
      </w:r>
      <w:r w:rsidR="00900DDA" w:rsidRPr="00261582">
        <w:rPr>
          <w:lang w:val="en-GB"/>
        </w:rPr>
        <w:t xml:space="preserve"> is available online </w:t>
      </w:r>
      <w:r w:rsidR="00900DDA" w:rsidRPr="00261582">
        <w:rPr>
          <w:rStyle w:val="FootnoteReference"/>
          <w:lang w:val="en-GB"/>
        </w:rPr>
        <w:footnoteReference w:id="8"/>
      </w:r>
      <w:r w:rsidR="00900DDA" w:rsidRPr="00261582">
        <w:rPr>
          <w:lang w:val="en-GB"/>
        </w:rPr>
        <w:t xml:space="preserve"> .</w:t>
      </w:r>
    </w:p>
    <w:p w:rsidR="00900DDA" w:rsidRPr="00261582" w:rsidRDefault="00900DDA" w:rsidP="002F55E5">
      <w:pPr>
        <w:rPr>
          <w:lang w:val="en-GB"/>
        </w:rPr>
      </w:pPr>
    </w:p>
    <w:p w:rsidR="00C33409" w:rsidRPr="00261582" w:rsidRDefault="00E94E79" w:rsidP="00E94E79">
      <w:pPr>
        <w:rPr>
          <w:lang w:val="en-GB"/>
        </w:rPr>
      </w:pPr>
      <w:r w:rsidRPr="00261582">
        <w:rPr>
          <w:lang w:val="en-GB"/>
        </w:rPr>
        <w:t>The parameter “code” presents in OAUTH2.0 and WS-Federation should contains a class with a method that respects a certain signature:</w:t>
      </w:r>
      <w:r w:rsidR="00695182" w:rsidRPr="00261582">
        <w:rPr>
          <w:lang w:val="en-GB"/>
        </w:rPr>
        <w:t xml:space="preserve"> </w:t>
      </w:r>
    </w:p>
    <w:p w:rsidR="00296748" w:rsidRPr="00261582" w:rsidRDefault="00B077A6" w:rsidP="00B077A6">
      <w:pPr>
        <w:jc w:val="center"/>
        <w:rPr>
          <w:lang w:val="en-GB"/>
        </w:rPr>
      </w:pPr>
      <w:r>
        <w:rPr>
          <w:noProof/>
        </w:rPr>
        <w:drawing>
          <wp:inline distT="0" distB="0" distL="0" distR="0" wp14:anchorId="73267E6E" wp14:editId="26CD3A5F">
            <wp:extent cx="3228975" cy="5334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8975" cy="533400"/>
                    </a:xfrm>
                    <a:prstGeom prst="rect">
                      <a:avLst/>
                    </a:prstGeom>
                    <a:noFill/>
                    <a:ln>
                      <a:noFill/>
                    </a:ln>
                  </pic:spPr>
                </pic:pic>
              </a:graphicData>
            </a:graphic>
          </wp:inline>
        </w:drawing>
      </w:r>
    </w:p>
    <w:p w:rsidR="00F84883" w:rsidRPr="00261582" w:rsidRDefault="00860C2D" w:rsidP="00E92FB3">
      <w:pPr>
        <w:rPr>
          <w:lang w:val="en-GB"/>
        </w:rPr>
      </w:pPr>
      <w:r w:rsidRPr="00261582">
        <w:rPr>
          <w:lang w:val="en-GB"/>
        </w:rPr>
        <w:t>When the code has been written, the fields</w:t>
      </w:r>
      <w:r w:rsidR="005C1BD9" w:rsidRPr="00261582">
        <w:rPr>
          <w:lang w:val="en-GB"/>
        </w:rPr>
        <w:t xml:space="preserve"> namespace and class name </w:t>
      </w:r>
      <w:r w:rsidR="00EA498D" w:rsidRPr="00261582">
        <w:rPr>
          <w:lang w:val="en-GB"/>
        </w:rPr>
        <w:t>can be</w:t>
      </w:r>
      <w:r w:rsidR="005C1BD9" w:rsidRPr="00261582">
        <w:rPr>
          <w:lang w:val="en-GB"/>
        </w:rPr>
        <w:t xml:space="preserve"> filled-in with </w:t>
      </w:r>
      <w:r w:rsidR="00282373" w:rsidRPr="00261582">
        <w:rPr>
          <w:lang w:val="en-GB"/>
        </w:rPr>
        <w:t>their corresponding values</w:t>
      </w:r>
      <w:r w:rsidR="00DC06C9" w:rsidRPr="00261582">
        <w:rPr>
          <w:lang w:val="en-GB"/>
        </w:rPr>
        <w:t>.</w:t>
      </w:r>
      <w:r w:rsidR="00E92FB3" w:rsidRPr="00261582">
        <w:rPr>
          <w:lang w:val="en-GB"/>
        </w:rPr>
        <w:t xml:space="preserve"> If we have </w:t>
      </w:r>
      <w:r w:rsidR="007E1038" w:rsidRPr="00261582">
        <w:rPr>
          <w:lang w:val="en-GB"/>
        </w:rPr>
        <w:t xml:space="preserve">the </w:t>
      </w:r>
      <w:r w:rsidR="00E92FB3" w:rsidRPr="00261582">
        <w:rPr>
          <w:lang w:val="en-GB"/>
        </w:rPr>
        <w:t>code below then the namespace is “Parser” and class name is “Example” :</w:t>
      </w:r>
    </w:p>
    <w:p w:rsidR="00E92F71" w:rsidRPr="00261582" w:rsidRDefault="00B077A6" w:rsidP="00B077A6">
      <w:pPr>
        <w:jc w:val="center"/>
        <w:rPr>
          <w:lang w:val="en-GB"/>
        </w:rPr>
      </w:pPr>
      <w:r>
        <w:rPr>
          <w:noProof/>
        </w:rPr>
        <w:lastRenderedPageBreak/>
        <w:drawing>
          <wp:inline distT="0" distB="0" distL="0" distR="0">
            <wp:extent cx="4733925" cy="150495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3925" cy="1504950"/>
                    </a:xfrm>
                    <a:prstGeom prst="rect">
                      <a:avLst/>
                    </a:prstGeom>
                    <a:noFill/>
                    <a:ln>
                      <a:noFill/>
                    </a:ln>
                  </pic:spPr>
                </pic:pic>
              </a:graphicData>
            </a:graphic>
          </wp:inline>
        </w:drawing>
      </w:r>
    </w:p>
    <w:p w:rsidR="00986DB9" w:rsidRPr="00261582" w:rsidRDefault="00B62E9D" w:rsidP="002230CA">
      <w:pPr>
        <w:pStyle w:val="Heading2"/>
        <w:rPr>
          <w:lang w:val="en-GB"/>
        </w:rPr>
      </w:pPr>
      <w:bookmarkStart w:id="38" w:name="_Toc461019132"/>
      <w:r w:rsidRPr="00261582">
        <w:rPr>
          <w:lang w:val="en-GB"/>
        </w:rPr>
        <w:t>Parameters</w:t>
      </w:r>
      <w:bookmarkEnd w:id="38"/>
    </w:p>
    <w:p w:rsidR="00EB2376" w:rsidRPr="00261582" w:rsidRDefault="00EB2376" w:rsidP="00100A05">
      <w:pPr>
        <w:rPr>
          <w:lang w:val="en-GB"/>
        </w:rPr>
      </w:pPr>
    </w:p>
    <w:p w:rsidR="00444A79" w:rsidRPr="00261582" w:rsidRDefault="00884D96" w:rsidP="00884D96">
      <w:pPr>
        <w:rPr>
          <w:lang w:val="en-GB"/>
        </w:rPr>
      </w:pPr>
      <w:r w:rsidRPr="00261582">
        <w:rPr>
          <w:lang w:val="en-GB"/>
        </w:rPr>
        <w:t xml:space="preserve">Parameters are accessible via the “settings” tab. The token / authorization code expiration times can be updated. </w:t>
      </w:r>
    </w:p>
    <w:p w:rsidR="00C6514D" w:rsidRPr="00261582" w:rsidRDefault="00C6514D" w:rsidP="00100A05">
      <w:pPr>
        <w:rPr>
          <w:lang w:val="en-GB"/>
        </w:rPr>
      </w:pPr>
    </w:p>
    <w:p w:rsidR="00B119CC" w:rsidRPr="00261582" w:rsidRDefault="00B119CC" w:rsidP="00B119CC">
      <w:pPr>
        <w:jc w:val="center"/>
        <w:rPr>
          <w:lang w:val="en-GB"/>
        </w:rPr>
      </w:pPr>
      <w:r w:rsidRPr="00261582">
        <w:rPr>
          <w:noProof/>
        </w:rPr>
        <w:drawing>
          <wp:inline distT="0" distB="0" distL="0" distR="0" wp14:anchorId="26718594" wp14:editId="6C1E3B75">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261582" w:rsidRDefault="00021D26" w:rsidP="006064A4">
      <w:pPr>
        <w:pStyle w:val="Heading1"/>
        <w:rPr>
          <w:lang w:val="en-GB"/>
        </w:rPr>
      </w:pPr>
      <w:r w:rsidRPr="00261582">
        <w:rPr>
          <w:lang w:val="en-GB"/>
        </w:rPr>
        <w:br w:type="page"/>
      </w:r>
      <w:bookmarkStart w:id="39" w:name="_Toc461019133"/>
      <w:r w:rsidR="00A73932" w:rsidRPr="00261582">
        <w:rPr>
          <w:lang w:val="en-GB"/>
        </w:rPr>
        <w:lastRenderedPageBreak/>
        <w:t>Use cases of the Visual Studio extension</w:t>
      </w:r>
      <w:bookmarkEnd w:id="39"/>
    </w:p>
    <w:p w:rsidR="00904AB3" w:rsidRPr="00261582" w:rsidRDefault="00904AB3" w:rsidP="00904AB3">
      <w:pPr>
        <w:rPr>
          <w:lang w:val="en-GB"/>
        </w:rPr>
      </w:pPr>
    </w:p>
    <w:p w:rsidR="00AD5F5F" w:rsidRPr="00261582" w:rsidRDefault="00AD5F5F" w:rsidP="00904AB3">
      <w:pPr>
        <w:rPr>
          <w:lang w:val="en-GB"/>
        </w:rPr>
      </w:pPr>
      <w:r w:rsidRPr="00261582">
        <w:rPr>
          <w:lang w:val="en-GB"/>
        </w:rPr>
        <w:t xml:space="preserve">The extension is working only with Visual Studio version 2015. The previous versions will be supported </w:t>
      </w:r>
      <w:r w:rsidR="009F40CE" w:rsidRPr="00261582">
        <w:rPr>
          <w:lang w:val="en-GB"/>
        </w:rPr>
        <w:t>in future release.</w:t>
      </w:r>
    </w:p>
    <w:p w:rsidR="00904AB3" w:rsidRPr="00261582" w:rsidRDefault="00707AD2" w:rsidP="00027A9E">
      <w:pPr>
        <w:pStyle w:val="Heading2"/>
        <w:rPr>
          <w:lang w:val="en-GB"/>
        </w:rPr>
      </w:pPr>
      <w:bookmarkStart w:id="40" w:name="_Toc461019134"/>
      <w:r w:rsidRPr="00261582">
        <w:rPr>
          <w:lang w:val="en-GB"/>
        </w:rPr>
        <w:t>Configure parameters</w:t>
      </w:r>
      <w:bookmarkEnd w:id="40"/>
    </w:p>
    <w:p w:rsidR="00904AB3" w:rsidRPr="00261582" w:rsidRDefault="00904AB3" w:rsidP="00904AB3">
      <w:pPr>
        <w:rPr>
          <w:lang w:val="en-GB"/>
        </w:rPr>
      </w:pPr>
    </w:p>
    <w:p w:rsidR="00E8369F" w:rsidRPr="00261582" w:rsidRDefault="00E8369F" w:rsidP="00904AB3">
      <w:pPr>
        <w:rPr>
          <w:lang w:val="en-GB"/>
        </w:rPr>
      </w:pPr>
      <w:r w:rsidRPr="00261582">
        <w:rPr>
          <w:lang w:val="en-GB"/>
        </w:rPr>
        <w:t xml:space="preserve">The configuration window is accessible via “Tools &gt;&gt; Options &gt;&gt; </w:t>
      </w:r>
      <w:proofErr w:type="spellStart"/>
      <w:r w:rsidRPr="00261582">
        <w:rPr>
          <w:lang w:val="en-GB"/>
        </w:rPr>
        <w:t>SimpleIdentityServer</w:t>
      </w:r>
      <w:proofErr w:type="spellEnd"/>
      <w:r w:rsidRPr="00261582">
        <w:rPr>
          <w:lang w:val="en-GB"/>
        </w:rPr>
        <w:t>”. There are two URLs, the first one is used by the “generate resource”</w:t>
      </w:r>
      <w:r w:rsidR="00340E2E" w:rsidRPr="00261582">
        <w:rPr>
          <w:lang w:val="en-GB"/>
        </w:rPr>
        <w:t xml:space="preserve"> feature to generate a resource for each selected actions.</w:t>
      </w:r>
    </w:p>
    <w:p w:rsidR="00351986" w:rsidRPr="00261582" w:rsidRDefault="00E8369F" w:rsidP="009608D5">
      <w:pPr>
        <w:rPr>
          <w:lang w:val="en-GB"/>
        </w:rPr>
      </w:pPr>
      <w:r w:rsidRPr="00261582">
        <w:rPr>
          <w:lang w:val="en-GB"/>
        </w:rPr>
        <w:t xml:space="preserve">The other </w:t>
      </w:r>
      <w:proofErr w:type="spellStart"/>
      <w:r w:rsidRPr="00261582">
        <w:rPr>
          <w:lang w:val="en-GB"/>
        </w:rPr>
        <w:t>url</w:t>
      </w:r>
      <w:proofErr w:type="spellEnd"/>
      <w:r w:rsidRPr="00261582">
        <w:rPr>
          <w:lang w:val="en-GB"/>
        </w:rPr>
        <w:t xml:space="preserve"> </w:t>
      </w:r>
      <w:r w:rsidR="007E16DF" w:rsidRPr="00261582">
        <w:rPr>
          <w:lang w:val="en-GB"/>
        </w:rPr>
        <w:t xml:space="preserve">is mostly used to retrieve an access token via client credentials, </w:t>
      </w:r>
      <w:r w:rsidR="008C17B2" w:rsidRPr="00261582">
        <w:rPr>
          <w:lang w:val="en-GB"/>
        </w:rPr>
        <w:t xml:space="preserve">it is passed in </w:t>
      </w:r>
      <w:r w:rsidR="00E93B22" w:rsidRPr="00261582">
        <w:rPr>
          <w:lang w:val="en-GB"/>
        </w:rPr>
        <w:t xml:space="preserve">the </w:t>
      </w:r>
      <w:r w:rsidR="00B16808" w:rsidRPr="00261582">
        <w:rPr>
          <w:lang w:val="en-GB"/>
        </w:rPr>
        <w:t>Authorization header</w:t>
      </w:r>
      <w:r w:rsidR="008C17B2" w:rsidRPr="00261582">
        <w:rPr>
          <w:lang w:val="en-GB"/>
        </w:rPr>
        <w:t xml:space="preserve"> to access to protected operations.</w:t>
      </w:r>
    </w:p>
    <w:p w:rsidR="00BC46AC" w:rsidRPr="00261582" w:rsidRDefault="00BC46AC" w:rsidP="00904AB3">
      <w:pPr>
        <w:rPr>
          <w:lang w:val="en-GB"/>
        </w:rPr>
      </w:pPr>
    </w:p>
    <w:p w:rsidR="0034658F" w:rsidRPr="00261582" w:rsidRDefault="0034658F" w:rsidP="00BC46AC">
      <w:pPr>
        <w:jc w:val="center"/>
        <w:rPr>
          <w:noProof/>
          <w:lang w:val="en-GB" w:eastAsia="fr-BE"/>
        </w:rPr>
      </w:pPr>
    </w:p>
    <w:p w:rsidR="00BC46AC" w:rsidRPr="00261582" w:rsidRDefault="0034658F" w:rsidP="00BC46AC">
      <w:pPr>
        <w:jc w:val="center"/>
        <w:rPr>
          <w:lang w:val="en-GB"/>
        </w:rPr>
      </w:pPr>
      <w:r w:rsidRPr="00261582">
        <w:rPr>
          <w:noProof/>
        </w:rPr>
        <w:drawing>
          <wp:inline distT="0" distB="0" distL="0" distR="0" wp14:anchorId="5EDBD649" wp14:editId="32B8A62E">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261582" w:rsidRDefault="000569ED" w:rsidP="00904AB3">
      <w:pPr>
        <w:rPr>
          <w:lang w:val="en-GB"/>
        </w:rPr>
      </w:pPr>
    </w:p>
    <w:p w:rsidR="007746BA" w:rsidRPr="00261582" w:rsidRDefault="00AB2FE3" w:rsidP="0063562A">
      <w:pPr>
        <w:pStyle w:val="Heading2"/>
        <w:rPr>
          <w:lang w:val="en-GB"/>
        </w:rPr>
      </w:pPr>
      <w:bookmarkStart w:id="41" w:name="_Toc461019135"/>
      <w:r w:rsidRPr="00261582">
        <w:rPr>
          <w:lang w:val="en-GB"/>
        </w:rPr>
        <w:t>Generate one or more resources</w:t>
      </w:r>
      <w:bookmarkEnd w:id="41"/>
    </w:p>
    <w:p w:rsidR="007746BA" w:rsidRPr="00261582" w:rsidRDefault="007746BA" w:rsidP="00904AB3">
      <w:pPr>
        <w:rPr>
          <w:lang w:val="en-GB"/>
        </w:rPr>
      </w:pPr>
    </w:p>
    <w:p w:rsidR="00152736" w:rsidRPr="00261582" w:rsidRDefault="000169FC" w:rsidP="000213F2">
      <w:pPr>
        <w:rPr>
          <w:lang w:val="en-GB"/>
        </w:rPr>
      </w:pPr>
      <w:r w:rsidRPr="00261582">
        <w:rPr>
          <w:lang w:val="en-GB"/>
        </w:rPr>
        <w:t>Choose any API project for which you want to protect its operations and display its contextual menu</w:t>
      </w:r>
      <w:r w:rsidR="000213F2" w:rsidRPr="00261582">
        <w:rPr>
          <w:lang w:val="en-GB"/>
        </w:rPr>
        <w:t xml:space="preserve">, then click on the option </w:t>
      </w:r>
      <w:r w:rsidR="000213F2" w:rsidRPr="00261582">
        <w:rPr>
          <w:i/>
          <w:lang w:val="en-GB"/>
        </w:rPr>
        <w:t>generate resource</w:t>
      </w:r>
      <w:r w:rsidR="008B61E0" w:rsidRPr="00261582">
        <w:rPr>
          <w:lang w:val="en-GB"/>
        </w:rPr>
        <w:t xml:space="preserve"> </w:t>
      </w:r>
      <w:r w:rsidR="008B61E0" w:rsidRPr="00261582">
        <w:rPr>
          <w:noProof/>
        </w:rPr>
        <w:drawing>
          <wp:inline distT="0" distB="0" distL="0" distR="0" wp14:anchorId="70CC0F9F" wp14:editId="5F802997">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Pr="00261582" w:rsidRDefault="00720F8F" w:rsidP="000213F2">
      <w:pPr>
        <w:rPr>
          <w:lang w:val="en-GB"/>
        </w:rPr>
      </w:pPr>
    </w:p>
    <w:p w:rsidR="00260C8C" w:rsidRPr="00261582" w:rsidRDefault="00720F8F" w:rsidP="00720F8F">
      <w:pPr>
        <w:rPr>
          <w:lang w:val="en-GB"/>
        </w:rPr>
      </w:pPr>
      <w:r w:rsidRPr="00261582">
        <w:rPr>
          <w:lang w:val="en-GB"/>
        </w:rPr>
        <w:t xml:space="preserve">Don’t worry if </w:t>
      </w:r>
      <w:r w:rsidR="00C9009B" w:rsidRPr="00261582">
        <w:rPr>
          <w:lang w:val="en-GB"/>
        </w:rPr>
        <w:t>it</w:t>
      </w:r>
      <w:r w:rsidRPr="00261582">
        <w:rPr>
          <w:lang w:val="en-GB"/>
        </w:rPr>
        <w:t xml:space="preserve"> take</w:t>
      </w:r>
      <w:r w:rsidR="00C9009B" w:rsidRPr="00261582">
        <w:rPr>
          <w:lang w:val="en-GB"/>
        </w:rPr>
        <w:t>s</w:t>
      </w:r>
      <w:r w:rsidRPr="00261582">
        <w:rPr>
          <w:lang w:val="en-GB"/>
        </w:rPr>
        <w:t xml:space="preserve"> some times to load the operations. If after a while they are not displayed then close the pane</w:t>
      </w:r>
      <w:r w:rsidR="00220005" w:rsidRPr="00261582">
        <w:rPr>
          <w:lang w:val="en-GB"/>
        </w:rPr>
        <w:t>l</w:t>
      </w:r>
      <w:r w:rsidRPr="00261582">
        <w:rPr>
          <w:lang w:val="en-GB"/>
        </w:rPr>
        <w:t xml:space="preserve"> window, select the proje</w:t>
      </w:r>
      <w:r w:rsidR="00DA2611" w:rsidRPr="00261582">
        <w:rPr>
          <w:lang w:val="en-GB"/>
        </w:rPr>
        <w:t>c</w:t>
      </w:r>
      <w:r w:rsidRPr="00261582">
        <w:rPr>
          <w:lang w:val="en-GB"/>
        </w:rPr>
        <w:t>t and reopen it again.</w:t>
      </w:r>
    </w:p>
    <w:p w:rsidR="00383159" w:rsidRPr="00261582" w:rsidRDefault="00383159" w:rsidP="00260C8C">
      <w:pPr>
        <w:rPr>
          <w:lang w:val="en-GB"/>
        </w:rPr>
      </w:pPr>
    </w:p>
    <w:p w:rsidR="00E62707" w:rsidRPr="00261582" w:rsidRDefault="003D4CB2" w:rsidP="00260C8C">
      <w:pPr>
        <w:rPr>
          <w:lang w:val="en-GB"/>
        </w:rPr>
      </w:pPr>
      <w:r w:rsidRPr="00261582">
        <w:rPr>
          <w:lang w:val="en-GB"/>
        </w:rPr>
        <w:t>Here some f</w:t>
      </w:r>
      <w:r w:rsidR="009C78B9" w:rsidRPr="00261582">
        <w:rPr>
          <w:lang w:val="en-GB"/>
        </w:rPr>
        <w:t>eatures available in the window</w:t>
      </w:r>
      <w:r w:rsidRPr="00261582">
        <w:rPr>
          <w:lang w:val="en-GB"/>
        </w:rPr>
        <w:t>:</w:t>
      </w:r>
    </w:p>
    <w:p w:rsidR="00383159" w:rsidRPr="00261582" w:rsidRDefault="006B0BAD" w:rsidP="00260C8C">
      <w:pPr>
        <w:rPr>
          <w:lang w:val="en-GB"/>
        </w:rPr>
      </w:pPr>
      <w:r>
        <w:rPr>
          <w:noProof/>
        </w:rPr>
        <w:lastRenderedPageBreak/>
        <w:drawing>
          <wp:inline distT="0" distB="0" distL="0" distR="0">
            <wp:extent cx="5067300" cy="2028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7300" cy="2028825"/>
                    </a:xfrm>
                    <a:prstGeom prst="rect">
                      <a:avLst/>
                    </a:prstGeom>
                    <a:noFill/>
                    <a:ln>
                      <a:noFill/>
                    </a:ln>
                  </pic:spPr>
                </pic:pic>
              </a:graphicData>
            </a:graphic>
          </wp:inline>
        </w:drawing>
      </w:r>
    </w:p>
    <w:p w:rsidR="0063562A" w:rsidRPr="00261582" w:rsidRDefault="00B27BCA" w:rsidP="00383159">
      <w:pPr>
        <w:pStyle w:val="Heading3"/>
        <w:rPr>
          <w:lang w:val="en-GB"/>
        </w:rPr>
      </w:pPr>
      <w:bookmarkStart w:id="42" w:name="_Toc461019136"/>
      <w:r w:rsidRPr="00261582">
        <w:rPr>
          <w:lang w:val="en-GB"/>
        </w:rPr>
        <w:t>Refresh the resources</w:t>
      </w:r>
      <w:bookmarkEnd w:id="42"/>
    </w:p>
    <w:p w:rsidR="00383159" w:rsidRPr="00261582" w:rsidRDefault="00383159" w:rsidP="00383159">
      <w:pPr>
        <w:rPr>
          <w:lang w:val="en-GB"/>
        </w:rPr>
      </w:pPr>
    </w:p>
    <w:p w:rsidR="00383159" w:rsidRPr="00261582" w:rsidRDefault="00B27BCA" w:rsidP="00B27BCA">
      <w:pPr>
        <w:rPr>
          <w:lang w:val="en-GB"/>
        </w:rPr>
      </w:pPr>
      <w:r w:rsidRPr="00261582">
        <w:rPr>
          <w:lang w:val="en-GB"/>
        </w:rPr>
        <w:t xml:space="preserve">To refresh the resources, just click on the button </w:t>
      </w:r>
      <w:r w:rsidRPr="00261582">
        <w:rPr>
          <w:i/>
          <w:lang w:val="en-GB"/>
        </w:rPr>
        <w:t>refresh</w:t>
      </w:r>
      <w:r w:rsidRPr="00261582">
        <w:rPr>
          <w:lang w:val="en-GB"/>
        </w:rPr>
        <w:t xml:space="preserve">. It will take some </w:t>
      </w:r>
      <w:r w:rsidR="00035BDC" w:rsidRPr="00261582">
        <w:rPr>
          <w:lang w:val="en-GB"/>
        </w:rPr>
        <w:t>times before they are displayed.</w:t>
      </w:r>
    </w:p>
    <w:p w:rsidR="000C0279" w:rsidRPr="00261582" w:rsidRDefault="000C0279" w:rsidP="00383159">
      <w:pPr>
        <w:rPr>
          <w:lang w:val="en-GB"/>
        </w:rPr>
      </w:pPr>
    </w:p>
    <w:p w:rsidR="00C7194D" w:rsidRPr="00261582" w:rsidRDefault="00C7194D" w:rsidP="00C7194D">
      <w:pPr>
        <w:jc w:val="center"/>
        <w:rPr>
          <w:lang w:val="en-GB"/>
        </w:rPr>
      </w:pPr>
      <w:r w:rsidRPr="00261582">
        <w:rPr>
          <w:noProof/>
        </w:rPr>
        <w:drawing>
          <wp:inline distT="0" distB="0" distL="0" distR="0" wp14:anchorId="5E2030D4" wp14:editId="13FE26FC">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261582" w:rsidRDefault="00C7194D" w:rsidP="00383159">
      <w:pPr>
        <w:rPr>
          <w:lang w:val="en-GB"/>
        </w:rPr>
      </w:pPr>
    </w:p>
    <w:p w:rsidR="00C7194D" w:rsidRPr="00261582" w:rsidRDefault="00FA7F83" w:rsidP="00C54B6C">
      <w:pPr>
        <w:pStyle w:val="Heading3"/>
        <w:rPr>
          <w:lang w:val="en-GB"/>
        </w:rPr>
      </w:pPr>
      <w:bookmarkStart w:id="43" w:name="_Toc461019137"/>
      <w:r w:rsidRPr="00261582">
        <w:rPr>
          <w:lang w:val="en-GB"/>
        </w:rPr>
        <w:t>Protect one or more resources</w:t>
      </w:r>
      <w:bookmarkEnd w:id="43"/>
    </w:p>
    <w:p w:rsidR="00F6319F" w:rsidRPr="00261582" w:rsidRDefault="00F6319F" w:rsidP="00383159">
      <w:pPr>
        <w:rPr>
          <w:lang w:val="en-GB"/>
        </w:rPr>
      </w:pPr>
    </w:p>
    <w:p w:rsidR="00C61EAC" w:rsidRPr="00261582" w:rsidRDefault="00FA7F83" w:rsidP="00CD6A5B">
      <w:pPr>
        <w:rPr>
          <w:lang w:val="en-GB"/>
        </w:rPr>
      </w:pPr>
      <w:r w:rsidRPr="00261582">
        <w:rPr>
          <w:lang w:val="en-GB"/>
        </w:rPr>
        <w:t xml:space="preserve">Select the resources that you wish to protect and indicate the </w:t>
      </w:r>
      <w:r w:rsidR="00766013" w:rsidRPr="00261582">
        <w:rPr>
          <w:lang w:val="en-GB"/>
        </w:rPr>
        <w:t>API version</w:t>
      </w:r>
      <w:r w:rsidRPr="00261582">
        <w:rPr>
          <w:lang w:val="en-GB"/>
        </w:rPr>
        <w:t xml:space="preserve">. It’s very important to mention </w:t>
      </w:r>
      <w:r w:rsidR="00CD6A5B" w:rsidRPr="00261582">
        <w:rPr>
          <w:lang w:val="en-GB"/>
        </w:rPr>
        <w:t xml:space="preserve">it because several versions of the same API can be deployed and they can present different contracts. </w:t>
      </w:r>
      <w:r w:rsidR="00C61EAC" w:rsidRPr="00261582">
        <w:rPr>
          <w:lang w:val="en-GB"/>
        </w:rPr>
        <w:t>The number should be incremented if there are</w:t>
      </w:r>
      <w:r w:rsidR="00A27C83" w:rsidRPr="00261582">
        <w:rPr>
          <w:lang w:val="en-GB"/>
        </w:rPr>
        <w:t xml:space="preserve"> any</w:t>
      </w:r>
      <w:r w:rsidR="00C61EAC" w:rsidRPr="00261582">
        <w:rPr>
          <w:lang w:val="en-GB"/>
        </w:rPr>
        <w:t xml:space="preserve"> breaking changes with the previous version.</w:t>
      </w:r>
    </w:p>
    <w:p w:rsidR="00CD6A5B" w:rsidRPr="00261582" w:rsidRDefault="00CD6A5B" w:rsidP="00CD6A5B">
      <w:pPr>
        <w:rPr>
          <w:lang w:val="en-GB"/>
        </w:rPr>
      </w:pPr>
      <w:r w:rsidRPr="00261582">
        <w:rPr>
          <w:lang w:val="en-GB"/>
        </w:rPr>
        <w:t>When the form has been filled</w:t>
      </w:r>
      <w:r w:rsidR="006172BD" w:rsidRPr="00261582">
        <w:rPr>
          <w:lang w:val="en-GB"/>
        </w:rPr>
        <w:t>-in</w:t>
      </w:r>
      <w:r w:rsidRPr="00261582">
        <w:rPr>
          <w:lang w:val="en-GB"/>
        </w:rPr>
        <w:t xml:space="preserve"> then click on the button </w:t>
      </w:r>
      <w:r w:rsidRPr="00261582">
        <w:rPr>
          <w:i/>
          <w:lang w:val="en-GB"/>
        </w:rPr>
        <w:t>protect</w:t>
      </w:r>
      <w:r w:rsidRPr="00261582">
        <w:rPr>
          <w:lang w:val="en-GB"/>
        </w:rPr>
        <w:t xml:space="preserve"> to protect the resources.</w:t>
      </w:r>
    </w:p>
    <w:p w:rsidR="00CD6A5B" w:rsidRPr="00261582" w:rsidRDefault="00CD6A5B" w:rsidP="00CD6A5B">
      <w:pPr>
        <w:rPr>
          <w:lang w:val="en-GB"/>
        </w:rPr>
      </w:pPr>
    </w:p>
    <w:p w:rsidR="008E68DD" w:rsidRPr="00261582" w:rsidRDefault="007B480E" w:rsidP="00CD6A5B">
      <w:pPr>
        <w:rPr>
          <w:lang w:val="en-GB"/>
        </w:rPr>
      </w:pPr>
      <w:r w:rsidRPr="00261582">
        <w:rPr>
          <w:lang w:val="en-GB"/>
        </w:rPr>
        <w:t>Behind the scene the following sub-tasks are performed :</w:t>
      </w:r>
    </w:p>
    <w:p w:rsidR="007B480E" w:rsidRPr="00261582" w:rsidRDefault="0091603E" w:rsidP="007B480E">
      <w:pPr>
        <w:pStyle w:val="ListParagraph"/>
        <w:numPr>
          <w:ilvl w:val="0"/>
          <w:numId w:val="1"/>
        </w:numPr>
        <w:rPr>
          <w:lang w:val="en-GB"/>
        </w:rPr>
      </w:pPr>
      <w:r w:rsidRPr="00261582">
        <w:rPr>
          <w:lang w:val="en-GB"/>
        </w:rPr>
        <w:t>Create a resource by following a naming convention : “</w:t>
      </w:r>
      <w:proofErr w:type="spellStart"/>
      <w:r w:rsidRPr="00261582">
        <w:rPr>
          <w:i/>
          <w:lang w:val="en-GB"/>
        </w:rPr>
        <w:t>Api</w:t>
      </w:r>
      <w:proofErr w:type="spellEnd"/>
      <w:r w:rsidRPr="00261582">
        <w:rPr>
          <w:i/>
          <w:lang w:val="en-GB"/>
        </w:rPr>
        <w:t>\&lt;assembly name&gt;\&lt;version number&gt;\&lt;controller name&gt;\&lt;action&gt;</w:t>
      </w:r>
      <w:r w:rsidRPr="00261582">
        <w:rPr>
          <w:lang w:val="en-GB"/>
        </w:rPr>
        <w:t>”</w:t>
      </w:r>
    </w:p>
    <w:p w:rsidR="0091603E" w:rsidRPr="00261582" w:rsidRDefault="0091603E" w:rsidP="007B480E">
      <w:pPr>
        <w:pStyle w:val="ListParagraph"/>
        <w:numPr>
          <w:ilvl w:val="0"/>
          <w:numId w:val="1"/>
        </w:numPr>
        <w:rPr>
          <w:lang w:val="en-GB"/>
        </w:rPr>
      </w:pPr>
      <w:r w:rsidRPr="00261582">
        <w:rPr>
          <w:lang w:val="en-GB"/>
        </w:rPr>
        <w:lastRenderedPageBreak/>
        <w:t xml:space="preserve">Add </w:t>
      </w:r>
      <w:proofErr w:type="spellStart"/>
      <w:r w:rsidR="007C7EC9" w:rsidRPr="00261582">
        <w:rPr>
          <w:lang w:val="en-GB"/>
        </w:rPr>
        <w:t>Nuget</w:t>
      </w:r>
      <w:proofErr w:type="spellEnd"/>
      <w:r w:rsidRPr="00261582">
        <w:rPr>
          <w:lang w:val="en-GB"/>
        </w:rPr>
        <w:t xml:space="preserve"> packages : “</w:t>
      </w:r>
      <w:proofErr w:type="spellStart"/>
      <w:r w:rsidRPr="00261582">
        <w:rPr>
          <w:lang w:val="en-GB"/>
        </w:rPr>
        <w:t>SimpleIdentityServer.UmaIntrospection.Authentication</w:t>
      </w:r>
      <w:proofErr w:type="spellEnd"/>
      <w:r w:rsidRPr="00261582">
        <w:rPr>
          <w:lang w:val="en-GB"/>
        </w:rPr>
        <w:t>” and “</w:t>
      </w:r>
      <w:proofErr w:type="spellStart"/>
      <w:r w:rsidRPr="00261582">
        <w:rPr>
          <w:lang w:val="en-GB"/>
        </w:rPr>
        <w:t>SimpleIdentityServer.Uma.Authorization</w:t>
      </w:r>
      <w:proofErr w:type="spellEnd"/>
      <w:r w:rsidRPr="00261582">
        <w:rPr>
          <w:lang w:val="en-GB"/>
        </w:rPr>
        <w:t>”</w:t>
      </w:r>
    </w:p>
    <w:p w:rsidR="008E2383" w:rsidRPr="00261582" w:rsidRDefault="0091603E" w:rsidP="008E2383">
      <w:pPr>
        <w:pStyle w:val="ListParagraph"/>
        <w:numPr>
          <w:ilvl w:val="0"/>
          <w:numId w:val="1"/>
        </w:numPr>
        <w:rPr>
          <w:lang w:val="en-GB"/>
        </w:rPr>
      </w:pPr>
      <w:r w:rsidRPr="00261582">
        <w:rPr>
          <w:lang w:val="en-GB"/>
        </w:rPr>
        <w:t>Add a test file “</w:t>
      </w:r>
      <w:proofErr w:type="spellStart"/>
      <w:r w:rsidRPr="00261582">
        <w:rPr>
          <w:lang w:val="en-GB"/>
        </w:rPr>
        <w:t>Startup_Sample.cs</w:t>
      </w:r>
      <w:proofErr w:type="spellEnd"/>
      <w:r w:rsidRPr="00261582">
        <w:rPr>
          <w:lang w:val="en-GB"/>
        </w:rPr>
        <w:t xml:space="preserve">”, </w:t>
      </w:r>
      <w:r w:rsidR="008E2383" w:rsidRPr="00261582">
        <w:rPr>
          <w:lang w:val="en-GB"/>
        </w:rPr>
        <w:t>it can be reused to protect the operations.</w:t>
      </w:r>
    </w:p>
    <w:p w:rsidR="00F6319F" w:rsidRPr="00261582" w:rsidRDefault="008E2383" w:rsidP="008E2383">
      <w:pPr>
        <w:rPr>
          <w:lang w:val="en-GB"/>
        </w:rPr>
      </w:pPr>
      <w:r w:rsidRPr="00261582">
        <w:rPr>
          <w:lang w:val="en-GB"/>
        </w:rPr>
        <w:t xml:space="preserve"> </w:t>
      </w:r>
    </w:p>
    <w:p w:rsidR="00F6319F" w:rsidRPr="00261582" w:rsidRDefault="00F6319F" w:rsidP="00383159">
      <w:pPr>
        <w:rPr>
          <w:lang w:val="en-GB"/>
        </w:rPr>
      </w:pPr>
    </w:p>
    <w:p w:rsidR="00F6319F" w:rsidRPr="00261582" w:rsidRDefault="00F6319F" w:rsidP="00F6319F">
      <w:pPr>
        <w:jc w:val="center"/>
        <w:rPr>
          <w:lang w:val="en-GB"/>
        </w:rPr>
      </w:pPr>
      <w:r w:rsidRPr="00261582">
        <w:rPr>
          <w:noProof/>
        </w:rPr>
        <w:drawing>
          <wp:inline distT="0" distB="0" distL="0" distR="0" wp14:anchorId="182A4F97" wp14:editId="2A3C169E">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261582" w:rsidRDefault="00AD4A3F" w:rsidP="00383159">
      <w:pPr>
        <w:rPr>
          <w:lang w:val="en-GB"/>
        </w:rPr>
      </w:pPr>
    </w:p>
    <w:p w:rsidR="0041293C" w:rsidRPr="00261582" w:rsidRDefault="003A712E" w:rsidP="00383159">
      <w:pPr>
        <w:rPr>
          <w:lang w:val="en-GB"/>
        </w:rPr>
      </w:pPr>
      <w:r w:rsidRPr="00261582">
        <w:rPr>
          <w:lang w:val="en-GB"/>
        </w:rPr>
        <w:t xml:space="preserve">Technical details are described </w:t>
      </w:r>
      <w:r w:rsidR="000D659F" w:rsidRPr="00261582">
        <w:rPr>
          <w:lang w:val="en-GB"/>
        </w:rPr>
        <w:t>in the</w:t>
      </w:r>
      <w:r w:rsidRPr="00261582">
        <w:rPr>
          <w:lang w:val="en-GB"/>
        </w:rPr>
        <w:t xml:space="preserve"> « technical documentation »</w:t>
      </w:r>
      <w:r w:rsidR="0041293C" w:rsidRPr="00261582">
        <w:rPr>
          <w:lang w:val="en-GB"/>
        </w:rPr>
        <w:t>».</w:t>
      </w:r>
    </w:p>
    <w:p w:rsidR="009272ED" w:rsidRPr="00261582" w:rsidRDefault="009272ED" w:rsidP="00383159">
      <w:pPr>
        <w:rPr>
          <w:lang w:val="en-GB"/>
        </w:rPr>
      </w:pPr>
    </w:p>
    <w:p w:rsidR="009272ED" w:rsidRPr="00261582" w:rsidRDefault="005E0E64" w:rsidP="00013BA3">
      <w:pPr>
        <w:pStyle w:val="Heading2"/>
        <w:rPr>
          <w:lang w:val="en-GB"/>
        </w:rPr>
      </w:pPr>
      <w:bookmarkStart w:id="44" w:name="_Toc461019138"/>
      <w:r w:rsidRPr="00261582">
        <w:rPr>
          <w:lang w:val="en-GB"/>
        </w:rPr>
        <w:t>Generate security proxy</w:t>
      </w:r>
      <w:bookmarkEnd w:id="44"/>
    </w:p>
    <w:p w:rsidR="00132053" w:rsidRPr="00261582" w:rsidRDefault="00132053" w:rsidP="00383159">
      <w:pPr>
        <w:rPr>
          <w:lang w:val="en-GB"/>
        </w:rPr>
      </w:pPr>
    </w:p>
    <w:p w:rsidR="003B2190" w:rsidRPr="00261582" w:rsidRDefault="00C0211C" w:rsidP="00383159">
      <w:pPr>
        <w:rPr>
          <w:lang w:val="en-GB"/>
        </w:rPr>
      </w:pPr>
      <w:r w:rsidRPr="00261582">
        <w:rPr>
          <w:lang w:val="en-GB"/>
        </w:rPr>
        <w:t>An application / client who want</w:t>
      </w:r>
      <w:r w:rsidR="005C6061" w:rsidRPr="00261582">
        <w:rPr>
          <w:lang w:val="en-GB"/>
        </w:rPr>
        <w:t>s</w:t>
      </w:r>
      <w:r w:rsidRPr="00261582">
        <w:rPr>
          <w:lang w:val="en-GB"/>
        </w:rPr>
        <w:t xml:space="preserve"> to access to protected resources, needs to retrieve an RPT token first</w:t>
      </w:r>
      <w:r w:rsidR="00D0589D" w:rsidRPr="00261582">
        <w:rPr>
          <w:lang w:val="en-GB"/>
        </w:rPr>
        <w:t xml:space="preserve"> and passes it to the Authorization request header</w:t>
      </w:r>
      <w:r w:rsidR="003B2190" w:rsidRPr="00261582">
        <w:rPr>
          <w:lang w:val="en-GB"/>
        </w:rPr>
        <w:t xml:space="preserve">. </w:t>
      </w:r>
      <w:r w:rsidR="00BE69D6" w:rsidRPr="00261582">
        <w:rPr>
          <w:lang w:val="en-GB"/>
        </w:rPr>
        <w:t xml:space="preserve">To do that the option </w:t>
      </w:r>
      <w:r w:rsidR="00BE69D6" w:rsidRPr="00261582">
        <w:rPr>
          <w:i/>
          <w:lang w:val="en-GB"/>
        </w:rPr>
        <w:t>generate security proxy</w:t>
      </w:r>
      <w:r w:rsidR="00BE69D6" w:rsidRPr="00261582">
        <w:rPr>
          <w:lang w:val="en-GB"/>
        </w:rPr>
        <w:t xml:space="preserve"> can be used by the developer.</w:t>
      </w:r>
    </w:p>
    <w:p w:rsidR="00BE69D6" w:rsidRPr="00261582" w:rsidRDefault="00BE69D6" w:rsidP="00383159">
      <w:pPr>
        <w:rPr>
          <w:lang w:val="en-GB"/>
        </w:rPr>
      </w:pPr>
    </w:p>
    <w:p w:rsidR="00E0101F" w:rsidRPr="00261582" w:rsidRDefault="00496720" w:rsidP="003B2190">
      <w:pPr>
        <w:rPr>
          <w:lang w:val="en-GB"/>
        </w:rPr>
      </w:pPr>
      <w:r w:rsidRPr="00261582">
        <w:rPr>
          <w:lang w:val="en-GB"/>
        </w:rPr>
        <w:t xml:space="preserve">The following actions are available in the window: </w:t>
      </w:r>
    </w:p>
    <w:p w:rsidR="001F5058" w:rsidRPr="00261582" w:rsidRDefault="001F5058" w:rsidP="00383159">
      <w:pPr>
        <w:rPr>
          <w:lang w:val="en-GB"/>
        </w:rPr>
      </w:pPr>
    </w:p>
    <w:p w:rsidR="00330F4C" w:rsidRPr="00261582" w:rsidRDefault="006B0BAD" w:rsidP="00383159">
      <w:pPr>
        <w:rPr>
          <w:lang w:val="en-GB"/>
        </w:rPr>
      </w:pPr>
      <w:r>
        <w:rPr>
          <w:noProof/>
        </w:rPr>
        <w:drawing>
          <wp:inline distT="0" distB="0" distL="0" distR="0">
            <wp:extent cx="4657725" cy="200977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2009775"/>
                    </a:xfrm>
                    <a:prstGeom prst="rect">
                      <a:avLst/>
                    </a:prstGeom>
                    <a:noFill/>
                    <a:ln>
                      <a:noFill/>
                    </a:ln>
                  </pic:spPr>
                </pic:pic>
              </a:graphicData>
            </a:graphic>
          </wp:inline>
        </w:drawing>
      </w:r>
    </w:p>
    <w:p w:rsidR="00330F4C" w:rsidRPr="00261582" w:rsidRDefault="00330F4C" w:rsidP="00383159">
      <w:pPr>
        <w:rPr>
          <w:lang w:val="en-GB"/>
        </w:rPr>
      </w:pPr>
    </w:p>
    <w:p w:rsidR="00376035" w:rsidRPr="00261582" w:rsidRDefault="00013BA3" w:rsidP="00013BA3">
      <w:pPr>
        <w:pStyle w:val="Heading3"/>
        <w:rPr>
          <w:lang w:val="en-GB"/>
        </w:rPr>
      </w:pPr>
      <w:bookmarkStart w:id="45" w:name="_Toc461019139"/>
      <w:r w:rsidRPr="00261582">
        <w:rPr>
          <w:lang w:val="en-GB"/>
        </w:rPr>
        <w:t xml:space="preserve">Action : </w:t>
      </w:r>
      <w:r w:rsidR="000530F2" w:rsidRPr="00261582">
        <w:rPr>
          <w:lang w:val="en-GB"/>
        </w:rPr>
        <w:t>Search one or more resources</w:t>
      </w:r>
      <w:bookmarkEnd w:id="45"/>
    </w:p>
    <w:p w:rsidR="00013BA3" w:rsidRPr="00261582" w:rsidRDefault="00013BA3" w:rsidP="00383159">
      <w:pPr>
        <w:rPr>
          <w:lang w:val="en-GB"/>
        </w:rPr>
      </w:pPr>
    </w:p>
    <w:p w:rsidR="00A97A02" w:rsidRPr="00261582" w:rsidRDefault="000530F2" w:rsidP="000530F2">
      <w:pPr>
        <w:rPr>
          <w:lang w:val="en-GB"/>
        </w:rPr>
      </w:pPr>
      <w:r w:rsidRPr="00261582">
        <w:rPr>
          <w:lang w:val="en-GB"/>
        </w:rPr>
        <w:t>Type the name in the search bar and click on “search” to confirm.</w:t>
      </w:r>
    </w:p>
    <w:p w:rsidR="009C363C" w:rsidRPr="00261582" w:rsidRDefault="00BC76E5" w:rsidP="00BC76E5">
      <w:pPr>
        <w:jc w:val="center"/>
        <w:rPr>
          <w:lang w:val="en-GB"/>
        </w:rPr>
      </w:pPr>
      <w:r w:rsidRPr="00261582">
        <w:rPr>
          <w:noProof/>
        </w:rPr>
        <w:lastRenderedPageBreak/>
        <w:drawing>
          <wp:inline distT="0" distB="0" distL="0" distR="0" wp14:anchorId="36F2B1A0" wp14:editId="17951D5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261582" w:rsidRDefault="009C363C" w:rsidP="00383159">
      <w:pPr>
        <w:rPr>
          <w:lang w:val="en-GB"/>
        </w:rPr>
      </w:pPr>
    </w:p>
    <w:p w:rsidR="00013BA3" w:rsidRPr="00261582" w:rsidRDefault="00013BA3" w:rsidP="00013BA3">
      <w:pPr>
        <w:pStyle w:val="Heading3"/>
        <w:rPr>
          <w:lang w:val="en-GB"/>
        </w:rPr>
      </w:pPr>
      <w:bookmarkStart w:id="46" w:name="_Toc461019140"/>
      <w:r w:rsidRPr="00261582">
        <w:rPr>
          <w:lang w:val="en-GB"/>
        </w:rPr>
        <w:t xml:space="preserve">Action : </w:t>
      </w:r>
      <w:r w:rsidR="000530F2" w:rsidRPr="00261582">
        <w:rPr>
          <w:lang w:val="en-GB"/>
        </w:rPr>
        <w:t>Add a security proxy</w:t>
      </w:r>
      <w:bookmarkEnd w:id="46"/>
    </w:p>
    <w:p w:rsidR="00376035" w:rsidRPr="00261582" w:rsidRDefault="00376035" w:rsidP="00383159">
      <w:pPr>
        <w:rPr>
          <w:lang w:val="en-GB"/>
        </w:rPr>
      </w:pPr>
    </w:p>
    <w:p w:rsidR="002E01EE" w:rsidRPr="00261582" w:rsidRDefault="002E01EE" w:rsidP="00383159">
      <w:pPr>
        <w:rPr>
          <w:lang w:val="en-GB"/>
        </w:rPr>
      </w:pPr>
      <w:r w:rsidRPr="00261582">
        <w:rPr>
          <w:lang w:val="en-GB"/>
        </w:rPr>
        <w:t xml:space="preserve">Select one resource and click on </w:t>
      </w:r>
      <w:r w:rsidRPr="00261582">
        <w:rPr>
          <w:i/>
          <w:lang w:val="en-GB"/>
        </w:rPr>
        <w:t>Add</w:t>
      </w:r>
      <w:r w:rsidRPr="00261582">
        <w:rPr>
          <w:lang w:val="en-GB"/>
        </w:rPr>
        <w:t>. The following sub-tasks are performed :</w:t>
      </w:r>
    </w:p>
    <w:p w:rsidR="002E01EE" w:rsidRPr="00261582" w:rsidRDefault="002E01EE" w:rsidP="002E01EE">
      <w:pPr>
        <w:pStyle w:val="ListParagraph"/>
        <w:numPr>
          <w:ilvl w:val="0"/>
          <w:numId w:val="1"/>
        </w:numPr>
        <w:rPr>
          <w:lang w:val="en-GB"/>
        </w:rPr>
      </w:pPr>
      <w:r w:rsidRPr="00261582">
        <w:rPr>
          <w:lang w:val="en-GB"/>
        </w:rPr>
        <w:t xml:space="preserve">Install the </w:t>
      </w:r>
      <w:proofErr w:type="spellStart"/>
      <w:r w:rsidRPr="00261582">
        <w:rPr>
          <w:lang w:val="en-GB"/>
        </w:rPr>
        <w:t>Nuget</w:t>
      </w:r>
      <w:proofErr w:type="spellEnd"/>
      <w:r w:rsidRPr="00261582">
        <w:rPr>
          <w:lang w:val="en-GB"/>
        </w:rPr>
        <w:t xml:space="preserve"> package : “</w:t>
      </w:r>
      <w:proofErr w:type="spellStart"/>
      <w:r w:rsidRPr="00261582">
        <w:rPr>
          <w:lang w:val="en-GB"/>
        </w:rPr>
        <w:t>SimpleIdentityServer.Proxy</w:t>
      </w:r>
      <w:proofErr w:type="spellEnd"/>
      <w:r w:rsidRPr="00261582">
        <w:rPr>
          <w:lang w:val="en-GB"/>
        </w:rPr>
        <w:t>”</w:t>
      </w:r>
    </w:p>
    <w:p w:rsidR="002E01EE" w:rsidRPr="00261582" w:rsidRDefault="002E01EE" w:rsidP="002E01EE">
      <w:pPr>
        <w:pStyle w:val="ListParagraph"/>
        <w:numPr>
          <w:ilvl w:val="0"/>
          <w:numId w:val="1"/>
        </w:numPr>
        <w:rPr>
          <w:lang w:val="en-GB"/>
        </w:rPr>
      </w:pPr>
      <w:r w:rsidRPr="00261582">
        <w:rPr>
          <w:lang w:val="en-GB"/>
        </w:rPr>
        <w:t>Add files to the selected project :</w:t>
      </w:r>
    </w:p>
    <w:p w:rsidR="002E01EE" w:rsidRPr="00261582" w:rsidRDefault="002E01EE" w:rsidP="002E01EE">
      <w:pPr>
        <w:pStyle w:val="ListParagraph"/>
        <w:numPr>
          <w:ilvl w:val="1"/>
          <w:numId w:val="1"/>
        </w:numPr>
        <w:rPr>
          <w:lang w:val="en-GB"/>
        </w:rPr>
      </w:pPr>
      <w:proofErr w:type="spellStart"/>
      <w:r w:rsidRPr="00261582">
        <w:rPr>
          <w:lang w:val="en-GB"/>
        </w:rPr>
        <w:t>SecurityProxy</w:t>
      </w:r>
      <w:proofErr w:type="spellEnd"/>
      <w:r w:rsidRPr="00261582">
        <w:rPr>
          <w:lang w:val="en-GB"/>
        </w:rPr>
        <w:t>_*.</w:t>
      </w:r>
      <w:proofErr w:type="spellStart"/>
      <w:r w:rsidRPr="00261582">
        <w:rPr>
          <w:lang w:val="en-GB"/>
        </w:rPr>
        <w:t>cs</w:t>
      </w:r>
      <w:proofErr w:type="spellEnd"/>
      <w:r w:rsidRPr="00261582">
        <w:rPr>
          <w:lang w:val="en-GB"/>
        </w:rPr>
        <w:t xml:space="preserve"> : contains a static method which can be used to retrieve an RPT token</w:t>
      </w:r>
    </w:p>
    <w:p w:rsidR="007A42D0" w:rsidRPr="009B61C8" w:rsidRDefault="002E01EE" w:rsidP="006064A4">
      <w:pPr>
        <w:pStyle w:val="ListParagraph"/>
        <w:numPr>
          <w:ilvl w:val="1"/>
          <w:numId w:val="1"/>
        </w:numPr>
        <w:rPr>
          <w:lang w:val="en-GB"/>
        </w:rPr>
      </w:pPr>
      <w:proofErr w:type="spellStart"/>
      <w:r w:rsidRPr="009B61C8">
        <w:rPr>
          <w:lang w:val="en-GB"/>
        </w:rPr>
        <w:t>AuthProvider.cs</w:t>
      </w:r>
      <w:proofErr w:type="spellEnd"/>
      <w:r w:rsidRPr="009B61C8">
        <w:rPr>
          <w:lang w:val="en-GB"/>
        </w:rPr>
        <w:t xml:space="preserve"> : can be use</w:t>
      </w:r>
      <w:r w:rsidR="00B6736F" w:rsidRPr="009B61C8">
        <w:rPr>
          <w:lang w:val="en-GB"/>
        </w:rPr>
        <w:t>d to retrieve an identity token via resource owner credentials</w:t>
      </w:r>
      <w:r w:rsidR="007A42D0" w:rsidRPr="009B61C8">
        <w:rPr>
          <w:lang w:val="en-GB"/>
        </w:rPr>
        <w:br w:type="page"/>
      </w:r>
    </w:p>
    <w:p w:rsidR="002230CA" w:rsidRPr="00261582" w:rsidRDefault="00241067" w:rsidP="00F8035E">
      <w:pPr>
        <w:pStyle w:val="Heading1"/>
        <w:rPr>
          <w:lang w:val="en-GB"/>
        </w:rPr>
      </w:pPr>
      <w:bookmarkStart w:id="47" w:name="_Toc461019141"/>
      <w:r w:rsidRPr="00261582">
        <w:rPr>
          <w:lang w:val="en-GB"/>
        </w:rPr>
        <w:lastRenderedPageBreak/>
        <w:t>Scenarios</w:t>
      </w:r>
      <w:bookmarkEnd w:id="47"/>
    </w:p>
    <w:p w:rsidR="00F8035E" w:rsidRPr="00261582" w:rsidRDefault="00F8035E" w:rsidP="00100A05">
      <w:pPr>
        <w:rPr>
          <w:lang w:val="en-GB"/>
        </w:rPr>
      </w:pPr>
    </w:p>
    <w:p w:rsidR="00464956" w:rsidRPr="00261582" w:rsidRDefault="001E2C5F" w:rsidP="001E2C5F">
      <w:pPr>
        <w:rPr>
          <w:lang w:val="en-GB"/>
        </w:rPr>
      </w:pPr>
      <w:r w:rsidRPr="00261582">
        <w:rPr>
          <w:lang w:val="en-GB"/>
        </w:rPr>
        <w:t>In this chapter we will focus on the most common problems in enterprise, and we will try to solve them.</w:t>
      </w:r>
    </w:p>
    <w:p w:rsidR="00464956" w:rsidRPr="00261582" w:rsidRDefault="00464956" w:rsidP="00100A05">
      <w:pPr>
        <w:rPr>
          <w:lang w:val="en-GB"/>
        </w:rPr>
      </w:pPr>
    </w:p>
    <w:p w:rsidR="00464956" w:rsidRPr="00261582" w:rsidRDefault="00464956" w:rsidP="00464956">
      <w:pPr>
        <w:rPr>
          <w:i/>
          <w:lang w:val="en-GB"/>
        </w:rPr>
      </w:pPr>
      <w:r w:rsidRPr="00261582">
        <w:rPr>
          <w:lang w:val="en-GB"/>
        </w:rPr>
        <w:t xml:space="preserve">Samples can be found here : </w:t>
      </w:r>
    </w:p>
    <w:p w:rsidR="00FE12CF" w:rsidRPr="00261582" w:rsidRDefault="00A975F6" w:rsidP="00100A05">
      <w:pPr>
        <w:rPr>
          <w:lang w:val="en-GB"/>
        </w:rPr>
      </w:pPr>
      <w:r w:rsidRPr="00261582">
        <w:rPr>
          <w:i/>
          <w:lang w:val="en-GB"/>
        </w:rPr>
        <w:t>https://github.com/thabart/SimpleIdentityServer.Samples.git</w:t>
      </w:r>
    </w:p>
    <w:p w:rsidR="00F8035E" w:rsidRPr="00261582" w:rsidRDefault="00F8035E" w:rsidP="00100A05">
      <w:pPr>
        <w:rPr>
          <w:lang w:val="en-GB"/>
        </w:rPr>
      </w:pPr>
    </w:p>
    <w:p w:rsidR="00A975F6" w:rsidRPr="00261582" w:rsidRDefault="00D83E23" w:rsidP="00F36D19">
      <w:pPr>
        <w:pStyle w:val="Heading2"/>
        <w:rPr>
          <w:lang w:val="en-GB"/>
        </w:rPr>
      </w:pPr>
      <w:bookmarkStart w:id="48" w:name="_Toc461019142"/>
      <w:r w:rsidRPr="00261582">
        <w:rPr>
          <w:lang w:val="en-GB"/>
        </w:rPr>
        <w:t>First scenario</w:t>
      </w:r>
      <w:r w:rsidR="00682261" w:rsidRPr="00261582">
        <w:rPr>
          <w:lang w:val="en-GB"/>
        </w:rPr>
        <w:t xml:space="preserve">: </w:t>
      </w:r>
      <w:r w:rsidR="00D00DBD" w:rsidRPr="00261582">
        <w:rPr>
          <w:lang w:val="en-GB"/>
        </w:rPr>
        <w:t>An heavy application wants to access to a protected API</w:t>
      </w:r>
      <w:bookmarkEnd w:id="48"/>
    </w:p>
    <w:p w:rsidR="00A975F6" w:rsidRPr="00261582" w:rsidRDefault="00A975F6" w:rsidP="00100A05">
      <w:pPr>
        <w:rPr>
          <w:lang w:val="en-GB"/>
        </w:rPr>
      </w:pPr>
    </w:p>
    <w:p w:rsidR="00D83E23" w:rsidRPr="00261582" w:rsidRDefault="00447145" w:rsidP="00884F5B">
      <w:pPr>
        <w:pStyle w:val="NoSpacing"/>
        <w:rPr>
          <w:lang w:val="en-GB"/>
        </w:rPr>
      </w:pPr>
      <w:r w:rsidRPr="00261582">
        <w:rPr>
          <w:b/>
          <w:lang w:val="en-GB"/>
        </w:rPr>
        <w:t>Context</w:t>
      </w:r>
      <w:r w:rsidR="00FC2F6A" w:rsidRPr="00261582">
        <w:rPr>
          <w:lang w:val="en-GB"/>
        </w:rPr>
        <w:t xml:space="preserve"> </w:t>
      </w:r>
      <w:r w:rsidR="00D83E23" w:rsidRPr="00261582">
        <w:rPr>
          <w:lang w:val="en-GB"/>
        </w:rPr>
        <w:t xml:space="preserve">An e-commerce enterprise has internally developed a tool used by his marketing team, to retrieve information about his most loyal clients. </w:t>
      </w:r>
    </w:p>
    <w:p w:rsidR="00D83E23" w:rsidRPr="00261582" w:rsidRDefault="00D83E23" w:rsidP="00D83E23">
      <w:pPr>
        <w:pStyle w:val="NoSpacing"/>
        <w:rPr>
          <w:u w:val="single"/>
          <w:lang w:val="en-GB"/>
        </w:rPr>
      </w:pPr>
      <w:r w:rsidRPr="00261582">
        <w:rPr>
          <w:lang w:val="en-GB"/>
        </w:rPr>
        <w:t xml:space="preserve">The application has been developed in WPF and interact with a RESTFUL API to retrieve the clients. </w:t>
      </w:r>
      <w:r w:rsidRPr="00261582">
        <w:rPr>
          <w:u w:val="single"/>
          <w:lang w:val="en-GB"/>
        </w:rPr>
        <w:t>Only this application and users that belong to the “marketing” group are authorized to retrieve the list</w:t>
      </w:r>
      <w:r w:rsidRPr="00261582">
        <w:rPr>
          <w:lang w:val="en-GB"/>
        </w:rPr>
        <w:t>.</w:t>
      </w:r>
    </w:p>
    <w:p w:rsidR="00F36D19" w:rsidRPr="00261582" w:rsidRDefault="00F36D19" w:rsidP="00D83E23">
      <w:pPr>
        <w:pStyle w:val="NoSpacing"/>
        <w:rPr>
          <w:lang w:val="en-GB"/>
        </w:rPr>
      </w:pPr>
    </w:p>
    <w:p w:rsidR="00383DB0" w:rsidRPr="00261582" w:rsidRDefault="00383DB0" w:rsidP="00100A05">
      <w:pPr>
        <w:rPr>
          <w:lang w:val="en-GB"/>
        </w:rPr>
      </w:pPr>
      <w:r w:rsidRPr="00261582">
        <w:rPr>
          <w:b/>
          <w:lang w:val="en-GB"/>
        </w:rPr>
        <w:t>Problem</w:t>
      </w:r>
      <w:r w:rsidR="00C829C7" w:rsidRPr="00261582">
        <w:rPr>
          <w:lang w:val="en-GB"/>
        </w:rPr>
        <w:t xml:space="preserve">: </w:t>
      </w:r>
      <w:r w:rsidRPr="00261582">
        <w:rPr>
          <w:lang w:val="en-GB"/>
        </w:rPr>
        <w:t>How the application can ac</w:t>
      </w:r>
      <w:r w:rsidR="00072E3A">
        <w:rPr>
          <w:lang w:val="en-GB"/>
        </w:rPr>
        <w:t>cess to the protected operation</w:t>
      </w:r>
      <w:r w:rsidRPr="00261582">
        <w:rPr>
          <w:lang w:val="en-GB"/>
        </w:rPr>
        <w:t>?</w:t>
      </w:r>
    </w:p>
    <w:p w:rsidR="00F36D19" w:rsidRPr="00261582" w:rsidRDefault="00383DB0" w:rsidP="00100A05">
      <w:pPr>
        <w:rPr>
          <w:lang w:val="en-GB"/>
        </w:rPr>
      </w:pPr>
      <w:r w:rsidRPr="00261582">
        <w:rPr>
          <w:lang w:val="en-GB"/>
        </w:rPr>
        <w:t xml:space="preserve"> </w:t>
      </w:r>
    </w:p>
    <w:p w:rsidR="00C829C7" w:rsidRPr="00261582" w:rsidRDefault="00C829C7" w:rsidP="00100A05">
      <w:pPr>
        <w:rPr>
          <w:lang w:val="en-GB"/>
        </w:rPr>
      </w:pPr>
      <w:r w:rsidRPr="00261582">
        <w:rPr>
          <w:b/>
          <w:lang w:val="en-GB"/>
        </w:rPr>
        <w:t>Solution</w:t>
      </w:r>
      <w:r w:rsidRPr="00261582">
        <w:rPr>
          <w:lang w:val="en-GB"/>
        </w:rPr>
        <w:t xml:space="preserve">: </w:t>
      </w:r>
    </w:p>
    <w:p w:rsidR="00C829C7" w:rsidRPr="00261582" w:rsidRDefault="00C829C7" w:rsidP="00100A05">
      <w:pPr>
        <w:rPr>
          <w:lang w:val="en-GB"/>
        </w:rPr>
      </w:pPr>
    </w:p>
    <w:p w:rsidR="00E37CC2" w:rsidRPr="00261582" w:rsidRDefault="00E37CC2" w:rsidP="00100A05">
      <w:pPr>
        <w:rPr>
          <w:lang w:val="en-GB"/>
        </w:rPr>
      </w:pPr>
      <w:r w:rsidRPr="00261582">
        <w:rPr>
          <w:lang w:val="en-GB"/>
        </w:rPr>
        <w:t>The workflow is made of three big steps:</w:t>
      </w:r>
    </w:p>
    <w:p w:rsidR="009801D7" w:rsidRPr="00261582" w:rsidRDefault="00395C37" w:rsidP="009801D7">
      <w:pPr>
        <w:pStyle w:val="ListParagraph"/>
        <w:numPr>
          <w:ilvl w:val="0"/>
          <w:numId w:val="3"/>
        </w:numPr>
        <w:rPr>
          <w:lang w:val="en-GB"/>
        </w:rPr>
      </w:pPr>
      <w:r w:rsidRPr="00261582">
        <w:rPr>
          <w:lang w:val="en-GB"/>
        </w:rPr>
        <w:t>Identity token</w:t>
      </w:r>
      <w:r w:rsidR="00E37CC2" w:rsidRPr="00261582">
        <w:rPr>
          <w:lang w:val="en-GB"/>
        </w:rPr>
        <w:t xml:space="preserve">: retrieve an identity token </w:t>
      </w:r>
      <w:r w:rsidR="008F2B68" w:rsidRPr="00261582">
        <w:rPr>
          <w:lang w:val="en-GB"/>
        </w:rPr>
        <w:t>with</w:t>
      </w:r>
      <w:r w:rsidR="00E37CC2" w:rsidRPr="00261582">
        <w:rPr>
          <w:lang w:val="en-GB"/>
        </w:rPr>
        <w:t xml:space="preserve"> implicit grant-type</w:t>
      </w:r>
      <w:r w:rsidR="006D6106" w:rsidRPr="00261582">
        <w:rPr>
          <w:lang w:val="en-GB"/>
        </w:rPr>
        <w:t xml:space="preserve"> </w:t>
      </w:r>
      <w:r w:rsidR="00794C5B" w:rsidRPr="00261582">
        <w:rPr>
          <w:rStyle w:val="FootnoteReference"/>
          <w:lang w:val="en-GB"/>
        </w:rPr>
        <w:footnoteReference w:id="9"/>
      </w:r>
      <w:r w:rsidR="00955676" w:rsidRPr="00261582">
        <w:rPr>
          <w:lang w:val="en-GB"/>
        </w:rPr>
        <w:t xml:space="preserve">. </w:t>
      </w:r>
      <w:r w:rsidR="00E37CC2" w:rsidRPr="00261582">
        <w:rPr>
          <w:lang w:val="en-GB"/>
        </w:rPr>
        <w:t xml:space="preserve">The token is returned to the client in a </w:t>
      </w:r>
      <w:proofErr w:type="spellStart"/>
      <w:r w:rsidR="00E37CC2" w:rsidRPr="00261582">
        <w:rPr>
          <w:lang w:val="en-GB"/>
        </w:rPr>
        <w:t>callback</w:t>
      </w:r>
      <w:proofErr w:type="spellEnd"/>
      <w:r w:rsidR="00E37CC2" w:rsidRPr="00261582">
        <w:rPr>
          <w:lang w:val="en-GB"/>
        </w:rPr>
        <w:t xml:space="preserve"> parameter</w:t>
      </w:r>
      <w:r w:rsidR="00D92CC5" w:rsidRPr="00261582">
        <w:rPr>
          <w:lang w:val="en-GB"/>
        </w:rPr>
        <w:t>.</w:t>
      </w:r>
    </w:p>
    <w:p w:rsidR="009801D7" w:rsidRPr="00261582" w:rsidRDefault="00842BFB" w:rsidP="009801D7">
      <w:pPr>
        <w:pStyle w:val="NoSpacing"/>
        <w:numPr>
          <w:ilvl w:val="0"/>
          <w:numId w:val="3"/>
        </w:numPr>
        <w:rPr>
          <w:lang w:val="en-GB"/>
        </w:rPr>
      </w:pPr>
      <w:r w:rsidRPr="00261582">
        <w:rPr>
          <w:i/>
          <w:lang w:val="en-GB"/>
        </w:rPr>
        <w:t>RPT token</w:t>
      </w:r>
      <w:r w:rsidR="00072E3A">
        <w:rPr>
          <w:lang w:val="en-GB"/>
        </w:rPr>
        <w:t xml:space="preserve"> </w:t>
      </w:r>
      <w:r w:rsidR="00BA4880" w:rsidRPr="00261582">
        <w:rPr>
          <w:lang w:val="en-GB"/>
        </w:rPr>
        <w:t xml:space="preserve">The identity and </w:t>
      </w:r>
      <w:r w:rsidR="00921780" w:rsidRPr="00261582">
        <w:rPr>
          <w:lang w:val="en-GB"/>
        </w:rPr>
        <w:t>access token</w:t>
      </w:r>
      <w:r w:rsidR="00DB0C53" w:rsidRPr="00261582">
        <w:rPr>
          <w:lang w:val="en-GB"/>
        </w:rPr>
        <w:t xml:space="preserve"> (valid for the scope </w:t>
      </w:r>
      <w:proofErr w:type="spellStart"/>
      <w:r w:rsidR="00DB0C53" w:rsidRPr="00261582">
        <w:rPr>
          <w:lang w:val="en-GB"/>
        </w:rPr>
        <w:t>uma_authorization</w:t>
      </w:r>
      <w:proofErr w:type="spellEnd"/>
      <w:r w:rsidR="00DB0C53" w:rsidRPr="00261582">
        <w:rPr>
          <w:lang w:val="en-GB"/>
        </w:rPr>
        <w:t>)</w:t>
      </w:r>
      <w:r w:rsidR="00BA4880" w:rsidRPr="00261582">
        <w:rPr>
          <w:lang w:val="en-GB"/>
        </w:rPr>
        <w:t xml:space="preserve"> are passed in the request to retrieve the RPT </w:t>
      </w:r>
      <w:r w:rsidR="00442512" w:rsidRPr="00261582">
        <w:rPr>
          <w:lang w:val="en-GB"/>
        </w:rPr>
        <w:t>one</w:t>
      </w:r>
      <w:r w:rsidR="007F51EB" w:rsidRPr="00261582">
        <w:rPr>
          <w:lang w:val="en-GB"/>
        </w:rPr>
        <w:t xml:space="preserve"> </w:t>
      </w:r>
      <w:r w:rsidR="007F51EB" w:rsidRPr="00261582">
        <w:rPr>
          <w:rStyle w:val="FootnoteReference"/>
          <w:lang w:val="en-GB"/>
        </w:rPr>
        <w:footnoteReference w:id="10"/>
      </w:r>
      <w:r w:rsidR="00424C1D" w:rsidRPr="00261582">
        <w:rPr>
          <w:lang w:val="en-GB"/>
        </w:rPr>
        <w:t>.</w:t>
      </w:r>
      <w:r w:rsidR="00BA4880" w:rsidRPr="00261582">
        <w:rPr>
          <w:lang w:val="en-GB"/>
        </w:rPr>
        <w:t xml:space="preserve"> </w:t>
      </w:r>
      <w:r w:rsidR="00424C1D" w:rsidRPr="00261582">
        <w:rPr>
          <w:lang w:val="en-GB"/>
        </w:rPr>
        <w:t>When</w:t>
      </w:r>
      <w:r w:rsidR="00BA4880" w:rsidRPr="00261582">
        <w:rPr>
          <w:lang w:val="en-GB"/>
        </w:rPr>
        <w:t xml:space="preserve"> it is received </w:t>
      </w:r>
      <w:r w:rsidR="00DE0590" w:rsidRPr="00261582">
        <w:rPr>
          <w:lang w:val="en-GB"/>
        </w:rPr>
        <w:t xml:space="preserve">by the </w:t>
      </w:r>
      <w:r w:rsidR="007728BB" w:rsidRPr="00261582">
        <w:rPr>
          <w:lang w:val="en-GB"/>
        </w:rPr>
        <w:t>WPF application</w:t>
      </w:r>
      <w:r w:rsidR="006A774F" w:rsidRPr="00261582">
        <w:rPr>
          <w:lang w:val="en-GB"/>
        </w:rPr>
        <w:t xml:space="preserve">, </w:t>
      </w:r>
      <w:r w:rsidR="00BA4880" w:rsidRPr="00261582">
        <w:rPr>
          <w:lang w:val="en-GB"/>
        </w:rPr>
        <w:t xml:space="preserve">the token is passed in the Authorization header to retrieve the </w:t>
      </w:r>
      <w:r w:rsidR="00ED02CA" w:rsidRPr="00261582">
        <w:rPr>
          <w:lang w:val="en-GB"/>
        </w:rPr>
        <w:t>loyal clients</w:t>
      </w:r>
      <w:r w:rsidR="00BA4880" w:rsidRPr="00261582">
        <w:rPr>
          <w:lang w:val="en-GB"/>
        </w:rPr>
        <w:t xml:space="preserve">. </w:t>
      </w:r>
      <w:r w:rsidR="00C156CB" w:rsidRPr="00261582">
        <w:rPr>
          <w:lang w:val="en-GB"/>
        </w:rPr>
        <w:t>Both parameters are required by the authorization policy.</w:t>
      </w:r>
    </w:p>
    <w:p w:rsidR="009801D7" w:rsidRPr="00261582" w:rsidRDefault="0005711C" w:rsidP="009801D7">
      <w:pPr>
        <w:pStyle w:val="NoSpacing"/>
        <w:numPr>
          <w:ilvl w:val="0"/>
          <w:numId w:val="3"/>
        </w:numPr>
        <w:rPr>
          <w:lang w:val="en-GB"/>
        </w:rPr>
      </w:pPr>
      <w:r w:rsidRPr="00261582">
        <w:rPr>
          <w:i/>
          <w:lang w:val="en-GB"/>
        </w:rPr>
        <w:t>Check RPT token</w:t>
      </w:r>
      <w:r w:rsidR="005F3BE0" w:rsidRPr="00261582">
        <w:rPr>
          <w:lang w:val="en-GB"/>
        </w:rPr>
        <w:t xml:space="preserve">: </w:t>
      </w:r>
      <w:r w:rsidR="00DA562A" w:rsidRPr="00261582">
        <w:rPr>
          <w:lang w:val="en-GB"/>
        </w:rPr>
        <w:t xml:space="preserve">The token is checked against the introspection endpoint </w:t>
      </w:r>
      <w:r w:rsidRPr="00261582">
        <w:rPr>
          <w:rStyle w:val="FootnoteReference"/>
          <w:lang w:val="en-GB"/>
        </w:rPr>
        <w:footnoteReference w:id="11"/>
      </w:r>
      <w:r w:rsidR="00DA562A" w:rsidRPr="00261582">
        <w:rPr>
          <w:lang w:val="en-GB"/>
        </w:rPr>
        <w:t xml:space="preserve">, this endpoint is offered by </w:t>
      </w:r>
      <w:r w:rsidRPr="00261582">
        <w:rPr>
          <w:lang w:val="en-GB"/>
        </w:rPr>
        <w:t>the UMA server.</w:t>
      </w:r>
    </w:p>
    <w:p w:rsidR="009801D7" w:rsidRPr="00261582" w:rsidRDefault="00F37047" w:rsidP="009801D7">
      <w:pPr>
        <w:pStyle w:val="NoSpacing"/>
        <w:rPr>
          <w:lang w:val="en-GB"/>
        </w:rPr>
      </w:pPr>
      <w:r>
        <w:rPr>
          <w:noProof/>
        </w:rPr>
        <w:lastRenderedPageBreak/>
        <w:drawing>
          <wp:inline distT="0" distB="0" distL="0" distR="0">
            <wp:extent cx="5486400" cy="31432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inline>
        </w:drawing>
      </w:r>
    </w:p>
    <w:p w:rsidR="009801D7" w:rsidRPr="00261582" w:rsidRDefault="009801D7" w:rsidP="009801D7">
      <w:pPr>
        <w:pStyle w:val="NoSpacing"/>
        <w:rPr>
          <w:lang w:val="en-GB"/>
        </w:rPr>
      </w:pPr>
    </w:p>
    <w:p w:rsidR="004B5D6F" w:rsidRPr="00261582" w:rsidRDefault="00D731D8" w:rsidP="009801D7">
      <w:pPr>
        <w:pStyle w:val="NoSpacing"/>
        <w:rPr>
          <w:lang w:val="en-GB"/>
        </w:rPr>
      </w:pPr>
      <w:r w:rsidRPr="00261582">
        <w:rPr>
          <w:lang w:val="en-GB"/>
        </w:rPr>
        <w:t xml:space="preserve">We spared you the implementation details, otherwise it will </w:t>
      </w:r>
      <w:r w:rsidR="00724B5C" w:rsidRPr="00261582">
        <w:rPr>
          <w:lang w:val="en-GB"/>
        </w:rPr>
        <w:t xml:space="preserve">be </w:t>
      </w:r>
      <w:r w:rsidRPr="00261582">
        <w:rPr>
          <w:lang w:val="en-GB"/>
        </w:rPr>
        <w:t xml:space="preserve">too </w:t>
      </w:r>
      <w:r w:rsidR="00EA07F1" w:rsidRPr="00261582">
        <w:rPr>
          <w:lang w:val="en-GB"/>
        </w:rPr>
        <w:t xml:space="preserve">much </w:t>
      </w:r>
      <w:r w:rsidRPr="00261582">
        <w:rPr>
          <w:lang w:val="en-GB"/>
        </w:rPr>
        <w:t>difficult to understand. The workflow is normally much more complex and contains more intermediate steps.</w:t>
      </w:r>
    </w:p>
    <w:p w:rsidR="00120BBA" w:rsidRPr="00261582" w:rsidRDefault="00120BBA" w:rsidP="00120BBA">
      <w:pPr>
        <w:pStyle w:val="NoSpacing"/>
        <w:rPr>
          <w:lang w:val="en-GB"/>
        </w:rPr>
      </w:pPr>
    </w:p>
    <w:p w:rsidR="005D1887" w:rsidRPr="00261582" w:rsidRDefault="00D731D8" w:rsidP="00120BBA">
      <w:pPr>
        <w:pStyle w:val="NoSpacing"/>
        <w:rPr>
          <w:lang w:val="en-GB"/>
        </w:rPr>
      </w:pPr>
      <w:r w:rsidRPr="00261582">
        <w:rPr>
          <w:lang w:val="en-GB"/>
        </w:rPr>
        <w:t xml:space="preserve">Before </w:t>
      </w:r>
      <w:r w:rsidR="00795140" w:rsidRPr="00261582">
        <w:rPr>
          <w:lang w:val="en-GB"/>
        </w:rPr>
        <w:t>going further</w:t>
      </w:r>
      <w:r w:rsidRPr="00261582">
        <w:rPr>
          <w:lang w:val="en-GB"/>
        </w:rPr>
        <w:t>,</w:t>
      </w:r>
      <w:r w:rsidR="00320B8A" w:rsidRPr="00261582">
        <w:rPr>
          <w:lang w:val="en-GB"/>
        </w:rPr>
        <w:t xml:space="preserve"> </w:t>
      </w:r>
      <w:r w:rsidR="00795140" w:rsidRPr="00261582">
        <w:rPr>
          <w:lang w:val="en-GB"/>
        </w:rPr>
        <w:t>we are going to prepare the envi</w:t>
      </w:r>
      <w:r w:rsidR="002555FF" w:rsidRPr="00261582">
        <w:rPr>
          <w:lang w:val="en-GB"/>
        </w:rPr>
        <w:t>ronment by following the steps:</w:t>
      </w:r>
    </w:p>
    <w:p w:rsidR="005D1887" w:rsidRPr="00261582" w:rsidRDefault="00F37047" w:rsidP="00120BBA">
      <w:pPr>
        <w:pStyle w:val="NoSpacing"/>
        <w:rPr>
          <w:lang w:val="en-GB"/>
        </w:rPr>
      </w:pPr>
      <w:r>
        <w:rPr>
          <w:noProof/>
        </w:rPr>
        <w:drawing>
          <wp:inline distT="0" distB="0" distL="0" distR="0" wp14:anchorId="58F33E35" wp14:editId="06A64CE7">
            <wp:extent cx="5210175" cy="22383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0175" cy="2238375"/>
                    </a:xfrm>
                    <a:prstGeom prst="rect">
                      <a:avLst/>
                    </a:prstGeom>
                    <a:noFill/>
                    <a:ln>
                      <a:noFill/>
                    </a:ln>
                  </pic:spPr>
                </pic:pic>
              </a:graphicData>
            </a:graphic>
          </wp:inline>
        </w:drawing>
      </w:r>
    </w:p>
    <w:p w:rsidR="00702B58" w:rsidRPr="00261582" w:rsidRDefault="00702B58" w:rsidP="00120BBA">
      <w:pPr>
        <w:pStyle w:val="NoSpacing"/>
        <w:rPr>
          <w:lang w:val="en-GB"/>
        </w:rPr>
      </w:pPr>
    </w:p>
    <w:p w:rsidR="00CE7C7A" w:rsidRPr="00261582" w:rsidRDefault="0064329A" w:rsidP="00A2396F">
      <w:pPr>
        <w:pStyle w:val="Heading3"/>
        <w:rPr>
          <w:lang w:val="en-GB"/>
        </w:rPr>
      </w:pPr>
      <w:bookmarkStart w:id="49" w:name="_Toc461019143"/>
      <w:r w:rsidRPr="00261582">
        <w:rPr>
          <w:lang w:val="en-GB"/>
        </w:rPr>
        <w:t>Identify and classify identities</w:t>
      </w:r>
      <w:bookmarkEnd w:id="49"/>
    </w:p>
    <w:p w:rsidR="00CE7C7A" w:rsidRPr="00261582" w:rsidRDefault="00CE7C7A" w:rsidP="00120BBA">
      <w:pPr>
        <w:pStyle w:val="NoSpacing"/>
        <w:rPr>
          <w:lang w:val="en-GB"/>
        </w:rPr>
      </w:pPr>
    </w:p>
    <w:p w:rsidR="004B2D0A" w:rsidRPr="00261582" w:rsidRDefault="00387745" w:rsidP="00387745">
      <w:pPr>
        <w:pStyle w:val="NoSpacing"/>
        <w:rPr>
          <w:lang w:val="en-GB"/>
        </w:rPr>
      </w:pPr>
      <w:r w:rsidRPr="00261582">
        <w:rPr>
          <w:lang w:val="en-GB"/>
        </w:rPr>
        <w:t xml:space="preserve">The decision table can help you identify and classify </w:t>
      </w:r>
      <w:r w:rsidR="00B863D7" w:rsidRPr="00261582">
        <w:rPr>
          <w:lang w:val="en-GB"/>
        </w:rPr>
        <w:t>them</w:t>
      </w:r>
      <w:r w:rsidRPr="00261582">
        <w:rPr>
          <w:lang w:val="en-GB"/>
        </w:rPr>
        <w:t>.</w:t>
      </w:r>
      <w:r w:rsidR="004B2D0A" w:rsidRPr="00261582">
        <w:rPr>
          <w:lang w:val="en-GB"/>
        </w:rPr>
        <w:t xml:space="preserve"> </w:t>
      </w:r>
    </w:p>
    <w:p w:rsidR="00197C6A" w:rsidRPr="00261582" w:rsidRDefault="00197C6A" w:rsidP="002D6740">
      <w:pPr>
        <w:pStyle w:val="NoSpacing"/>
        <w:rPr>
          <w:lang w:val="en-GB"/>
        </w:rPr>
      </w:pPr>
    </w:p>
    <w:p w:rsidR="004B2D0A" w:rsidRPr="0026158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261582" w:rsidTr="00CF145A">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Questions</w:t>
            </w:r>
          </w:p>
        </w:tc>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Type</w:t>
            </w:r>
          </w:p>
        </w:tc>
      </w:tr>
      <w:tr w:rsidR="00CF145A" w:rsidRPr="00261582" w:rsidTr="00CF145A">
        <w:tc>
          <w:tcPr>
            <w:tcW w:w="4390" w:type="dxa"/>
          </w:tcPr>
          <w:p w:rsidR="00CF145A" w:rsidRPr="00261582" w:rsidRDefault="00FD1390" w:rsidP="00FD1390">
            <w:pPr>
              <w:pStyle w:val="NoSpacing"/>
              <w:rPr>
                <w:lang w:val="en-GB"/>
              </w:rPr>
            </w:pPr>
            <w:r w:rsidRPr="00261582">
              <w:rPr>
                <w:lang w:val="en-GB"/>
              </w:rPr>
              <w:t xml:space="preserve">Which application wants to access to </w:t>
            </w:r>
            <w:r w:rsidRPr="00261582">
              <w:rPr>
                <w:lang w:val="en-GB"/>
              </w:rPr>
              <w:lastRenderedPageBreak/>
              <w:t>the resource ?</w:t>
            </w:r>
          </w:p>
        </w:tc>
        <w:tc>
          <w:tcPr>
            <w:tcW w:w="4390" w:type="dxa"/>
          </w:tcPr>
          <w:p w:rsidR="00CF145A" w:rsidRPr="00261582" w:rsidRDefault="00FD1390" w:rsidP="002D6740">
            <w:pPr>
              <w:pStyle w:val="NoSpacing"/>
              <w:rPr>
                <w:lang w:val="en-GB"/>
              </w:rPr>
            </w:pPr>
            <w:r w:rsidRPr="00261582">
              <w:rPr>
                <w:lang w:val="en-GB"/>
              </w:rPr>
              <w:lastRenderedPageBreak/>
              <w:t>Client</w:t>
            </w:r>
          </w:p>
        </w:tc>
      </w:tr>
      <w:tr w:rsidR="00962690" w:rsidRPr="00261582" w:rsidTr="00CF145A">
        <w:tc>
          <w:tcPr>
            <w:tcW w:w="4390" w:type="dxa"/>
          </w:tcPr>
          <w:p w:rsidR="00962690" w:rsidRPr="00261582" w:rsidRDefault="00FD1390" w:rsidP="00FD1390">
            <w:pPr>
              <w:pStyle w:val="NoSpacing"/>
              <w:rPr>
                <w:lang w:val="en-GB"/>
              </w:rPr>
            </w:pPr>
            <w:r w:rsidRPr="00261582">
              <w:rPr>
                <w:lang w:val="en-GB"/>
              </w:rPr>
              <w:lastRenderedPageBreak/>
              <w:t>Which operation do-you want to protected ? Identify the service name, his version, the business entity (client, product) et operation.</w:t>
            </w:r>
          </w:p>
        </w:tc>
        <w:tc>
          <w:tcPr>
            <w:tcW w:w="4390" w:type="dxa"/>
          </w:tcPr>
          <w:p w:rsidR="00962690" w:rsidRPr="00261582" w:rsidRDefault="00FD1390" w:rsidP="00FD1390">
            <w:pPr>
              <w:pStyle w:val="NoSpacing"/>
              <w:rPr>
                <w:lang w:val="en-GB"/>
              </w:rPr>
            </w:pPr>
            <w:r w:rsidRPr="00261582">
              <w:rPr>
                <w:lang w:val="en-GB"/>
              </w:rPr>
              <w:t>Resource : Concatenation of service name, version number, business entity and operation.</w:t>
            </w:r>
          </w:p>
        </w:tc>
      </w:tr>
      <w:tr w:rsidR="00AC7AA7" w:rsidRPr="00261582" w:rsidTr="00CF145A">
        <w:tc>
          <w:tcPr>
            <w:tcW w:w="4390" w:type="dxa"/>
          </w:tcPr>
          <w:p w:rsidR="00AC7AA7" w:rsidRPr="00261582" w:rsidRDefault="00FD1390" w:rsidP="00FD1390">
            <w:pPr>
              <w:pStyle w:val="NoSpacing"/>
              <w:rPr>
                <w:lang w:val="en-GB"/>
              </w:rPr>
            </w:pPr>
            <w:r w:rsidRPr="00261582">
              <w:rPr>
                <w:lang w:val="en-GB"/>
              </w:rPr>
              <w:t>Which applications are authorized to access ?</w:t>
            </w:r>
          </w:p>
        </w:tc>
        <w:tc>
          <w:tcPr>
            <w:tcW w:w="4390" w:type="dxa"/>
          </w:tcPr>
          <w:p w:rsidR="00AC7AA7" w:rsidRPr="00261582" w:rsidRDefault="00FD1390" w:rsidP="002D6740">
            <w:pPr>
              <w:pStyle w:val="NoSpacing"/>
              <w:rPr>
                <w:lang w:val="en-GB"/>
              </w:rPr>
            </w:pPr>
            <w:r w:rsidRPr="00261582">
              <w:rPr>
                <w:lang w:val="en-GB"/>
              </w:rPr>
              <w:t>Authorized clients</w:t>
            </w:r>
          </w:p>
        </w:tc>
      </w:tr>
      <w:tr w:rsidR="00FA699F" w:rsidRPr="00261582" w:rsidTr="00CF145A">
        <w:tc>
          <w:tcPr>
            <w:tcW w:w="4390" w:type="dxa"/>
          </w:tcPr>
          <w:p w:rsidR="00FA699F" w:rsidRPr="00261582" w:rsidRDefault="00FD1390" w:rsidP="00FD1390">
            <w:pPr>
              <w:pStyle w:val="NoSpacing"/>
              <w:rPr>
                <w:lang w:val="en-GB"/>
              </w:rPr>
            </w:pPr>
            <w:r w:rsidRPr="00261582">
              <w:rPr>
                <w:lang w:val="en-GB"/>
              </w:rPr>
              <w:t xml:space="preserve">Which resource owner </w:t>
            </w:r>
            <w:proofErr w:type="spellStart"/>
            <w:r w:rsidRPr="00261582">
              <w:rPr>
                <w:lang w:val="en-GB"/>
              </w:rPr>
              <w:t>informations</w:t>
            </w:r>
            <w:proofErr w:type="spellEnd"/>
            <w:r w:rsidRPr="00261582">
              <w:rPr>
                <w:lang w:val="en-GB"/>
              </w:rPr>
              <w:t xml:space="preserve"> are accepted ? </w:t>
            </w:r>
          </w:p>
        </w:tc>
        <w:tc>
          <w:tcPr>
            <w:tcW w:w="4390" w:type="dxa"/>
          </w:tcPr>
          <w:p w:rsidR="00FA699F" w:rsidRPr="00261582" w:rsidRDefault="00FD1390" w:rsidP="002D6740">
            <w:pPr>
              <w:pStyle w:val="NoSpacing"/>
              <w:rPr>
                <w:lang w:val="en-GB"/>
              </w:rPr>
            </w:pPr>
            <w:r w:rsidRPr="00261582">
              <w:rPr>
                <w:lang w:val="en-GB"/>
              </w:rPr>
              <w:t>Claims</w:t>
            </w:r>
          </w:p>
        </w:tc>
      </w:tr>
    </w:tbl>
    <w:p w:rsidR="0074371F" w:rsidRPr="00261582" w:rsidRDefault="0074371F" w:rsidP="002D6740">
      <w:pPr>
        <w:pStyle w:val="NoSpacing"/>
        <w:rPr>
          <w:lang w:val="en-GB"/>
        </w:rPr>
      </w:pPr>
    </w:p>
    <w:p w:rsidR="0074371F" w:rsidRPr="00261582" w:rsidRDefault="00B725D0" w:rsidP="002D6740">
      <w:pPr>
        <w:pStyle w:val="NoSpacing"/>
        <w:rPr>
          <w:lang w:val="en-GB"/>
        </w:rPr>
      </w:pPr>
      <w:r w:rsidRPr="00261582">
        <w:rPr>
          <w:lang w:val="en-GB"/>
        </w:rPr>
        <w:t>Result</w:t>
      </w:r>
      <w:r w:rsidR="00C51A4E" w:rsidRPr="00261582">
        <w:rPr>
          <w:lang w:val="en-GB"/>
        </w:rPr>
        <w:t>:</w:t>
      </w:r>
    </w:p>
    <w:p w:rsidR="00F43E15" w:rsidRPr="00261582" w:rsidRDefault="006D1635" w:rsidP="00F43E15">
      <w:pPr>
        <w:pStyle w:val="NoSpacing"/>
        <w:numPr>
          <w:ilvl w:val="0"/>
          <w:numId w:val="3"/>
        </w:numPr>
        <w:rPr>
          <w:lang w:val="en-GB"/>
        </w:rPr>
      </w:pPr>
      <w:r w:rsidRPr="00261582">
        <w:rPr>
          <w:lang w:val="en-GB"/>
        </w:rPr>
        <w:t>Client</w:t>
      </w:r>
      <w:r w:rsidR="00BB73AA" w:rsidRPr="00261582">
        <w:rPr>
          <w:lang w:val="en-GB"/>
        </w:rPr>
        <w:t xml:space="preserve">: </w:t>
      </w:r>
      <w:r w:rsidR="00CB7F84" w:rsidRPr="00261582">
        <w:rPr>
          <w:lang w:val="en-GB"/>
        </w:rPr>
        <w:t>WPF application</w:t>
      </w:r>
    </w:p>
    <w:p w:rsidR="00706ABE" w:rsidRPr="00261582" w:rsidRDefault="00CB7F84" w:rsidP="00F43E15">
      <w:pPr>
        <w:pStyle w:val="NoSpacing"/>
        <w:numPr>
          <w:ilvl w:val="0"/>
          <w:numId w:val="3"/>
        </w:numPr>
        <w:rPr>
          <w:lang w:val="en-GB"/>
        </w:rPr>
      </w:pPr>
      <w:r w:rsidRPr="00261582">
        <w:rPr>
          <w:lang w:val="en-GB"/>
        </w:rPr>
        <w:t>Resource</w:t>
      </w:r>
      <w:r w:rsidR="006D1635" w:rsidRPr="00261582">
        <w:rPr>
          <w:lang w:val="en-GB"/>
        </w:rPr>
        <w:t> </w:t>
      </w:r>
      <w:r w:rsidR="00904CBD" w:rsidRPr="00261582">
        <w:rPr>
          <w:lang w:val="en-GB"/>
        </w:rPr>
        <w:t xml:space="preserve"> </w:t>
      </w:r>
      <w:proofErr w:type="spellStart"/>
      <w:r w:rsidR="004B742C" w:rsidRPr="00261582">
        <w:rPr>
          <w:lang w:val="en-GB"/>
        </w:rPr>
        <w:t>Client</w:t>
      </w:r>
      <w:r w:rsidR="008E5F2A" w:rsidRPr="00261582">
        <w:rPr>
          <w:lang w:val="en-GB"/>
        </w:rPr>
        <w:t>Api</w:t>
      </w:r>
      <w:proofErr w:type="spellEnd"/>
      <w:r w:rsidR="004B742C" w:rsidRPr="00261582">
        <w:rPr>
          <w:lang w:val="en-GB"/>
        </w:rPr>
        <w:t xml:space="preserve"> / v1 /</w:t>
      </w:r>
      <w:r w:rsidR="00706ABE" w:rsidRPr="00261582">
        <w:rPr>
          <w:lang w:val="en-GB"/>
        </w:rPr>
        <w:t xml:space="preserve"> Clients / Get</w:t>
      </w:r>
    </w:p>
    <w:p w:rsidR="00203633" w:rsidRPr="00261582" w:rsidRDefault="00CB7F84" w:rsidP="00F43E15">
      <w:pPr>
        <w:pStyle w:val="NoSpacing"/>
        <w:numPr>
          <w:ilvl w:val="0"/>
          <w:numId w:val="3"/>
        </w:numPr>
        <w:rPr>
          <w:lang w:val="en-GB"/>
        </w:rPr>
      </w:pPr>
      <w:r w:rsidRPr="00261582">
        <w:rPr>
          <w:lang w:val="en-GB"/>
        </w:rPr>
        <w:t>Authorized clients</w:t>
      </w:r>
      <w:r w:rsidR="004206B4" w:rsidRPr="00261582">
        <w:rPr>
          <w:lang w:val="en-GB"/>
        </w:rPr>
        <w:t xml:space="preserve"> : </w:t>
      </w:r>
      <w:r w:rsidRPr="00261582">
        <w:rPr>
          <w:lang w:val="en-GB"/>
        </w:rPr>
        <w:t>WPF application</w:t>
      </w:r>
    </w:p>
    <w:p w:rsidR="00D72EDF" w:rsidRPr="00261582" w:rsidRDefault="00CB7F84" w:rsidP="00F43E15">
      <w:pPr>
        <w:pStyle w:val="NoSpacing"/>
        <w:numPr>
          <w:ilvl w:val="0"/>
          <w:numId w:val="3"/>
        </w:numPr>
        <w:rPr>
          <w:lang w:val="en-GB"/>
        </w:rPr>
      </w:pPr>
      <w:r w:rsidRPr="00261582">
        <w:rPr>
          <w:lang w:val="en-GB"/>
        </w:rPr>
        <w:t>Claims</w:t>
      </w:r>
      <w:r w:rsidR="00D72EDF" w:rsidRPr="00261582">
        <w:rPr>
          <w:lang w:val="en-GB"/>
        </w:rPr>
        <w:t xml:space="preserve"> : </w:t>
      </w:r>
      <w:r w:rsidRPr="00261582">
        <w:rPr>
          <w:lang w:val="en-GB"/>
        </w:rPr>
        <w:t>role marketing</w:t>
      </w:r>
      <w:r w:rsidR="00DA2A57" w:rsidRPr="00261582">
        <w:rPr>
          <w:lang w:val="en-GB"/>
        </w:rPr>
        <w:t>.</w:t>
      </w:r>
    </w:p>
    <w:p w:rsidR="00433EB9" w:rsidRPr="00261582" w:rsidRDefault="00433EB9" w:rsidP="002D6740">
      <w:pPr>
        <w:pStyle w:val="NoSpacing"/>
        <w:rPr>
          <w:lang w:val="en-GB"/>
        </w:rPr>
      </w:pPr>
    </w:p>
    <w:p w:rsidR="0085269C" w:rsidRPr="00261582" w:rsidRDefault="001210C2" w:rsidP="001210C2">
      <w:pPr>
        <w:pStyle w:val="NoSpacing"/>
        <w:rPr>
          <w:lang w:val="en-GB"/>
        </w:rPr>
      </w:pPr>
      <w:r w:rsidRPr="00261582">
        <w:rPr>
          <w:lang w:val="en-GB"/>
        </w:rPr>
        <w:t>When you have finished, the identities can be added.</w:t>
      </w:r>
    </w:p>
    <w:p w:rsidR="0085269C" w:rsidRPr="00261582" w:rsidRDefault="00D7062D" w:rsidP="00B34913">
      <w:pPr>
        <w:pStyle w:val="Heading3"/>
        <w:rPr>
          <w:lang w:val="en-GB"/>
        </w:rPr>
      </w:pPr>
      <w:bookmarkStart w:id="50" w:name="_Toc461019144"/>
      <w:r w:rsidRPr="00261582">
        <w:rPr>
          <w:lang w:val="en-GB"/>
        </w:rPr>
        <w:t>Add a client</w:t>
      </w:r>
      <w:bookmarkEnd w:id="50"/>
    </w:p>
    <w:p w:rsidR="00444A18" w:rsidRPr="00261582" w:rsidRDefault="00444A18" w:rsidP="002D6740">
      <w:pPr>
        <w:pStyle w:val="NoSpacing"/>
        <w:rPr>
          <w:lang w:val="en-GB"/>
        </w:rPr>
      </w:pPr>
    </w:p>
    <w:p w:rsidR="005A30B2" w:rsidRPr="00261582" w:rsidRDefault="00AC111F" w:rsidP="002D6740">
      <w:pPr>
        <w:pStyle w:val="NoSpacing"/>
        <w:rPr>
          <w:lang w:val="en-GB"/>
        </w:rPr>
      </w:pPr>
      <w:r w:rsidRPr="00261582">
        <w:rPr>
          <w:lang w:val="en-GB"/>
        </w:rPr>
        <w:t xml:space="preserve">Add a new client and edit his </w:t>
      </w:r>
      <w:r w:rsidR="00784C1A" w:rsidRPr="00261582">
        <w:rPr>
          <w:lang w:val="en-GB"/>
        </w:rPr>
        <w:t>properties</w:t>
      </w:r>
      <w:r w:rsidRPr="00261582">
        <w:rPr>
          <w:lang w:val="en-GB"/>
        </w:rPr>
        <w:t xml:space="preserve"> (for more information refer to the use cases “add a client” and “edit a client”). In the new window </w:t>
      </w:r>
      <w:r w:rsidR="00B11C08" w:rsidRPr="00261582">
        <w:rPr>
          <w:lang w:val="en-GB"/>
        </w:rPr>
        <w:t>update</w:t>
      </w:r>
      <w:r w:rsidRPr="00261582">
        <w:rPr>
          <w:lang w:val="en-GB"/>
        </w:rPr>
        <w:t xml:space="preserve"> as many properties as you can. </w:t>
      </w:r>
      <w:r w:rsidR="00541784" w:rsidRPr="00261582">
        <w:rPr>
          <w:lang w:val="en-GB"/>
        </w:rPr>
        <w:t xml:space="preserve">There are parameters </w:t>
      </w:r>
      <w:r w:rsidR="002458FF" w:rsidRPr="00261582">
        <w:rPr>
          <w:lang w:val="en-GB"/>
        </w:rPr>
        <w:t xml:space="preserve">very </w:t>
      </w:r>
      <w:r w:rsidR="00541784" w:rsidRPr="00261582">
        <w:rPr>
          <w:lang w:val="en-GB"/>
        </w:rPr>
        <w:t xml:space="preserve">easy to update like the displayed name and </w:t>
      </w:r>
      <w:proofErr w:type="spellStart"/>
      <w:r w:rsidR="00541784" w:rsidRPr="00261582">
        <w:rPr>
          <w:lang w:val="en-GB"/>
        </w:rPr>
        <w:t>callback</w:t>
      </w:r>
      <w:proofErr w:type="spellEnd"/>
      <w:r w:rsidR="00541784" w:rsidRPr="00261582">
        <w:rPr>
          <w:lang w:val="en-GB"/>
        </w:rPr>
        <w:t xml:space="preserve"> </w:t>
      </w:r>
      <w:proofErr w:type="spellStart"/>
      <w:r w:rsidR="00541784" w:rsidRPr="00261582">
        <w:rPr>
          <w:lang w:val="en-GB"/>
        </w:rPr>
        <w:t>urls</w:t>
      </w:r>
      <w:proofErr w:type="spellEnd"/>
      <w:r w:rsidR="00541784" w:rsidRPr="00261582">
        <w:rPr>
          <w:lang w:val="en-GB"/>
        </w:rPr>
        <w:t xml:space="preserve">, however some </w:t>
      </w:r>
      <w:r w:rsidR="00956EAB" w:rsidRPr="00261582">
        <w:rPr>
          <w:lang w:val="en-GB"/>
        </w:rPr>
        <w:t>of them are not</w:t>
      </w:r>
      <w:r w:rsidR="009251BD" w:rsidRPr="00261582">
        <w:rPr>
          <w:lang w:val="en-GB"/>
        </w:rPr>
        <w:t xml:space="preserve"> obvious</w:t>
      </w:r>
      <w:r w:rsidR="00541784" w:rsidRPr="00261582">
        <w:rPr>
          <w:lang w:val="en-GB"/>
        </w:rPr>
        <w:t>.</w:t>
      </w:r>
      <w:r w:rsidR="00592CAF" w:rsidRPr="00261582">
        <w:rPr>
          <w:lang w:val="en-GB"/>
        </w:rPr>
        <w:t xml:space="preserve"> Try to guess the grant-types </w:t>
      </w:r>
      <w:r w:rsidR="005A30B2" w:rsidRPr="00261582">
        <w:rPr>
          <w:lang w:val="en-GB"/>
        </w:rPr>
        <w:t xml:space="preserve">value, they are needed by the client to interact with the </w:t>
      </w:r>
      <w:r w:rsidR="00DC7D07" w:rsidRPr="00261582">
        <w:rPr>
          <w:lang w:val="en-GB"/>
        </w:rPr>
        <w:t>other</w:t>
      </w:r>
      <w:r w:rsidR="005A30B2" w:rsidRPr="00261582">
        <w:rPr>
          <w:lang w:val="en-GB"/>
        </w:rPr>
        <w:t xml:space="preserve"> components. </w:t>
      </w:r>
      <w:r w:rsidR="00976EAE" w:rsidRPr="00261582">
        <w:rPr>
          <w:lang w:val="en-GB"/>
        </w:rPr>
        <w:t xml:space="preserve">If you </w:t>
      </w:r>
      <w:r w:rsidR="006D1635" w:rsidRPr="00261582">
        <w:rPr>
          <w:lang w:val="en-GB"/>
        </w:rPr>
        <w:t>succeed,</w:t>
      </w:r>
      <w:r w:rsidR="00976EAE" w:rsidRPr="00261582">
        <w:rPr>
          <w:lang w:val="en-GB"/>
        </w:rPr>
        <w:t xml:space="preserve"> then other values can be easily deduced.</w:t>
      </w:r>
    </w:p>
    <w:p w:rsidR="00976EAE" w:rsidRPr="00261582" w:rsidRDefault="00976EAE" w:rsidP="002D6740">
      <w:pPr>
        <w:pStyle w:val="NoSpacing"/>
        <w:rPr>
          <w:lang w:val="en-GB"/>
        </w:rPr>
      </w:pPr>
    </w:p>
    <w:p w:rsidR="00D06A14" w:rsidRPr="00261582" w:rsidRDefault="00D06A14" w:rsidP="002D6740">
      <w:pPr>
        <w:pStyle w:val="NoSpacing"/>
        <w:rPr>
          <w:lang w:val="en-GB"/>
        </w:rPr>
      </w:pPr>
      <w:r w:rsidRPr="00261582">
        <w:rPr>
          <w:lang w:val="en-GB"/>
        </w:rPr>
        <w:t>The better way to choose grant-types is by identifying all interactions with the OPENID server. Only one interaction has been identified in the workflow. An identity and access token (</w:t>
      </w:r>
      <w:proofErr w:type="spellStart"/>
      <w:r w:rsidRPr="00261582">
        <w:rPr>
          <w:lang w:val="en-GB"/>
        </w:rPr>
        <w:t>valids</w:t>
      </w:r>
      <w:proofErr w:type="spellEnd"/>
      <w:r w:rsidRPr="00261582">
        <w:rPr>
          <w:lang w:val="en-GB"/>
        </w:rPr>
        <w:t xml:space="preserve"> for the scopes “</w:t>
      </w:r>
      <w:proofErr w:type="spellStart"/>
      <w:r w:rsidRPr="00261582">
        <w:rPr>
          <w:lang w:val="en-GB"/>
        </w:rPr>
        <w:t>uma_protection</w:t>
      </w:r>
      <w:proofErr w:type="spellEnd"/>
      <w:r w:rsidRPr="00261582">
        <w:rPr>
          <w:lang w:val="en-GB"/>
        </w:rPr>
        <w:t>” and “</w:t>
      </w:r>
      <w:proofErr w:type="spellStart"/>
      <w:r w:rsidRPr="00261582">
        <w:rPr>
          <w:lang w:val="en-GB"/>
        </w:rPr>
        <w:t>uma_authorization</w:t>
      </w:r>
      <w:proofErr w:type="spellEnd"/>
      <w:r w:rsidRPr="00261582">
        <w:rPr>
          <w:lang w:val="en-GB"/>
        </w:rPr>
        <w:t xml:space="preserve">”) are returned to the client. </w:t>
      </w:r>
      <w:r w:rsidR="006D1635" w:rsidRPr="00261582">
        <w:rPr>
          <w:lang w:val="en-GB"/>
        </w:rPr>
        <w:t>Keep in mind that w</w:t>
      </w:r>
      <w:r w:rsidRPr="00261582">
        <w:rPr>
          <w:lang w:val="en-GB"/>
        </w:rPr>
        <w:t xml:space="preserve">hatever the situation, when a client is trying to retrieve an RPT token, an access token </w:t>
      </w:r>
      <w:proofErr w:type="spellStart"/>
      <w:r w:rsidRPr="00261582">
        <w:rPr>
          <w:lang w:val="en-GB"/>
        </w:rPr>
        <w:t>valids</w:t>
      </w:r>
      <w:proofErr w:type="spellEnd"/>
      <w:r w:rsidRPr="00261582">
        <w:rPr>
          <w:lang w:val="en-GB"/>
        </w:rPr>
        <w:t xml:space="preserve"> for both scopes should be retrieved.</w:t>
      </w:r>
    </w:p>
    <w:p w:rsidR="00444A18" w:rsidRPr="00261582" w:rsidRDefault="00F37047" w:rsidP="002D6740">
      <w:pPr>
        <w:pStyle w:val="NoSpacing"/>
        <w:rPr>
          <w:lang w:val="en-GB"/>
        </w:rPr>
      </w:pPr>
      <w:r>
        <w:rPr>
          <w:noProof/>
        </w:rPr>
        <w:lastRenderedPageBreak/>
        <w:drawing>
          <wp:inline distT="0" distB="0" distL="0" distR="0">
            <wp:extent cx="5467350" cy="3162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7350" cy="3162300"/>
                    </a:xfrm>
                    <a:prstGeom prst="rect">
                      <a:avLst/>
                    </a:prstGeom>
                    <a:noFill/>
                    <a:ln>
                      <a:noFill/>
                    </a:ln>
                  </pic:spPr>
                </pic:pic>
              </a:graphicData>
            </a:graphic>
          </wp:inline>
        </w:drawing>
      </w:r>
    </w:p>
    <w:p w:rsidR="00AE1405" w:rsidRPr="00261582" w:rsidRDefault="00AE1405" w:rsidP="00AE1405">
      <w:pPr>
        <w:rPr>
          <w:lang w:val="en-GB"/>
        </w:rPr>
      </w:pPr>
    </w:p>
    <w:p w:rsidR="00AE1405" w:rsidRPr="00261582" w:rsidRDefault="00E9633E" w:rsidP="00664D4B">
      <w:pPr>
        <w:rPr>
          <w:lang w:val="en-GB"/>
        </w:rPr>
      </w:pPr>
      <w:r w:rsidRPr="00261582">
        <w:rPr>
          <w:lang w:val="en-GB"/>
        </w:rPr>
        <w:t xml:space="preserve">Depending on the technical implementation of the client, the grant-type can be different. Relationships </w:t>
      </w:r>
      <w:r w:rsidR="00664D4B" w:rsidRPr="00261582">
        <w:rPr>
          <w:lang w:val="en-GB"/>
        </w:rPr>
        <w:t xml:space="preserve">between implementation </w:t>
      </w:r>
      <w:r w:rsidR="008935BA" w:rsidRPr="00261582">
        <w:rPr>
          <w:lang w:val="en-GB"/>
        </w:rPr>
        <w:t>type and grant-types are listed</w:t>
      </w:r>
      <w:r w:rsidR="00664D4B" w:rsidRPr="00261582">
        <w:rPr>
          <w:lang w:val="en-GB"/>
        </w:rPr>
        <w:t>:</w:t>
      </w:r>
    </w:p>
    <w:p w:rsidR="008A76BA" w:rsidRPr="00261582" w:rsidRDefault="008A76BA" w:rsidP="00AE1405">
      <w:pPr>
        <w:rPr>
          <w:lang w:val="en-GB"/>
        </w:rPr>
      </w:pPr>
    </w:p>
    <w:tbl>
      <w:tblPr>
        <w:tblStyle w:val="TableGrid"/>
        <w:tblW w:w="9322" w:type="dxa"/>
        <w:tblLook w:val="04A0" w:firstRow="1" w:lastRow="0" w:firstColumn="1" w:lastColumn="0" w:noHBand="0" w:noVBand="1"/>
      </w:tblPr>
      <w:tblGrid>
        <w:gridCol w:w="2072"/>
        <w:gridCol w:w="2124"/>
        <w:gridCol w:w="2433"/>
        <w:gridCol w:w="2693"/>
      </w:tblGrid>
      <w:tr w:rsidR="00581385" w:rsidRPr="00261582" w:rsidTr="006C4F51">
        <w:tc>
          <w:tcPr>
            <w:tcW w:w="2072" w:type="dxa"/>
            <w:shd w:val="clear" w:color="auto" w:fill="F2F2F2" w:themeFill="background1" w:themeFillShade="F2"/>
          </w:tcPr>
          <w:p w:rsidR="00581385" w:rsidRPr="00261582" w:rsidRDefault="00E331F6" w:rsidP="004565F0">
            <w:pPr>
              <w:jc w:val="center"/>
              <w:rPr>
                <w:lang w:val="en-GB"/>
              </w:rPr>
            </w:pPr>
            <w:r w:rsidRPr="00261582">
              <w:rPr>
                <w:lang w:val="en-GB"/>
              </w:rPr>
              <w:t>Implementation</w:t>
            </w:r>
          </w:p>
        </w:tc>
        <w:tc>
          <w:tcPr>
            <w:tcW w:w="2124" w:type="dxa"/>
            <w:shd w:val="clear" w:color="auto" w:fill="F2F2F2" w:themeFill="background1" w:themeFillShade="F2"/>
          </w:tcPr>
          <w:p w:rsidR="00581385" w:rsidRPr="00261582" w:rsidRDefault="00581385" w:rsidP="004565F0">
            <w:pPr>
              <w:jc w:val="center"/>
              <w:rPr>
                <w:lang w:val="en-GB"/>
              </w:rPr>
            </w:pPr>
            <w:r w:rsidRPr="00261582">
              <w:rPr>
                <w:lang w:val="en-GB"/>
              </w:rPr>
              <w:t>Grant-Type</w:t>
            </w:r>
          </w:p>
        </w:tc>
        <w:tc>
          <w:tcPr>
            <w:tcW w:w="2433" w:type="dxa"/>
            <w:shd w:val="clear" w:color="auto" w:fill="92D050"/>
          </w:tcPr>
          <w:p w:rsidR="00581385" w:rsidRPr="00261582" w:rsidRDefault="00E331F6" w:rsidP="004565F0">
            <w:pPr>
              <w:jc w:val="center"/>
              <w:rPr>
                <w:lang w:val="en-GB"/>
              </w:rPr>
            </w:pPr>
            <w:r w:rsidRPr="00261582">
              <w:rPr>
                <w:lang w:val="en-GB"/>
              </w:rPr>
              <w:t>Advantages</w:t>
            </w:r>
          </w:p>
        </w:tc>
        <w:tc>
          <w:tcPr>
            <w:tcW w:w="2693" w:type="dxa"/>
            <w:shd w:val="clear" w:color="auto" w:fill="FABF8F" w:themeFill="accent6" w:themeFillTint="99"/>
          </w:tcPr>
          <w:p w:rsidR="00581385" w:rsidRPr="00261582" w:rsidRDefault="00E331F6" w:rsidP="009A1CEC">
            <w:pPr>
              <w:jc w:val="center"/>
              <w:rPr>
                <w:lang w:val="en-GB"/>
              </w:rPr>
            </w:pPr>
            <w:r w:rsidRPr="00261582">
              <w:rPr>
                <w:lang w:val="en-GB"/>
              </w:rPr>
              <w:t>Disadvantages</w:t>
            </w:r>
          </w:p>
        </w:tc>
      </w:tr>
      <w:tr w:rsidR="00581385" w:rsidRPr="00261582" w:rsidTr="006C4F51">
        <w:tc>
          <w:tcPr>
            <w:tcW w:w="2072" w:type="dxa"/>
          </w:tcPr>
          <w:p w:rsidR="00581385" w:rsidRPr="00261582" w:rsidRDefault="00025885" w:rsidP="00AE1405">
            <w:pPr>
              <w:rPr>
                <w:lang w:val="en-GB"/>
              </w:rPr>
            </w:pPr>
            <w:r w:rsidRPr="00261582">
              <w:rPr>
                <w:lang w:val="en-GB"/>
              </w:rPr>
              <w:t>Embedded browser</w:t>
            </w:r>
          </w:p>
        </w:tc>
        <w:tc>
          <w:tcPr>
            <w:tcW w:w="2124" w:type="dxa"/>
          </w:tcPr>
          <w:p w:rsidR="00581385" w:rsidRPr="00261582" w:rsidRDefault="006C4F51" w:rsidP="00AE1405">
            <w:pPr>
              <w:rPr>
                <w:lang w:val="en-GB"/>
              </w:rPr>
            </w:pPr>
            <w:r w:rsidRPr="00261582">
              <w:rPr>
                <w:lang w:val="en-GB"/>
              </w:rPr>
              <w:t>i</w:t>
            </w:r>
            <w:r w:rsidR="00581385" w:rsidRPr="00261582">
              <w:rPr>
                <w:lang w:val="en-GB"/>
              </w:rPr>
              <w:t>mplicit</w:t>
            </w:r>
          </w:p>
        </w:tc>
        <w:tc>
          <w:tcPr>
            <w:tcW w:w="2433" w:type="dxa"/>
            <w:shd w:val="clear" w:color="auto" w:fill="92D050"/>
          </w:tcPr>
          <w:p w:rsidR="00581385" w:rsidRPr="00261582" w:rsidRDefault="00025885" w:rsidP="00953FED">
            <w:pPr>
              <w:rPr>
                <w:lang w:val="en-GB"/>
              </w:rPr>
            </w:pPr>
            <w:r w:rsidRPr="00261582">
              <w:rPr>
                <w:lang w:val="en-GB"/>
              </w:rPr>
              <w:t>Authentication is delegated to OPENID</w:t>
            </w:r>
          </w:p>
        </w:tc>
        <w:tc>
          <w:tcPr>
            <w:tcW w:w="2693" w:type="dxa"/>
            <w:shd w:val="clear" w:color="auto" w:fill="FABF8F" w:themeFill="accent6" w:themeFillTint="99"/>
          </w:tcPr>
          <w:p w:rsidR="00581385" w:rsidRPr="00261582" w:rsidRDefault="00025885" w:rsidP="00025885">
            <w:pPr>
              <w:rPr>
                <w:lang w:val="en-GB"/>
              </w:rPr>
            </w:pPr>
            <w:r w:rsidRPr="00261582">
              <w:rPr>
                <w:lang w:val="en-GB"/>
              </w:rPr>
              <w:t xml:space="preserve">No control </w:t>
            </w:r>
            <w:r w:rsidR="00CA0302" w:rsidRPr="00261582">
              <w:rPr>
                <w:lang w:val="en-GB"/>
              </w:rPr>
              <w:t>over</w:t>
            </w:r>
            <w:r w:rsidRPr="00261582">
              <w:rPr>
                <w:lang w:val="en-GB"/>
              </w:rPr>
              <w:t xml:space="preserve"> the look and feel</w:t>
            </w:r>
          </w:p>
        </w:tc>
      </w:tr>
      <w:tr w:rsidR="00581385" w:rsidRPr="00261582" w:rsidTr="006C4F51">
        <w:tc>
          <w:tcPr>
            <w:tcW w:w="2072" w:type="dxa"/>
          </w:tcPr>
          <w:p w:rsidR="00581385" w:rsidRPr="00261582" w:rsidRDefault="00025885" w:rsidP="00AE1405">
            <w:pPr>
              <w:rPr>
                <w:lang w:val="en-GB"/>
              </w:rPr>
            </w:pPr>
            <w:r w:rsidRPr="00261582">
              <w:rPr>
                <w:lang w:val="en-GB"/>
              </w:rPr>
              <w:t>Create formula</w:t>
            </w:r>
          </w:p>
        </w:tc>
        <w:tc>
          <w:tcPr>
            <w:tcW w:w="2124" w:type="dxa"/>
          </w:tcPr>
          <w:p w:rsidR="00581385" w:rsidRPr="00261582" w:rsidRDefault="006C4F51" w:rsidP="00AE1405">
            <w:pPr>
              <w:rPr>
                <w:lang w:val="en-GB"/>
              </w:rPr>
            </w:pPr>
            <w:proofErr w:type="spellStart"/>
            <w:r w:rsidRPr="00261582">
              <w:rPr>
                <w:lang w:val="en-GB"/>
              </w:rPr>
              <w:t>c</w:t>
            </w:r>
            <w:r w:rsidR="00581385" w:rsidRPr="00261582">
              <w:rPr>
                <w:lang w:val="en-GB"/>
              </w:rPr>
              <w:t>lient_credentials</w:t>
            </w:r>
            <w:proofErr w:type="spellEnd"/>
          </w:p>
        </w:tc>
        <w:tc>
          <w:tcPr>
            <w:tcW w:w="2433" w:type="dxa"/>
            <w:shd w:val="clear" w:color="auto" w:fill="92D050"/>
          </w:tcPr>
          <w:p w:rsidR="00581385" w:rsidRPr="00261582" w:rsidRDefault="00025885" w:rsidP="00953FED">
            <w:pPr>
              <w:rPr>
                <w:lang w:val="en-GB"/>
              </w:rPr>
            </w:pPr>
            <w:r w:rsidRPr="00261582">
              <w:rPr>
                <w:lang w:val="en-GB"/>
              </w:rPr>
              <w:t>Control look and feel</w:t>
            </w:r>
          </w:p>
        </w:tc>
        <w:tc>
          <w:tcPr>
            <w:tcW w:w="2693" w:type="dxa"/>
            <w:shd w:val="clear" w:color="auto" w:fill="FABF8F" w:themeFill="accent6" w:themeFillTint="99"/>
          </w:tcPr>
          <w:p w:rsidR="00F73E63" w:rsidRPr="00261582" w:rsidRDefault="00025885" w:rsidP="00F73E63">
            <w:pPr>
              <w:rPr>
                <w:lang w:val="en-GB"/>
              </w:rPr>
            </w:pPr>
            <w:r w:rsidRPr="00261582">
              <w:rPr>
                <w:lang w:val="en-GB"/>
              </w:rPr>
              <w:t xml:space="preserve">The code </w:t>
            </w:r>
            <w:r w:rsidR="00F73E63" w:rsidRPr="00261582">
              <w:rPr>
                <w:lang w:val="en-GB"/>
              </w:rPr>
              <w:t>must be obfuscated, because the client identifier and secret must be hidden</w:t>
            </w:r>
            <w:r w:rsidR="00763CBF" w:rsidRPr="00261582">
              <w:rPr>
                <w:lang w:val="en-GB"/>
              </w:rPr>
              <w:t xml:space="preserve"> from malicious users</w:t>
            </w:r>
            <w:r w:rsidR="00F73E63" w:rsidRPr="00261582">
              <w:rPr>
                <w:lang w:val="en-GB"/>
              </w:rPr>
              <w:t>.</w:t>
            </w:r>
          </w:p>
          <w:p w:rsidR="00F73E63" w:rsidRPr="00261582" w:rsidRDefault="00F73E63" w:rsidP="00F73E63">
            <w:pPr>
              <w:rPr>
                <w:lang w:val="en-GB"/>
              </w:rPr>
            </w:pPr>
          </w:p>
          <w:p w:rsidR="00264599" w:rsidRPr="00261582" w:rsidRDefault="00025885" w:rsidP="00F73E63">
            <w:pPr>
              <w:rPr>
                <w:lang w:val="en-GB"/>
              </w:rPr>
            </w:pPr>
            <w:r w:rsidRPr="00261582">
              <w:rPr>
                <w:lang w:val="en-GB"/>
              </w:rPr>
              <w:t>Don’t choose this approach if there is no trust relationship between the client and server</w:t>
            </w:r>
            <w:r w:rsidR="00264599" w:rsidRPr="00261582">
              <w:rPr>
                <w:lang w:val="en-GB"/>
              </w:rPr>
              <w:t>.</w:t>
            </w:r>
          </w:p>
        </w:tc>
      </w:tr>
    </w:tbl>
    <w:p w:rsidR="00113CAD" w:rsidRPr="00261582" w:rsidRDefault="00113CAD" w:rsidP="00AE1405">
      <w:pPr>
        <w:rPr>
          <w:lang w:val="en-GB"/>
        </w:rPr>
      </w:pPr>
    </w:p>
    <w:p w:rsidR="00890F0D" w:rsidRPr="00261582" w:rsidRDefault="00445B97" w:rsidP="00445B97">
      <w:pPr>
        <w:rPr>
          <w:lang w:val="en-GB"/>
        </w:rPr>
      </w:pPr>
      <w:r w:rsidRPr="00261582">
        <w:rPr>
          <w:lang w:val="en-GB"/>
        </w:rPr>
        <w:t>When you have the grant-types</w:t>
      </w:r>
      <w:r w:rsidR="00385885" w:rsidRPr="00261582">
        <w:rPr>
          <w:lang w:val="en-GB"/>
        </w:rPr>
        <w:t xml:space="preserve"> the</w:t>
      </w:r>
      <w:r w:rsidR="002359EF" w:rsidRPr="00261582">
        <w:rPr>
          <w:lang w:val="en-GB"/>
        </w:rPr>
        <w:t>n</w:t>
      </w:r>
      <w:r w:rsidR="00EF0FF4" w:rsidRPr="00261582">
        <w:rPr>
          <w:lang w:val="en-GB"/>
        </w:rPr>
        <w:t xml:space="preserve"> the</w:t>
      </w:r>
      <w:r w:rsidRPr="00261582">
        <w:rPr>
          <w:lang w:val="en-GB"/>
        </w:rPr>
        <w:t xml:space="preserve"> other parameters can be deduced. </w:t>
      </w:r>
      <w:r w:rsidR="000162E9" w:rsidRPr="00261582">
        <w:rPr>
          <w:lang w:val="en-GB"/>
        </w:rPr>
        <w:t>Just answer the questions of the next two tables:</w:t>
      </w:r>
    </w:p>
    <w:p w:rsidR="001B3109" w:rsidRPr="00261582" w:rsidRDefault="001B3109" w:rsidP="00AE1405">
      <w:pPr>
        <w:rPr>
          <w:lang w:val="en-GB"/>
        </w:rPr>
      </w:pPr>
    </w:p>
    <w:tbl>
      <w:tblPr>
        <w:tblStyle w:val="TableGrid"/>
        <w:tblW w:w="0" w:type="auto"/>
        <w:tblLook w:val="04A0" w:firstRow="1" w:lastRow="0" w:firstColumn="1" w:lastColumn="0" w:noHBand="0" w:noVBand="1"/>
      </w:tblPr>
      <w:tblGrid>
        <w:gridCol w:w="4428"/>
        <w:gridCol w:w="4428"/>
      </w:tblGrid>
      <w:tr w:rsidR="001762FC" w:rsidRPr="00261582" w:rsidTr="001762F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Grant type</w:t>
            </w:r>
          </w:p>
        </w:t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Response type</w:t>
            </w:r>
            <w:r w:rsidR="00F67DFF" w:rsidRPr="00261582">
              <w:rPr>
                <w:lang w:val="en-GB"/>
              </w:rPr>
              <w:t>s</w:t>
            </w:r>
          </w:p>
        </w:tc>
      </w:tr>
      <w:tr w:rsidR="001762FC" w:rsidRPr="00261582" w:rsidTr="001762FC">
        <w:tc>
          <w:tcPr>
            <w:tcW w:w="4428" w:type="dxa"/>
          </w:tcPr>
          <w:p w:rsidR="001762FC" w:rsidRPr="00261582" w:rsidRDefault="00224011" w:rsidP="00AE1405">
            <w:pPr>
              <w:rPr>
                <w:lang w:val="en-GB"/>
              </w:rPr>
            </w:pPr>
            <w:r w:rsidRPr="00261582">
              <w:rPr>
                <w:lang w:val="en-GB"/>
              </w:rPr>
              <w:t>Authorization code</w:t>
            </w:r>
          </w:p>
        </w:tc>
        <w:tc>
          <w:tcPr>
            <w:tcW w:w="4428" w:type="dxa"/>
          </w:tcPr>
          <w:p w:rsidR="001762FC" w:rsidRPr="00261582" w:rsidRDefault="00224011" w:rsidP="00AE1405">
            <w:pPr>
              <w:rPr>
                <w:lang w:val="en-GB"/>
              </w:rPr>
            </w:pPr>
            <w:r w:rsidRPr="00261582">
              <w:rPr>
                <w:lang w:val="en-GB"/>
              </w:rPr>
              <w:t>Authorization code</w:t>
            </w:r>
          </w:p>
        </w:tc>
      </w:tr>
      <w:tr w:rsidR="00BB4C18" w:rsidRPr="00261582" w:rsidTr="00BB4C18">
        <w:trPr>
          <w:trHeight w:val="113"/>
        </w:trPr>
        <w:tc>
          <w:tcPr>
            <w:tcW w:w="4428" w:type="dxa"/>
            <w:vMerge w:val="restart"/>
          </w:tcPr>
          <w:p w:rsidR="00BB4C18" w:rsidRPr="00261582" w:rsidRDefault="00BB4C18" w:rsidP="00AE1405">
            <w:pPr>
              <w:rPr>
                <w:lang w:val="en-GB"/>
              </w:rPr>
            </w:pPr>
            <w:r w:rsidRPr="00261582">
              <w:rPr>
                <w:lang w:val="en-GB"/>
              </w:rPr>
              <w:t>Implicit flow</w:t>
            </w:r>
          </w:p>
        </w:tc>
        <w:tc>
          <w:tcPr>
            <w:tcW w:w="4428" w:type="dxa"/>
          </w:tcPr>
          <w:p w:rsidR="00BB4C18" w:rsidRPr="00261582" w:rsidRDefault="00BB4C18" w:rsidP="00AE1405">
            <w:pPr>
              <w:rPr>
                <w:lang w:val="en-GB"/>
              </w:rPr>
            </w:pPr>
            <w:r w:rsidRPr="00261582">
              <w:rPr>
                <w:lang w:val="en-GB"/>
              </w:rPr>
              <w:t>Token</w:t>
            </w:r>
          </w:p>
        </w:tc>
      </w:tr>
      <w:tr w:rsidR="00BB4C18" w:rsidRPr="00261582" w:rsidTr="001762FC">
        <w:trPr>
          <w:trHeight w:val="112"/>
        </w:trPr>
        <w:tc>
          <w:tcPr>
            <w:tcW w:w="4428" w:type="dxa"/>
            <w:vMerge/>
          </w:tcPr>
          <w:p w:rsidR="00BB4C18" w:rsidRPr="00261582" w:rsidRDefault="00BB4C18" w:rsidP="00AE1405">
            <w:pPr>
              <w:rPr>
                <w:lang w:val="en-GB"/>
              </w:rPr>
            </w:pPr>
          </w:p>
        </w:tc>
        <w:tc>
          <w:tcPr>
            <w:tcW w:w="4428" w:type="dxa"/>
          </w:tcPr>
          <w:p w:rsidR="00BB4C18" w:rsidRPr="00261582" w:rsidRDefault="00BB4C18" w:rsidP="00AE1405">
            <w:pPr>
              <w:rPr>
                <w:lang w:val="en-GB"/>
              </w:rPr>
            </w:pPr>
            <w:r w:rsidRPr="00261582">
              <w:rPr>
                <w:lang w:val="en-GB"/>
              </w:rPr>
              <w:t>Authorization code</w:t>
            </w:r>
          </w:p>
        </w:tc>
      </w:tr>
      <w:tr w:rsidR="00BB4C18" w:rsidRPr="00261582" w:rsidTr="00D27E26">
        <w:trPr>
          <w:trHeight w:val="112"/>
        </w:trPr>
        <w:tc>
          <w:tcPr>
            <w:tcW w:w="4428" w:type="dxa"/>
            <w:vMerge/>
          </w:tcPr>
          <w:p w:rsidR="00BB4C18" w:rsidRPr="00261582" w:rsidRDefault="00BB4C18" w:rsidP="00AE1405">
            <w:pPr>
              <w:rPr>
                <w:lang w:val="en-GB"/>
              </w:rPr>
            </w:pPr>
          </w:p>
        </w:tc>
        <w:tc>
          <w:tcPr>
            <w:tcW w:w="4428" w:type="dxa"/>
            <w:tcBorders>
              <w:bottom w:val="single" w:sz="4" w:space="0" w:color="auto"/>
            </w:tcBorders>
          </w:tcPr>
          <w:p w:rsidR="00BB4C18" w:rsidRPr="00261582" w:rsidRDefault="00BB4C18" w:rsidP="00AE1405">
            <w:pPr>
              <w:rPr>
                <w:lang w:val="en-GB"/>
              </w:rPr>
            </w:pPr>
            <w:r w:rsidRPr="00261582">
              <w:rPr>
                <w:lang w:val="en-GB"/>
              </w:rPr>
              <w:t>Identity token</w:t>
            </w: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lastRenderedPageBreak/>
              <w:t xml:space="preserve">Client credentials </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Password</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Refresh token</w:t>
            </w:r>
          </w:p>
        </w:tc>
        <w:tc>
          <w:tcPr>
            <w:tcW w:w="4428" w:type="dxa"/>
            <w:shd w:val="clear" w:color="auto" w:fill="D9D9D9" w:themeFill="background1" w:themeFillShade="D9"/>
          </w:tcPr>
          <w:p w:rsidR="0000412A" w:rsidRPr="00261582" w:rsidRDefault="0000412A" w:rsidP="00AE1405">
            <w:pPr>
              <w:rPr>
                <w:lang w:val="en-GB"/>
              </w:rPr>
            </w:pPr>
          </w:p>
        </w:tc>
      </w:tr>
    </w:tbl>
    <w:p w:rsidR="005E6CCD" w:rsidRPr="00261582" w:rsidRDefault="005E6CCD" w:rsidP="005E6CCD">
      <w:pPr>
        <w:rPr>
          <w:lang w:val="en-GB"/>
        </w:rPr>
      </w:pPr>
    </w:p>
    <w:p w:rsidR="009B71EF" w:rsidRPr="00261582" w:rsidRDefault="00DA16AB" w:rsidP="009B71EF">
      <w:pPr>
        <w:jc w:val="center"/>
        <w:rPr>
          <w:u w:val="single"/>
          <w:lang w:val="en-GB"/>
        </w:rPr>
      </w:pPr>
      <w:r w:rsidRPr="00261582">
        <w:rPr>
          <w:u w:val="single"/>
          <w:lang w:val="en-GB"/>
        </w:rPr>
        <w:t>Mappings between grant-types and response-types</w:t>
      </w:r>
    </w:p>
    <w:p w:rsidR="009B71EF" w:rsidRPr="00261582" w:rsidRDefault="009B71EF" w:rsidP="005E6CCD">
      <w:pPr>
        <w:rPr>
          <w:lang w:val="en-GB"/>
        </w:rPr>
      </w:pPr>
    </w:p>
    <w:tbl>
      <w:tblPr>
        <w:tblStyle w:val="TableGrid"/>
        <w:tblW w:w="0" w:type="auto"/>
        <w:tblLook w:val="04A0" w:firstRow="1" w:lastRow="0" w:firstColumn="1" w:lastColumn="0" w:noHBand="0" w:noVBand="1"/>
      </w:tblPr>
      <w:tblGrid>
        <w:gridCol w:w="4428"/>
        <w:gridCol w:w="4428"/>
      </w:tblGrid>
      <w:tr w:rsidR="005E6CCD" w:rsidRPr="00261582" w:rsidTr="009A1CEC">
        <w:tc>
          <w:tcPr>
            <w:tcW w:w="4428" w:type="dxa"/>
            <w:shd w:val="clear" w:color="auto" w:fill="F2F2F2" w:themeFill="background1" w:themeFillShade="F2"/>
          </w:tcPr>
          <w:p w:rsidR="005E6CCD" w:rsidRPr="00261582" w:rsidRDefault="000A42AE" w:rsidP="009A1CEC">
            <w:pPr>
              <w:jc w:val="center"/>
              <w:rPr>
                <w:lang w:val="en-GB"/>
              </w:rPr>
            </w:pPr>
            <w:r w:rsidRPr="00261582">
              <w:rPr>
                <w:lang w:val="en-GB"/>
              </w:rPr>
              <w:t>Type token</w:t>
            </w:r>
          </w:p>
        </w:tc>
        <w:tc>
          <w:tcPr>
            <w:tcW w:w="4428" w:type="dxa"/>
            <w:shd w:val="clear" w:color="auto" w:fill="F2F2F2" w:themeFill="background1" w:themeFillShade="F2"/>
          </w:tcPr>
          <w:p w:rsidR="005E6CCD" w:rsidRPr="00261582" w:rsidRDefault="008536D1" w:rsidP="009A1CEC">
            <w:pPr>
              <w:jc w:val="center"/>
              <w:rPr>
                <w:lang w:val="en-GB"/>
              </w:rPr>
            </w:pPr>
            <w:r w:rsidRPr="00261582">
              <w:rPr>
                <w:lang w:val="en-GB"/>
              </w:rPr>
              <w:t>Scopes</w:t>
            </w:r>
          </w:p>
        </w:tc>
      </w:tr>
      <w:tr w:rsidR="000A42AE" w:rsidRPr="00261582" w:rsidTr="000A42AE">
        <w:trPr>
          <w:trHeight w:val="169"/>
        </w:trPr>
        <w:tc>
          <w:tcPr>
            <w:tcW w:w="4428" w:type="dxa"/>
            <w:vMerge w:val="restart"/>
          </w:tcPr>
          <w:p w:rsidR="000A42AE" w:rsidRPr="00261582" w:rsidRDefault="00DA16AB" w:rsidP="009A1CEC">
            <w:pPr>
              <w:rPr>
                <w:lang w:val="en-GB"/>
              </w:rPr>
            </w:pPr>
            <w:r w:rsidRPr="00261582">
              <w:rPr>
                <w:lang w:val="en-GB"/>
              </w:rPr>
              <w:t>RPT</w:t>
            </w:r>
            <w:r w:rsidR="000A42AE" w:rsidRPr="00261582">
              <w:rPr>
                <w:lang w:val="en-GB"/>
              </w:rPr>
              <w:t xml:space="preserve"> token</w:t>
            </w:r>
          </w:p>
        </w:tc>
        <w:tc>
          <w:tcPr>
            <w:tcW w:w="4428" w:type="dxa"/>
          </w:tcPr>
          <w:p w:rsidR="000A42AE" w:rsidRPr="00261582" w:rsidRDefault="000A42AE" w:rsidP="009A1CEC">
            <w:pPr>
              <w:rPr>
                <w:lang w:val="en-GB"/>
              </w:rPr>
            </w:pPr>
            <w:proofErr w:type="spellStart"/>
            <w:r w:rsidRPr="00261582">
              <w:rPr>
                <w:lang w:val="en-GB"/>
              </w:rPr>
              <w:t>uma_authorization</w:t>
            </w:r>
            <w:proofErr w:type="spellEnd"/>
          </w:p>
        </w:tc>
      </w:tr>
      <w:tr w:rsidR="000A42AE" w:rsidRPr="00261582" w:rsidTr="009A1CEC">
        <w:trPr>
          <w:trHeight w:val="168"/>
        </w:trPr>
        <w:tc>
          <w:tcPr>
            <w:tcW w:w="4428" w:type="dxa"/>
            <w:vMerge/>
          </w:tcPr>
          <w:p w:rsidR="000A42AE" w:rsidRPr="00261582" w:rsidRDefault="000A42AE" w:rsidP="009A1CEC">
            <w:pPr>
              <w:rPr>
                <w:lang w:val="en-GB"/>
              </w:rPr>
            </w:pPr>
          </w:p>
        </w:tc>
        <w:tc>
          <w:tcPr>
            <w:tcW w:w="4428" w:type="dxa"/>
          </w:tcPr>
          <w:p w:rsidR="000A42AE" w:rsidRPr="00261582" w:rsidRDefault="000A42AE" w:rsidP="009A1CEC">
            <w:pPr>
              <w:rPr>
                <w:lang w:val="en-GB"/>
              </w:rPr>
            </w:pPr>
            <w:proofErr w:type="spellStart"/>
            <w:r w:rsidRPr="00261582">
              <w:rPr>
                <w:lang w:val="en-GB"/>
              </w:rPr>
              <w:t>uma_protection</w:t>
            </w:r>
            <w:proofErr w:type="spellEnd"/>
          </w:p>
        </w:tc>
      </w:tr>
      <w:tr w:rsidR="008468DD" w:rsidRPr="00261582" w:rsidTr="009A1CEC">
        <w:trPr>
          <w:trHeight w:val="113"/>
        </w:trPr>
        <w:tc>
          <w:tcPr>
            <w:tcW w:w="4428" w:type="dxa"/>
            <w:vMerge w:val="restart"/>
          </w:tcPr>
          <w:p w:rsidR="008468DD" w:rsidRPr="00261582" w:rsidRDefault="00DA16AB" w:rsidP="009A1CEC">
            <w:pPr>
              <w:rPr>
                <w:lang w:val="en-GB"/>
              </w:rPr>
            </w:pPr>
            <w:r w:rsidRPr="00261582">
              <w:rPr>
                <w:lang w:val="en-GB"/>
              </w:rPr>
              <w:t>Identity</w:t>
            </w:r>
            <w:r w:rsidR="008468DD" w:rsidRPr="00261582">
              <w:rPr>
                <w:lang w:val="en-GB"/>
              </w:rPr>
              <w:t xml:space="preserve"> token</w:t>
            </w:r>
          </w:p>
        </w:tc>
        <w:tc>
          <w:tcPr>
            <w:tcW w:w="4428" w:type="dxa"/>
          </w:tcPr>
          <w:p w:rsidR="008468DD" w:rsidRPr="00261582" w:rsidRDefault="008468DD" w:rsidP="009A1CEC">
            <w:pPr>
              <w:rPr>
                <w:lang w:val="en-GB"/>
              </w:rPr>
            </w:pPr>
            <w:proofErr w:type="spellStart"/>
            <w:r w:rsidRPr="00261582">
              <w:rPr>
                <w:lang w:val="en-GB"/>
              </w:rPr>
              <w:t>Openid</w:t>
            </w:r>
            <w:proofErr w:type="spellEnd"/>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9A1CEC">
            <w:pPr>
              <w:rPr>
                <w:lang w:val="en-GB"/>
              </w:rPr>
            </w:pPr>
            <w:r w:rsidRPr="00261582">
              <w:rPr>
                <w:lang w:val="en-GB"/>
              </w:rPr>
              <w:t>Profile</w:t>
            </w:r>
          </w:p>
        </w:tc>
      </w:tr>
      <w:tr w:rsidR="008468DD" w:rsidRPr="00261582" w:rsidTr="008468DD">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8468DD">
            <w:pPr>
              <w:rPr>
                <w:lang w:val="en-GB"/>
              </w:rPr>
            </w:pPr>
            <w:r w:rsidRPr="00261582">
              <w:rPr>
                <w:lang w:val="en-GB"/>
              </w:rPr>
              <w:t>Role</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Borders>
              <w:bottom w:val="single" w:sz="4" w:space="0" w:color="auto"/>
            </w:tcBorders>
          </w:tcPr>
          <w:p w:rsidR="008468DD" w:rsidRPr="00261582" w:rsidRDefault="00DA16AB" w:rsidP="008468DD">
            <w:pPr>
              <w:rPr>
                <w:i/>
                <w:lang w:val="en-GB"/>
              </w:rPr>
            </w:pPr>
            <w:r w:rsidRPr="00261582">
              <w:rPr>
                <w:i/>
                <w:lang w:val="en-GB"/>
              </w:rPr>
              <w:t>Complete list can be found in the documentation</w:t>
            </w:r>
            <w:r w:rsidR="008468DD" w:rsidRPr="00261582">
              <w:rPr>
                <w:i/>
                <w:lang w:val="en-GB"/>
              </w:rPr>
              <w:t xml:space="preserve"> </w:t>
            </w:r>
            <w:r w:rsidR="008468DD" w:rsidRPr="00261582">
              <w:rPr>
                <w:rStyle w:val="FootnoteReference"/>
                <w:i/>
                <w:lang w:val="en-GB"/>
              </w:rPr>
              <w:footnoteReference w:id="12"/>
            </w:r>
          </w:p>
        </w:tc>
      </w:tr>
    </w:tbl>
    <w:p w:rsidR="005E6CCD" w:rsidRPr="00261582" w:rsidRDefault="005E6CCD" w:rsidP="005E6CCD">
      <w:pPr>
        <w:rPr>
          <w:lang w:val="en-GB"/>
        </w:rPr>
      </w:pPr>
    </w:p>
    <w:p w:rsidR="00F30442" w:rsidRPr="00261582" w:rsidRDefault="00DA16AB" w:rsidP="000A42AE">
      <w:pPr>
        <w:jc w:val="center"/>
        <w:rPr>
          <w:u w:val="single"/>
          <w:lang w:val="en-GB"/>
        </w:rPr>
      </w:pPr>
      <w:r w:rsidRPr="00261582">
        <w:rPr>
          <w:u w:val="single"/>
          <w:lang w:val="en-GB"/>
        </w:rPr>
        <w:t>Mappings between tokens and scopes</w:t>
      </w:r>
    </w:p>
    <w:p w:rsidR="009F1EAB" w:rsidRPr="00261582" w:rsidRDefault="009F1EAB" w:rsidP="005A3854">
      <w:pPr>
        <w:rPr>
          <w:lang w:val="en-GB"/>
        </w:rPr>
      </w:pPr>
    </w:p>
    <w:p w:rsidR="003B52CD" w:rsidRPr="00261582" w:rsidRDefault="003B52CD" w:rsidP="003B52CD">
      <w:pPr>
        <w:rPr>
          <w:lang w:val="en-GB"/>
        </w:rPr>
      </w:pPr>
      <w:r w:rsidRPr="00261582">
        <w:rPr>
          <w:lang w:val="en-GB"/>
        </w:rPr>
        <w:t>When all the parameters have been found,</w:t>
      </w:r>
      <w:r w:rsidR="00777444" w:rsidRPr="00261582">
        <w:rPr>
          <w:lang w:val="en-GB"/>
        </w:rPr>
        <w:t xml:space="preserve"> the edit page can be filled-in</w:t>
      </w:r>
      <w:r w:rsidRPr="00261582">
        <w:rPr>
          <w:lang w:val="en-GB"/>
        </w:rPr>
        <w:t xml:space="preserve">: </w:t>
      </w:r>
    </w:p>
    <w:p w:rsidR="009F1EAB" w:rsidRPr="00261582" w:rsidRDefault="009F1EAB" w:rsidP="003B52CD">
      <w:pPr>
        <w:pStyle w:val="ListParagraph"/>
        <w:numPr>
          <w:ilvl w:val="0"/>
          <w:numId w:val="3"/>
        </w:numPr>
        <w:rPr>
          <w:lang w:val="en-GB"/>
        </w:rPr>
      </w:pPr>
      <w:proofErr w:type="spellStart"/>
      <w:r w:rsidRPr="00261582">
        <w:rPr>
          <w:lang w:val="en-GB"/>
        </w:rPr>
        <w:t>Callback</w:t>
      </w:r>
      <w:proofErr w:type="spellEnd"/>
      <w:r w:rsidRPr="00261582">
        <w:rPr>
          <w:lang w:val="en-GB"/>
        </w:rPr>
        <w:t xml:space="preserve"> </w:t>
      </w:r>
      <w:proofErr w:type="spellStart"/>
      <w:r w:rsidRPr="00261582">
        <w:rPr>
          <w:lang w:val="en-GB"/>
        </w:rPr>
        <w:t>uris</w:t>
      </w:r>
      <w:proofErr w:type="spellEnd"/>
      <w:r w:rsidRPr="00261582">
        <w:rPr>
          <w:lang w:val="en-GB"/>
        </w:rPr>
        <w:t xml:space="preserve"> : </w:t>
      </w:r>
      <w:hyperlink r:id="rId74" w:history="1">
        <w:r w:rsidRPr="00261582">
          <w:rPr>
            <w:rStyle w:val="Hyperlink"/>
            <w:lang w:val="en-GB"/>
          </w:rPr>
          <w:t>https://client.com</w:t>
        </w:r>
      </w:hyperlink>
    </w:p>
    <w:p w:rsidR="009F1EAB" w:rsidRPr="00261582" w:rsidRDefault="00E113BD" w:rsidP="009F1EAB">
      <w:pPr>
        <w:pStyle w:val="ListParagraph"/>
        <w:numPr>
          <w:ilvl w:val="0"/>
          <w:numId w:val="3"/>
        </w:numPr>
        <w:rPr>
          <w:lang w:val="en-GB"/>
        </w:rPr>
      </w:pPr>
      <w:r w:rsidRPr="00261582">
        <w:rPr>
          <w:lang w:val="en-GB"/>
        </w:rPr>
        <w:t>Grant types </w:t>
      </w:r>
      <w:r w:rsidR="009F1EAB" w:rsidRPr="00261582">
        <w:rPr>
          <w:lang w:val="en-GB"/>
        </w:rPr>
        <w:t xml:space="preserve"> </w:t>
      </w:r>
      <w:r w:rsidR="00D90569" w:rsidRPr="00261582">
        <w:rPr>
          <w:lang w:val="en-GB"/>
        </w:rPr>
        <w:t>implicit</w:t>
      </w:r>
    </w:p>
    <w:p w:rsidR="009F1EAB" w:rsidRPr="00261582" w:rsidRDefault="00E113BD" w:rsidP="009F1EAB">
      <w:pPr>
        <w:pStyle w:val="ListParagraph"/>
        <w:numPr>
          <w:ilvl w:val="0"/>
          <w:numId w:val="3"/>
        </w:numPr>
        <w:rPr>
          <w:lang w:val="en-GB"/>
        </w:rPr>
      </w:pPr>
      <w:r w:rsidRPr="00261582">
        <w:rPr>
          <w:lang w:val="en-GB"/>
        </w:rPr>
        <w:t>Response types</w:t>
      </w:r>
      <w:r w:rsidR="009F1EAB" w:rsidRPr="00261582">
        <w:rPr>
          <w:lang w:val="en-GB"/>
        </w:rPr>
        <w:t xml:space="preserve">: token, </w:t>
      </w:r>
      <w:proofErr w:type="spellStart"/>
      <w:r w:rsidR="009F1EAB" w:rsidRPr="00261582">
        <w:rPr>
          <w:lang w:val="en-GB"/>
        </w:rPr>
        <w:t>id_token</w:t>
      </w:r>
      <w:proofErr w:type="spellEnd"/>
    </w:p>
    <w:p w:rsidR="009F1EAB" w:rsidRPr="00261582" w:rsidRDefault="00E113BD" w:rsidP="009F1EAB">
      <w:pPr>
        <w:pStyle w:val="ListParagraph"/>
        <w:numPr>
          <w:ilvl w:val="0"/>
          <w:numId w:val="3"/>
        </w:numPr>
        <w:rPr>
          <w:lang w:val="en-GB"/>
        </w:rPr>
      </w:pPr>
      <w:r w:rsidRPr="00261582">
        <w:rPr>
          <w:lang w:val="en-GB"/>
        </w:rPr>
        <w:t>Scopes</w:t>
      </w:r>
      <w:r w:rsidR="009F1EAB" w:rsidRPr="00261582">
        <w:rPr>
          <w:lang w:val="en-GB"/>
        </w:rPr>
        <w:t xml:space="preserve">: </w:t>
      </w:r>
      <w:proofErr w:type="spellStart"/>
      <w:r w:rsidR="009F1EAB" w:rsidRPr="00261582">
        <w:rPr>
          <w:lang w:val="en-GB"/>
        </w:rPr>
        <w:t>openid</w:t>
      </w:r>
      <w:proofErr w:type="spellEnd"/>
      <w:r w:rsidR="009F1EAB" w:rsidRPr="00261582">
        <w:rPr>
          <w:lang w:val="en-GB"/>
        </w:rPr>
        <w:t xml:space="preserve">, profile, role, </w:t>
      </w:r>
      <w:proofErr w:type="spellStart"/>
      <w:r w:rsidR="009F1EAB" w:rsidRPr="00261582">
        <w:rPr>
          <w:lang w:val="en-GB"/>
        </w:rPr>
        <w:t>uma_authorization</w:t>
      </w:r>
      <w:proofErr w:type="spellEnd"/>
      <w:r w:rsidR="009F1EAB" w:rsidRPr="00261582">
        <w:rPr>
          <w:lang w:val="en-GB"/>
        </w:rPr>
        <w:t xml:space="preserve">, </w:t>
      </w:r>
      <w:proofErr w:type="spellStart"/>
      <w:r w:rsidR="009F1EAB" w:rsidRPr="00261582">
        <w:rPr>
          <w:lang w:val="en-GB"/>
        </w:rPr>
        <w:t>uma_protection</w:t>
      </w:r>
      <w:proofErr w:type="spellEnd"/>
    </w:p>
    <w:p w:rsidR="009F1EAB" w:rsidRPr="00261582" w:rsidRDefault="009F1EAB" w:rsidP="009F1EAB">
      <w:pPr>
        <w:rPr>
          <w:lang w:val="en-GB"/>
        </w:rPr>
      </w:pPr>
    </w:p>
    <w:p w:rsidR="005D3546" w:rsidRPr="00261582" w:rsidRDefault="00E41C5E" w:rsidP="009F1EAB">
      <w:pPr>
        <w:jc w:val="center"/>
        <w:rPr>
          <w:lang w:val="en-GB"/>
        </w:rPr>
      </w:pPr>
      <w:r w:rsidRPr="00261582">
        <w:rPr>
          <w:noProof/>
        </w:rPr>
        <w:drawing>
          <wp:inline distT="0" distB="0" distL="0" distR="0" wp14:anchorId="342E1840" wp14:editId="676521A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sidRPr="00261582">
        <w:rPr>
          <w:lang w:val="en-GB"/>
        </w:rPr>
        <w:br w:type="page"/>
      </w:r>
    </w:p>
    <w:p w:rsidR="004404F9" w:rsidRPr="00261582" w:rsidRDefault="005D3546" w:rsidP="006A0899">
      <w:pPr>
        <w:pStyle w:val="Heading3"/>
        <w:rPr>
          <w:lang w:val="en-GB"/>
        </w:rPr>
      </w:pPr>
      <w:bookmarkStart w:id="51" w:name="_Toc461019145"/>
      <w:r w:rsidRPr="00261582">
        <w:rPr>
          <w:lang w:val="en-GB"/>
        </w:rPr>
        <w:lastRenderedPageBreak/>
        <w:t>Add a resource</w:t>
      </w:r>
      <w:bookmarkEnd w:id="51"/>
    </w:p>
    <w:p w:rsidR="00EF363A" w:rsidRPr="00261582" w:rsidRDefault="00EF363A" w:rsidP="005A3854">
      <w:pPr>
        <w:rPr>
          <w:lang w:val="en-GB"/>
        </w:rPr>
      </w:pPr>
    </w:p>
    <w:p w:rsidR="002836AB" w:rsidRPr="00261582" w:rsidRDefault="0046738D" w:rsidP="005A3854">
      <w:pPr>
        <w:rPr>
          <w:lang w:val="en-GB"/>
        </w:rPr>
      </w:pPr>
      <w:r w:rsidRPr="00261582">
        <w:rPr>
          <w:lang w:val="en-GB"/>
        </w:rPr>
        <w:t>There are</w:t>
      </w:r>
      <w:r w:rsidR="00720B66">
        <w:rPr>
          <w:lang w:val="en-GB"/>
        </w:rPr>
        <w:t xml:space="preserve"> two</w:t>
      </w:r>
      <w:r w:rsidRPr="00261582">
        <w:rPr>
          <w:lang w:val="en-GB"/>
        </w:rPr>
        <w:t xml:space="preserve"> </w:t>
      </w:r>
      <w:r w:rsidR="00097665" w:rsidRPr="00261582">
        <w:rPr>
          <w:lang w:val="en-GB"/>
        </w:rPr>
        <w:t xml:space="preserve">different </w:t>
      </w:r>
      <w:bookmarkStart w:id="52" w:name="_GoBack"/>
      <w:bookmarkEnd w:id="52"/>
      <w:r w:rsidRPr="00261582">
        <w:rPr>
          <w:lang w:val="en-GB"/>
        </w:rPr>
        <w:t xml:space="preserve">ways to add a resource, either with the website (refer to the use case “create a folder”) or either with the Visual Studio extension (refer to the use case “generate one or more resources”). In both cases, </w:t>
      </w:r>
      <w:r w:rsidR="00143DE2" w:rsidRPr="00261582">
        <w:rPr>
          <w:lang w:val="en-GB"/>
        </w:rPr>
        <w:t xml:space="preserve">the name must respect a certain </w:t>
      </w:r>
      <w:r w:rsidR="00E138EB" w:rsidRPr="00261582">
        <w:rPr>
          <w:lang w:val="en-GB"/>
        </w:rPr>
        <w:t>convention</w:t>
      </w:r>
      <w:r w:rsidR="00143DE2" w:rsidRPr="00261582">
        <w:rPr>
          <w:lang w:val="en-GB"/>
        </w:rPr>
        <w:t xml:space="preserve"> which has been decided by you</w:t>
      </w:r>
      <w:r w:rsidR="001876C1" w:rsidRPr="00261582">
        <w:rPr>
          <w:lang w:val="en-GB"/>
        </w:rPr>
        <w:t xml:space="preserve"> and it must be consistent</w:t>
      </w:r>
      <w:r w:rsidR="0036459C" w:rsidRPr="00261582">
        <w:rPr>
          <w:lang w:val="en-GB"/>
        </w:rPr>
        <w:t xml:space="preserve"> with the other resources</w:t>
      </w:r>
      <w:r w:rsidR="001876C1" w:rsidRPr="00261582">
        <w:rPr>
          <w:lang w:val="en-GB"/>
        </w:rPr>
        <w:t>.</w:t>
      </w:r>
      <w:r w:rsidR="00E138EB" w:rsidRPr="00261582">
        <w:rPr>
          <w:lang w:val="en-GB"/>
        </w:rPr>
        <w:t xml:space="preserve"> For </w:t>
      </w:r>
      <w:r w:rsidR="002836AB" w:rsidRPr="00261582">
        <w:rPr>
          <w:lang w:val="en-GB"/>
        </w:rPr>
        <w:t>example</w:t>
      </w:r>
      <w:r w:rsidR="00A94FB2" w:rsidRPr="00261582">
        <w:rPr>
          <w:lang w:val="en-GB"/>
        </w:rPr>
        <w:t xml:space="preserve">, imagine there are two </w:t>
      </w:r>
      <w:r w:rsidR="004936F7" w:rsidRPr="00261582">
        <w:rPr>
          <w:lang w:val="en-GB"/>
        </w:rPr>
        <w:t>pictures</w:t>
      </w:r>
      <w:r w:rsidR="00A94FB2" w:rsidRPr="00261582">
        <w:rPr>
          <w:lang w:val="en-GB"/>
        </w:rPr>
        <w:t xml:space="preserve">, one </w:t>
      </w:r>
      <w:r w:rsidR="002836AB" w:rsidRPr="00261582">
        <w:rPr>
          <w:lang w:val="en-GB"/>
        </w:rPr>
        <w:t>“Thierry\picture.png” and an another “</w:t>
      </w:r>
      <w:proofErr w:type="spellStart"/>
      <w:r w:rsidR="002836AB" w:rsidRPr="00261582">
        <w:rPr>
          <w:lang w:val="en-GB"/>
        </w:rPr>
        <w:t>Lokit</w:t>
      </w:r>
      <w:proofErr w:type="spellEnd"/>
      <w:r w:rsidR="00DA26CB">
        <w:rPr>
          <w:lang w:val="en-GB"/>
        </w:rPr>
        <w:t xml:space="preserve"> </w:t>
      </w:r>
      <w:r w:rsidR="002836AB" w:rsidRPr="00261582">
        <w:rPr>
          <w:lang w:val="en-GB"/>
        </w:rPr>
        <w:t>\</w:t>
      </w:r>
      <w:r w:rsidR="00DA26CB">
        <w:rPr>
          <w:lang w:val="en-GB"/>
        </w:rPr>
        <w:t xml:space="preserve"> </w:t>
      </w:r>
      <w:r w:rsidR="002836AB" w:rsidRPr="00261582">
        <w:rPr>
          <w:lang w:val="en-GB"/>
        </w:rPr>
        <w:t>picture.png”</w:t>
      </w:r>
      <w:r w:rsidR="00A94FB2" w:rsidRPr="00261582">
        <w:rPr>
          <w:lang w:val="en-GB"/>
        </w:rPr>
        <w:t xml:space="preserve">. At first glance this organisation seems to be awkward, and it can be easily reorganized in something cleaner: </w:t>
      </w:r>
      <w:r w:rsidR="002836AB" w:rsidRPr="00261582">
        <w:rPr>
          <w:lang w:val="en-GB"/>
        </w:rPr>
        <w:t>“images\thierry-picture.png &amp; images\lokit-picture.png”.</w:t>
      </w:r>
    </w:p>
    <w:p w:rsidR="001313CF" w:rsidRPr="00261582" w:rsidRDefault="001313CF" w:rsidP="005A3854">
      <w:pPr>
        <w:rPr>
          <w:lang w:val="en-GB"/>
        </w:rPr>
      </w:pPr>
    </w:p>
    <w:p w:rsidR="00EE1541" w:rsidRPr="00261582" w:rsidRDefault="00EE1541" w:rsidP="00EE1541">
      <w:pPr>
        <w:rPr>
          <w:i/>
          <w:lang w:val="en-GB"/>
        </w:rPr>
      </w:pPr>
      <w:r w:rsidRPr="00261582">
        <w:rPr>
          <w:lang w:val="en-GB"/>
        </w:rPr>
        <w:t xml:space="preserve">If your resource is an API </w:t>
      </w:r>
      <w:r w:rsidR="00F93069" w:rsidRPr="00261582">
        <w:rPr>
          <w:lang w:val="en-GB"/>
        </w:rPr>
        <w:t>operation,</w:t>
      </w:r>
      <w:r w:rsidRPr="00261582">
        <w:rPr>
          <w:lang w:val="en-GB"/>
        </w:rPr>
        <w:t xml:space="preserve"> then we suggest to respect this </w:t>
      </w:r>
      <w:r w:rsidR="006E3CF0" w:rsidRPr="00261582">
        <w:rPr>
          <w:lang w:val="en-GB"/>
        </w:rPr>
        <w:t>convention:</w:t>
      </w:r>
      <w:r w:rsidRPr="00261582">
        <w:rPr>
          <w:lang w:val="en-GB"/>
        </w:rPr>
        <w:t xml:space="preserve"> “</w:t>
      </w:r>
      <w:proofErr w:type="spellStart"/>
      <w:r w:rsidRPr="00261582">
        <w:rPr>
          <w:i/>
          <w:lang w:val="en-GB"/>
        </w:rPr>
        <w:t>Apis</w:t>
      </w:r>
      <w:proofErr w:type="spellEnd"/>
      <w:r w:rsidR="006D7062">
        <w:rPr>
          <w:i/>
          <w:lang w:val="en-GB"/>
        </w:rPr>
        <w:t xml:space="preserve"> </w:t>
      </w:r>
      <w:r w:rsidRPr="00261582">
        <w:rPr>
          <w:i/>
          <w:lang w:val="en-GB"/>
        </w:rPr>
        <w:t>\</w:t>
      </w:r>
      <w:r w:rsidR="006D7062">
        <w:rPr>
          <w:i/>
          <w:lang w:val="en-GB"/>
        </w:rPr>
        <w:t xml:space="preserve"> </w:t>
      </w:r>
      <w:r w:rsidRPr="00261582">
        <w:rPr>
          <w:i/>
          <w:lang w:val="en-GB"/>
        </w:rPr>
        <w:t>&lt;application name&gt;</w:t>
      </w:r>
      <w:r w:rsidR="006D7062">
        <w:rPr>
          <w:i/>
          <w:lang w:val="en-GB"/>
        </w:rPr>
        <w:t xml:space="preserve"> </w:t>
      </w:r>
      <w:r w:rsidRPr="00261582">
        <w:rPr>
          <w:i/>
          <w:lang w:val="en-GB"/>
        </w:rPr>
        <w:t>\</w:t>
      </w:r>
      <w:r w:rsidR="006D7062">
        <w:rPr>
          <w:i/>
          <w:lang w:val="en-GB"/>
        </w:rPr>
        <w:t xml:space="preserve"> </w:t>
      </w:r>
      <w:r w:rsidRPr="00261582">
        <w:rPr>
          <w:i/>
          <w:lang w:val="en-GB"/>
        </w:rPr>
        <w:t>&lt;version number&gt;</w:t>
      </w:r>
      <w:r w:rsidR="006D7062">
        <w:rPr>
          <w:i/>
          <w:lang w:val="en-GB"/>
        </w:rPr>
        <w:t xml:space="preserve"> </w:t>
      </w:r>
      <w:r w:rsidRPr="00261582">
        <w:rPr>
          <w:i/>
          <w:lang w:val="en-GB"/>
        </w:rPr>
        <w:t>\</w:t>
      </w:r>
      <w:r w:rsidR="006D7062">
        <w:rPr>
          <w:i/>
          <w:lang w:val="en-GB"/>
        </w:rPr>
        <w:t xml:space="preserve"> </w:t>
      </w:r>
      <w:r w:rsidRPr="00261582">
        <w:rPr>
          <w:i/>
          <w:lang w:val="en-GB"/>
        </w:rPr>
        <w:t>&lt;business entity&gt;</w:t>
      </w:r>
      <w:r w:rsidR="006D7062">
        <w:rPr>
          <w:i/>
          <w:lang w:val="en-GB"/>
        </w:rPr>
        <w:t xml:space="preserve"> </w:t>
      </w:r>
      <w:r w:rsidRPr="00261582">
        <w:rPr>
          <w:i/>
          <w:lang w:val="en-GB"/>
        </w:rPr>
        <w:t>\</w:t>
      </w:r>
      <w:r w:rsidR="006D7062">
        <w:rPr>
          <w:i/>
          <w:lang w:val="en-GB"/>
        </w:rPr>
        <w:t xml:space="preserve"> </w:t>
      </w:r>
      <w:r w:rsidRPr="000517E5">
        <w:rPr>
          <w:i/>
          <w:lang w:val="en-GB"/>
        </w:rPr>
        <w:t>&lt;operation&gt;</w:t>
      </w:r>
      <w:r w:rsidRPr="00261582">
        <w:rPr>
          <w:lang w:val="en-GB"/>
        </w:rPr>
        <w:t>”</w:t>
      </w:r>
    </w:p>
    <w:p w:rsidR="001B7002" w:rsidRPr="00261582" w:rsidRDefault="009F0D66" w:rsidP="009F0D66">
      <w:pPr>
        <w:rPr>
          <w:lang w:val="en-GB"/>
        </w:rPr>
      </w:pPr>
      <w:r w:rsidRPr="00261582">
        <w:rPr>
          <w:lang w:val="en-GB"/>
        </w:rPr>
        <w:t xml:space="preserve">In our scenario the resource name is: </w:t>
      </w:r>
      <w:r w:rsidR="005A6ECF" w:rsidRPr="00261582">
        <w:rPr>
          <w:lang w:val="en-GB"/>
        </w:rPr>
        <w:t>« </w:t>
      </w:r>
      <w:proofErr w:type="spellStart"/>
      <w:r w:rsidR="005A6ECF" w:rsidRPr="00261582">
        <w:rPr>
          <w:i/>
          <w:lang w:val="en-GB"/>
        </w:rPr>
        <w:t>Apis</w:t>
      </w:r>
      <w:proofErr w:type="spellEnd"/>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ClientApi</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v1</w:t>
      </w:r>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ClientsController</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Get</w:t>
      </w:r>
      <w:r w:rsidR="005A6ECF" w:rsidRPr="00261582">
        <w:rPr>
          <w:lang w:val="en-GB"/>
        </w:rPr>
        <w:t> »</w:t>
      </w:r>
      <w:r w:rsidR="002E1B67" w:rsidRPr="00261582">
        <w:rPr>
          <w:lang w:val="en-GB"/>
        </w:rPr>
        <w:t xml:space="preserve">. </w:t>
      </w:r>
      <w:r w:rsidRPr="00261582">
        <w:rPr>
          <w:lang w:val="en-GB"/>
        </w:rPr>
        <w:t>If you are working with the Visual Studio Extension you don’t have to be worried about the name because the convention is respected.</w:t>
      </w:r>
    </w:p>
    <w:p w:rsidR="009C33DA" w:rsidRDefault="009C33DA" w:rsidP="005A3854">
      <w:pPr>
        <w:rPr>
          <w:lang w:val="en-GB"/>
        </w:rPr>
      </w:pPr>
    </w:p>
    <w:p w:rsidR="00097CA2" w:rsidRDefault="004E6253" w:rsidP="005A3854">
      <w:pPr>
        <w:rPr>
          <w:lang w:val="en-GB"/>
        </w:rPr>
      </w:pPr>
      <w:r>
        <w:rPr>
          <w:lang w:val="en-GB"/>
        </w:rPr>
        <w:t xml:space="preserve">We really insist on the fact that it’s very important to have a good architecture since the beginning. </w:t>
      </w:r>
      <w:r w:rsidR="006B5D53">
        <w:rPr>
          <w:lang w:val="en-GB"/>
        </w:rPr>
        <w:t xml:space="preserve">If later the structure is </w:t>
      </w:r>
      <w:r w:rsidR="000361E4">
        <w:rPr>
          <w:lang w:val="en-GB"/>
        </w:rPr>
        <w:t>modified,</w:t>
      </w:r>
      <w:r w:rsidR="006B5D53">
        <w:rPr>
          <w:lang w:val="en-GB"/>
        </w:rPr>
        <w:t xml:space="preserve"> then all </w:t>
      </w:r>
      <w:r w:rsidR="00203E6C">
        <w:rPr>
          <w:lang w:val="en-GB"/>
        </w:rPr>
        <w:t>the resource consumers will be impacted and they must be updated and redeployed again.</w:t>
      </w:r>
    </w:p>
    <w:p w:rsidR="009D3C69" w:rsidRPr="00261582" w:rsidRDefault="009D3C69" w:rsidP="005A3854">
      <w:pPr>
        <w:rPr>
          <w:lang w:val="en-GB"/>
        </w:rPr>
      </w:pPr>
    </w:p>
    <w:p w:rsidR="00B35A33" w:rsidRPr="00261582" w:rsidRDefault="00094D4C" w:rsidP="00B35A33">
      <w:pPr>
        <w:pStyle w:val="Heading3"/>
        <w:rPr>
          <w:lang w:val="en-GB"/>
        </w:rPr>
      </w:pPr>
      <w:bookmarkStart w:id="53" w:name="_Toc461019146"/>
      <w:r>
        <w:rPr>
          <w:lang w:val="en-GB"/>
        </w:rPr>
        <w:t>Add authorization policy</w:t>
      </w:r>
      <w:bookmarkEnd w:id="53"/>
    </w:p>
    <w:p w:rsidR="00B35A33" w:rsidRDefault="00B35A33" w:rsidP="005A3854">
      <w:pPr>
        <w:rPr>
          <w:lang w:val="en-GB"/>
        </w:rPr>
      </w:pPr>
    </w:p>
    <w:p w:rsidR="00CD6F99" w:rsidRDefault="00886007" w:rsidP="00C16A75">
      <w:pPr>
        <w:rPr>
          <w:lang w:val="en-GB"/>
        </w:rPr>
      </w:pPr>
      <w:r>
        <w:rPr>
          <w:lang w:val="en-GB"/>
        </w:rPr>
        <w:t xml:space="preserve">When </w:t>
      </w:r>
      <w:r w:rsidR="002D28C5">
        <w:rPr>
          <w:lang w:val="en-GB"/>
        </w:rPr>
        <w:t xml:space="preserve">the </w:t>
      </w:r>
      <w:r>
        <w:rPr>
          <w:lang w:val="en-GB"/>
        </w:rPr>
        <w:t xml:space="preserve">client and resource </w:t>
      </w:r>
      <w:r w:rsidR="003E02A7">
        <w:rPr>
          <w:lang w:val="en-GB"/>
        </w:rPr>
        <w:t>have been</w:t>
      </w:r>
      <w:r>
        <w:rPr>
          <w:lang w:val="en-GB"/>
        </w:rPr>
        <w:t xml:space="preserve"> created then the authorization policy can be </w:t>
      </w:r>
      <w:r w:rsidR="00923539">
        <w:rPr>
          <w:lang w:val="en-GB"/>
        </w:rPr>
        <w:t>assigned</w:t>
      </w:r>
      <w:r w:rsidR="001007F7">
        <w:rPr>
          <w:lang w:val="en-GB"/>
        </w:rPr>
        <w:t xml:space="preserve">. </w:t>
      </w:r>
      <w:r w:rsidR="00C16A75">
        <w:rPr>
          <w:lang w:val="en-GB"/>
        </w:rPr>
        <w:t xml:space="preserve">If you encounter some difficulties to identity clients and claims, you </w:t>
      </w:r>
      <w:r w:rsidR="00CD04AF">
        <w:rPr>
          <w:lang w:val="en-GB"/>
        </w:rPr>
        <w:t xml:space="preserve">can </w:t>
      </w:r>
      <w:r w:rsidR="00C16A75">
        <w:rPr>
          <w:lang w:val="en-GB"/>
        </w:rPr>
        <w:t>always refer to the use case “Add / Edit authorization rules”.</w:t>
      </w:r>
    </w:p>
    <w:p w:rsidR="001E6E39" w:rsidRPr="00261582" w:rsidRDefault="001E6E39" w:rsidP="00C16A75">
      <w:pPr>
        <w:rPr>
          <w:lang w:val="en-GB"/>
        </w:rPr>
      </w:pPr>
    </w:p>
    <w:p w:rsidR="00F700F0" w:rsidRDefault="009D3C31" w:rsidP="009D3C31">
      <w:pPr>
        <w:pStyle w:val="ListParagraph"/>
        <w:numPr>
          <w:ilvl w:val="0"/>
          <w:numId w:val="3"/>
        </w:numPr>
        <w:rPr>
          <w:lang w:val="en-GB"/>
        </w:rPr>
      </w:pPr>
      <w:r>
        <w:rPr>
          <w:lang w:val="en-GB"/>
        </w:rPr>
        <w:t xml:space="preserve">Allowed clients: </w:t>
      </w:r>
      <w:proofErr w:type="spellStart"/>
      <w:r>
        <w:rPr>
          <w:lang w:val="en-GB"/>
        </w:rPr>
        <w:t>WpfClient</w:t>
      </w:r>
      <w:proofErr w:type="spellEnd"/>
    </w:p>
    <w:p w:rsidR="009D3C31" w:rsidRDefault="009D3C31" w:rsidP="009D3C31">
      <w:pPr>
        <w:pStyle w:val="ListParagraph"/>
        <w:numPr>
          <w:ilvl w:val="0"/>
          <w:numId w:val="3"/>
        </w:numPr>
        <w:rPr>
          <w:lang w:val="en-GB"/>
        </w:rPr>
      </w:pPr>
      <w:r>
        <w:rPr>
          <w:lang w:val="en-GB"/>
        </w:rPr>
        <w:t>Allowed claims: role marketing</w:t>
      </w:r>
    </w:p>
    <w:p w:rsidR="009D3C31" w:rsidRPr="009D3C31" w:rsidRDefault="00435742" w:rsidP="009D3C31">
      <w:pPr>
        <w:pStyle w:val="ListParagraph"/>
        <w:numPr>
          <w:ilvl w:val="0"/>
          <w:numId w:val="3"/>
        </w:numPr>
        <w:rPr>
          <w:lang w:val="en-GB"/>
        </w:rPr>
      </w:pPr>
      <w:r>
        <w:rPr>
          <w:lang w:val="en-GB"/>
        </w:rPr>
        <w:t>Permissions</w:t>
      </w:r>
      <w:r w:rsidR="009D3C31">
        <w:rPr>
          <w:lang w:val="en-GB"/>
        </w:rPr>
        <w:t>: execute</w:t>
      </w:r>
    </w:p>
    <w:p w:rsidR="00F700F0" w:rsidRPr="00261582" w:rsidRDefault="00411ECC" w:rsidP="00411ECC">
      <w:pPr>
        <w:jc w:val="center"/>
        <w:rPr>
          <w:lang w:val="en-GB"/>
        </w:rPr>
      </w:pPr>
      <w:r w:rsidRPr="00261582">
        <w:rPr>
          <w:noProof/>
        </w:rPr>
        <w:drawing>
          <wp:inline distT="0" distB="0" distL="0" distR="0" wp14:anchorId="2DC995D5" wp14:editId="2985D7C2">
            <wp:extent cx="2532171" cy="2291938"/>
            <wp:effectExtent l="234315" t="222885" r="236220" b="2171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261582" w:rsidRDefault="00CD6F99" w:rsidP="00CD6F99">
      <w:pPr>
        <w:rPr>
          <w:lang w:val="en-GB"/>
        </w:rPr>
      </w:pPr>
    </w:p>
    <w:p w:rsidR="00486B70" w:rsidRPr="00261582" w:rsidRDefault="00291275" w:rsidP="00486B70">
      <w:pPr>
        <w:pStyle w:val="Heading3"/>
        <w:rPr>
          <w:lang w:val="en-GB"/>
        </w:rPr>
      </w:pPr>
      <w:bookmarkStart w:id="54" w:name="_Toc461019147"/>
      <w:r>
        <w:rPr>
          <w:lang w:val="en-GB"/>
        </w:rPr>
        <w:t>Assign marketing role to the resource owner</w:t>
      </w:r>
      <w:bookmarkEnd w:id="54"/>
    </w:p>
    <w:p w:rsidR="009D3C31" w:rsidRDefault="009D3C31" w:rsidP="00CD6F99">
      <w:pPr>
        <w:rPr>
          <w:lang w:val="en-GB"/>
        </w:rPr>
      </w:pPr>
    </w:p>
    <w:p w:rsidR="00E21C43" w:rsidRPr="00261582" w:rsidRDefault="001E6E39" w:rsidP="005174A9">
      <w:pPr>
        <w:rPr>
          <w:lang w:val="en-GB"/>
        </w:rPr>
      </w:pPr>
      <w:r>
        <w:rPr>
          <w:lang w:val="en-GB"/>
        </w:rPr>
        <w:t>The marketing role have to be assigned to</w:t>
      </w:r>
      <w:r w:rsidR="002468C1">
        <w:rPr>
          <w:lang w:val="en-GB"/>
        </w:rPr>
        <w:t xml:space="preserve"> the</w:t>
      </w:r>
      <w:r>
        <w:rPr>
          <w:lang w:val="en-GB"/>
        </w:rPr>
        <w:t xml:space="preserve"> </w:t>
      </w:r>
      <w:r w:rsidR="00D959C3">
        <w:rPr>
          <w:lang w:val="en-GB"/>
        </w:rPr>
        <w:t xml:space="preserve">resource owner, otherwise the authorization policy will </w:t>
      </w:r>
      <w:r w:rsidR="00E53B6E">
        <w:rPr>
          <w:lang w:val="en-GB"/>
        </w:rPr>
        <w:t xml:space="preserve">never </w:t>
      </w:r>
      <w:r w:rsidR="005174A9">
        <w:rPr>
          <w:lang w:val="en-GB"/>
        </w:rPr>
        <w:t>pass</w:t>
      </w:r>
      <w:r w:rsidR="00D959C3">
        <w:rPr>
          <w:lang w:val="en-GB"/>
        </w:rPr>
        <w:t>.</w:t>
      </w:r>
      <w:r w:rsidR="005174A9">
        <w:rPr>
          <w:lang w:val="en-GB"/>
        </w:rPr>
        <w:t xml:space="preserve"> Choose a resource owner, edit his properties and assign </w:t>
      </w:r>
      <w:r w:rsidR="00701604">
        <w:rPr>
          <w:lang w:val="en-GB"/>
        </w:rPr>
        <w:t xml:space="preserve">the </w:t>
      </w:r>
      <w:r w:rsidR="005174A9">
        <w:rPr>
          <w:lang w:val="en-GB"/>
        </w:rPr>
        <w:t>role.</w:t>
      </w:r>
    </w:p>
    <w:p w:rsidR="00CA22DB" w:rsidRPr="00261582" w:rsidRDefault="00CA22DB" w:rsidP="00CD6F99">
      <w:pPr>
        <w:rPr>
          <w:lang w:val="en-GB"/>
        </w:rPr>
      </w:pPr>
    </w:p>
    <w:p w:rsidR="00877603" w:rsidRPr="00261582" w:rsidRDefault="005B1006" w:rsidP="005B1006">
      <w:pPr>
        <w:jc w:val="center"/>
        <w:rPr>
          <w:lang w:val="en-GB"/>
        </w:rPr>
      </w:pPr>
      <w:r w:rsidRPr="00261582">
        <w:rPr>
          <w:noProof/>
        </w:rPr>
        <w:drawing>
          <wp:inline distT="0" distB="0" distL="0" distR="0" wp14:anchorId="0EB2FCFB" wp14:editId="039FD1F3">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261582" w:rsidRDefault="00CA22DB" w:rsidP="00CD6F99">
      <w:pPr>
        <w:rPr>
          <w:lang w:val="en-GB"/>
        </w:rPr>
      </w:pPr>
    </w:p>
    <w:p w:rsidR="00265D5A" w:rsidRDefault="00265D5A" w:rsidP="00CD6F99">
      <w:pPr>
        <w:rPr>
          <w:lang w:val="en-GB"/>
        </w:rPr>
      </w:pPr>
      <w:r>
        <w:rPr>
          <w:lang w:val="en-GB"/>
        </w:rPr>
        <w:br w:type="page"/>
      </w:r>
    </w:p>
    <w:p w:rsidR="00097CA2" w:rsidRPr="00261582" w:rsidRDefault="0099674F" w:rsidP="002437CD">
      <w:pPr>
        <w:pStyle w:val="Heading3"/>
        <w:rPr>
          <w:lang w:val="en-GB"/>
        </w:rPr>
      </w:pPr>
      <w:bookmarkStart w:id="55" w:name="_Toc461019148"/>
      <w:r>
        <w:rPr>
          <w:lang w:val="en-GB"/>
        </w:rPr>
        <w:lastRenderedPageBreak/>
        <w:t>Develop</w:t>
      </w:r>
      <w:bookmarkEnd w:id="55"/>
    </w:p>
    <w:p w:rsidR="00097CA2" w:rsidRDefault="00097CA2" w:rsidP="005A3854">
      <w:pPr>
        <w:rPr>
          <w:lang w:val="en-GB"/>
        </w:rPr>
      </w:pPr>
    </w:p>
    <w:p w:rsidR="003617C5" w:rsidRPr="00261582" w:rsidRDefault="004E2045" w:rsidP="004E2045">
      <w:pPr>
        <w:rPr>
          <w:lang w:val="en-GB"/>
        </w:rPr>
      </w:pPr>
      <w:r>
        <w:rPr>
          <w:lang w:val="en-GB"/>
        </w:rPr>
        <w:t xml:space="preserve">When you have finished with the initial setup, you can start </w:t>
      </w:r>
      <w:r w:rsidR="00D24383">
        <w:rPr>
          <w:lang w:val="en-GB"/>
        </w:rPr>
        <w:t>to implement the changes.</w:t>
      </w:r>
    </w:p>
    <w:p w:rsidR="003617C5" w:rsidRPr="00261582" w:rsidRDefault="003617C5" w:rsidP="005A3854">
      <w:pPr>
        <w:rPr>
          <w:lang w:val="en-GB"/>
        </w:rPr>
      </w:pPr>
    </w:p>
    <w:p w:rsidR="00924D6C" w:rsidRPr="00261582" w:rsidRDefault="004E7314" w:rsidP="006B1C15">
      <w:pPr>
        <w:pStyle w:val="Heading4"/>
        <w:rPr>
          <w:lang w:val="en-GB"/>
        </w:rPr>
      </w:pPr>
      <w:r>
        <w:rPr>
          <w:lang w:val="en-GB"/>
        </w:rPr>
        <w:t>API</w:t>
      </w:r>
    </w:p>
    <w:p w:rsidR="00ED3722" w:rsidRDefault="00ED3722" w:rsidP="005A3854">
      <w:pPr>
        <w:rPr>
          <w:lang w:val="en-GB"/>
        </w:rPr>
      </w:pPr>
    </w:p>
    <w:p w:rsidR="003D33F1" w:rsidRDefault="003D33F1" w:rsidP="005A3854">
      <w:pPr>
        <w:rPr>
          <w:lang w:val="en-GB"/>
        </w:rPr>
      </w:pPr>
      <w:r>
        <w:rPr>
          <w:lang w:val="en-GB"/>
        </w:rPr>
        <w:t>There are two different</w:t>
      </w:r>
      <w:r w:rsidR="00475B9E">
        <w:rPr>
          <w:lang w:val="en-GB"/>
        </w:rPr>
        <w:t xml:space="preserve"> kinds of authorization policies</w:t>
      </w:r>
      <w:r>
        <w:rPr>
          <w:lang w:val="en-GB"/>
        </w:rPr>
        <w:t>:</w:t>
      </w:r>
    </w:p>
    <w:p w:rsidR="001772FE" w:rsidRPr="0028251A" w:rsidRDefault="003D33F1" w:rsidP="0028251A">
      <w:pPr>
        <w:pStyle w:val="ListParagraph"/>
        <w:numPr>
          <w:ilvl w:val="0"/>
          <w:numId w:val="3"/>
        </w:numPr>
        <w:rPr>
          <w:lang w:val="en-GB"/>
        </w:rPr>
      </w:pPr>
      <w:r w:rsidRPr="00643FDB">
        <w:rPr>
          <w:u w:val="single"/>
          <w:lang w:val="en-GB"/>
        </w:rPr>
        <w:t>Conventional</w:t>
      </w:r>
      <w:r>
        <w:rPr>
          <w:lang w:val="en-GB"/>
        </w:rPr>
        <w:t xml:space="preserve">: </w:t>
      </w:r>
      <w:r w:rsidR="00475B9E">
        <w:rPr>
          <w:lang w:val="en-GB"/>
        </w:rPr>
        <w:t>the URL of the resource must match the structure of the project</w:t>
      </w:r>
      <w:r w:rsidR="00B90AB5">
        <w:rPr>
          <w:lang w:val="en-GB"/>
        </w:rPr>
        <w:t xml:space="preserve"> and also the API version. The last value can be set to the property “</w:t>
      </w:r>
      <w:proofErr w:type="spellStart"/>
      <w:r w:rsidR="00B90AB5">
        <w:rPr>
          <w:lang w:val="en-GB"/>
        </w:rPr>
        <w:t>ConventionalUmaOptions.Version</w:t>
      </w:r>
      <w:proofErr w:type="spellEnd"/>
      <w:r w:rsidR="00B90AB5">
        <w:rPr>
          <w:lang w:val="en-GB"/>
        </w:rPr>
        <w:t>”.</w:t>
      </w:r>
    </w:p>
    <w:p w:rsidR="00852FC2" w:rsidRDefault="003D33F1" w:rsidP="00524332">
      <w:pPr>
        <w:pStyle w:val="ListParagraph"/>
        <w:numPr>
          <w:ilvl w:val="0"/>
          <w:numId w:val="3"/>
        </w:numPr>
        <w:rPr>
          <w:lang w:val="en-GB"/>
        </w:rPr>
      </w:pPr>
      <w:r w:rsidRPr="00643FDB">
        <w:rPr>
          <w:u w:val="single"/>
          <w:lang w:val="en-GB"/>
        </w:rPr>
        <w:t>Individual</w:t>
      </w:r>
      <w:r>
        <w:rPr>
          <w:lang w:val="en-GB"/>
        </w:rPr>
        <w:t xml:space="preserve">: </w:t>
      </w:r>
      <w:r w:rsidR="0028251A">
        <w:rPr>
          <w:lang w:val="en-GB"/>
        </w:rPr>
        <w:t>limit the access to one specific resource by passing the URL and scopes.</w:t>
      </w:r>
    </w:p>
    <w:p w:rsidR="005242A8" w:rsidRDefault="005242A8" w:rsidP="00852FC2">
      <w:pPr>
        <w:rPr>
          <w:lang w:val="en-GB"/>
        </w:rPr>
      </w:pPr>
    </w:p>
    <w:p w:rsidR="00455984" w:rsidRDefault="00643FDB" w:rsidP="00852FC2">
      <w:pPr>
        <w:rPr>
          <w:lang w:val="en-GB"/>
        </w:rPr>
      </w:pPr>
      <w:r>
        <w:rPr>
          <w:lang w:val="en-GB"/>
        </w:rPr>
        <w:t xml:space="preserve">The technical implementation is </w:t>
      </w:r>
      <w:r w:rsidR="009E6FA0">
        <w:rPr>
          <w:lang w:val="en-GB"/>
        </w:rPr>
        <w:t>running</w:t>
      </w:r>
      <w:r>
        <w:rPr>
          <w:lang w:val="en-GB"/>
        </w:rPr>
        <w:t xml:space="preserve"> only </w:t>
      </w:r>
      <w:r w:rsidR="0000667B">
        <w:rPr>
          <w:lang w:val="en-GB"/>
        </w:rPr>
        <w:t>on</w:t>
      </w:r>
      <w:r>
        <w:rPr>
          <w:lang w:val="en-GB"/>
        </w:rPr>
        <w:t xml:space="preserve"> ASP.NET CORE projects. If you are working on </w:t>
      </w:r>
      <w:r w:rsidR="00455984">
        <w:rPr>
          <w:lang w:val="en-GB"/>
        </w:rPr>
        <w:t xml:space="preserve">a previous version, we can help </w:t>
      </w:r>
      <w:r w:rsidR="004005E9">
        <w:rPr>
          <w:lang w:val="en-GB"/>
        </w:rPr>
        <w:t xml:space="preserve">you </w:t>
      </w:r>
      <w:r w:rsidR="00455984">
        <w:rPr>
          <w:lang w:val="en-GB"/>
        </w:rPr>
        <w:t>with the implementation.</w:t>
      </w:r>
    </w:p>
    <w:p w:rsidR="00455984" w:rsidRDefault="00455984" w:rsidP="00852FC2">
      <w:pPr>
        <w:rPr>
          <w:lang w:val="en-GB"/>
        </w:rPr>
      </w:pPr>
      <w:r>
        <w:rPr>
          <w:lang w:val="en-GB"/>
        </w:rPr>
        <w:t>Previous versions will be supported in future release.</w:t>
      </w:r>
    </w:p>
    <w:p w:rsidR="00271F79" w:rsidRPr="00261582" w:rsidRDefault="00271F79" w:rsidP="00271F79">
      <w:pPr>
        <w:rPr>
          <w:lang w:val="en-GB"/>
        </w:rPr>
      </w:pPr>
      <w:r>
        <w:rPr>
          <w:lang w:val="en-GB"/>
        </w:rPr>
        <w:t xml:space="preserve">The </w:t>
      </w:r>
      <w:proofErr w:type="spellStart"/>
      <w:r>
        <w:rPr>
          <w:lang w:val="en-GB"/>
        </w:rPr>
        <w:t>Nuget</w:t>
      </w:r>
      <w:proofErr w:type="spellEnd"/>
      <w:r>
        <w:rPr>
          <w:lang w:val="en-GB"/>
        </w:rPr>
        <w:t xml:space="preserve"> packages </w:t>
      </w:r>
    </w:p>
    <w:p w:rsidR="00497D40" w:rsidRPr="00261582" w:rsidRDefault="00E1432C" w:rsidP="005242A8">
      <w:pPr>
        <w:rPr>
          <w:lang w:val="en-GB"/>
        </w:rPr>
      </w:pPr>
      <w:r w:rsidRPr="00261582">
        <w:rPr>
          <w:lang w:val="en-GB"/>
        </w:rPr>
        <w:t>« </w:t>
      </w:r>
      <w:proofErr w:type="spellStart"/>
      <w:r w:rsidRPr="00261582">
        <w:rPr>
          <w:i/>
          <w:lang w:val="en-GB"/>
        </w:rPr>
        <w:t>SimpleIdentityServer.UmaIntrospection.Authentication</w:t>
      </w:r>
      <w:proofErr w:type="spellEnd"/>
      <w:r w:rsidRPr="00261582">
        <w:rPr>
          <w:lang w:val="en-GB"/>
        </w:rPr>
        <w:t xml:space="preserve"> » </w:t>
      </w:r>
      <w:r w:rsidR="00271F79">
        <w:rPr>
          <w:lang w:val="en-GB"/>
        </w:rPr>
        <w:t>and</w:t>
      </w:r>
      <w:r w:rsidRPr="00261582">
        <w:rPr>
          <w:lang w:val="en-GB"/>
        </w:rPr>
        <w:t xml:space="preserve"> « </w:t>
      </w:r>
      <w:proofErr w:type="spellStart"/>
      <w:r w:rsidRPr="00261582">
        <w:rPr>
          <w:i/>
          <w:lang w:val="en-GB"/>
        </w:rPr>
        <w:t>SimpleIdentityServer.Uma.Authorization</w:t>
      </w:r>
      <w:proofErr w:type="spellEnd"/>
      <w:r w:rsidRPr="00261582">
        <w:rPr>
          <w:lang w:val="en-GB"/>
        </w:rPr>
        <w:t> »</w:t>
      </w:r>
      <w:r w:rsidR="00141184" w:rsidRPr="00261582">
        <w:rPr>
          <w:lang w:val="en-GB"/>
        </w:rPr>
        <w:t xml:space="preserve">  </w:t>
      </w:r>
      <w:r w:rsidR="00271F79">
        <w:rPr>
          <w:lang w:val="en-GB"/>
        </w:rPr>
        <w:t>must be installed on your API project</w:t>
      </w:r>
      <w:r w:rsidR="00141184" w:rsidRPr="00261582">
        <w:rPr>
          <w:lang w:val="en-GB"/>
        </w:rPr>
        <w:t>.</w:t>
      </w:r>
    </w:p>
    <w:p w:rsidR="00497D40" w:rsidRDefault="00497D40" w:rsidP="005242A8">
      <w:pPr>
        <w:rPr>
          <w:lang w:val="en-GB"/>
        </w:rPr>
      </w:pPr>
    </w:p>
    <w:p w:rsidR="008C45EF" w:rsidRDefault="00D50E7B" w:rsidP="00D50E7B">
      <w:pPr>
        <w:rPr>
          <w:lang w:val="en-GB"/>
        </w:rPr>
      </w:pPr>
      <w:r>
        <w:rPr>
          <w:lang w:val="en-GB"/>
        </w:rPr>
        <w:t>Enabling the conventional authorization is pretty simple. Insert the code below into the method “</w:t>
      </w:r>
      <w:proofErr w:type="spellStart"/>
      <w:r>
        <w:rPr>
          <w:lang w:val="en-GB"/>
        </w:rPr>
        <w:t>ConfigurationServices</w:t>
      </w:r>
      <w:proofErr w:type="spellEnd"/>
      <w:r w:rsidR="00A01D9B">
        <w:rPr>
          <w:lang w:val="en-GB"/>
        </w:rPr>
        <w:t>” of the</w:t>
      </w:r>
      <w:r>
        <w:rPr>
          <w:lang w:val="en-GB"/>
        </w:rPr>
        <w:t xml:space="preserve"> </w:t>
      </w:r>
      <w:proofErr w:type="spellStart"/>
      <w:r>
        <w:rPr>
          <w:lang w:val="en-GB"/>
        </w:rPr>
        <w:t>Startup</w:t>
      </w:r>
      <w:proofErr w:type="spellEnd"/>
      <w:r>
        <w:rPr>
          <w:lang w:val="en-GB"/>
        </w:rPr>
        <w:t xml:space="preserve"> class.</w:t>
      </w:r>
    </w:p>
    <w:p w:rsidR="004E7314" w:rsidRPr="00261582" w:rsidRDefault="004E7314" w:rsidP="005242A8">
      <w:pPr>
        <w:rPr>
          <w:lang w:val="en-GB"/>
        </w:rPr>
      </w:pPr>
    </w:p>
    <w:p w:rsidR="00E52AD1" w:rsidRDefault="00A0065D" w:rsidP="005A3854">
      <w:pPr>
        <w:rPr>
          <w:lang w:val="en-GB"/>
        </w:rPr>
      </w:pPr>
      <w:r>
        <w:rPr>
          <w:noProof/>
        </w:rPr>
        <w:drawing>
          <wp:inline distT="0" distB="0" distL="0" distR="0">
            <wp:extent cx="5495925" cy="2057400"/>
            <wp:effectExtent l="0" t="0" r="952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5925" cy="2057400"/>
                    </a:xfrm>
                    <a:prstGeom prst="rect">
                      <a:avLst/>
                    </a:prstGeom>
                    <a:noFill/>
                    <a:ln>
                      <a:noFill/>
                    </a:ln>
                  </pic:spPr>
                </pic:pic>
              </a:graphicData>
            </a:graphic>
          </wp:inline>
        </w:drawing>
      </w:r>
    </w:p>
    <w:p w:rsidR="00E52AD1" w:rsidRPr="00261582" w:rsidRDefault="00E52AD1" w:rsidP="005A3854">
      <w:pPr>
        <w:rPr>
          <w:lang w:val="en-GB"/>
        </w:rPr>
      </w:pPr>
    </w:p>
    <w:p w:rsidR="00796269" w:rsidRPr="00E52AD1" w:rsidRDefault="00E52AD1" w:rsidP="00796269">
      <w:pPr>
        <w:rPr>
          <w:lang w:val="en-GB"/>
        </w:rPr>
      </w:pPr>
      <w:r w:rsidRPr="00E52AD1">
        <w:rPr>
          <w:lang w:val="en-GB"/>
        </w:rPr>
        <w:t>Then the operation « </w:t>
      </w:r>
      <w:proofErr w:type="spellStart"/>
      <w:r w:rsidRPr="00E52AD1">
        <w:rPr>
          <w:lang w:val="en-GB"/>
        </w:rPr>
        <w:t>ClientController</w:t>
      </w:r>
      <w:proofErr w:type="spellEnd"/>
      <w:r w:rsidRPr="00E52AD1">
        <w:rPr>
          <w:lang w:val="en-GB"/>
        </w:rPr>
        <w:t xml:space="preserve"> / Get » is decorated by the attribute « Authorize » : </w:t>
      </w:r>
      <w:r w:rsidR="00373C2F" w:rsidRPr="00261582">
        <w:rPr>
          <w:noProof/>
        </w:rPr>
        <w:drawing>
          <wp:inline distT="0" distB="0" distL="0" distR="0" wp14:anchorId="405AC5E8" wp14:editId="756725E7">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796269" w:rsidRPr="00E52AD1" w:rsidRDefault="00796269" w:rsidP="00796269">
      <w:pPr>
        <w:rPr>
          <w:lang w:val="en-GB"/>
        </w:rPr>
      </w:pPr>
    </w:p>
    <w:p w:rsidR="00ED3722" w:rsidRPr="00261582" w:rsidRDefault="004E7314" w:rsidP="006B1C15">
      <w:pPr>
        <w:pStyle w:val="Heading4"/>
        <w:rPr>
          <w:lang w:val="en-GB"/>
        </w:rPr>
      </w:pPr>
      <w:r>
        <w:rPr>
          <w:lang w:val="en-GB"/>
        </w:rPr>
        <w:t>WPF application</w:t>
      </w:r>
    </w:p>
    <w:p w:rsidR="00ED3722" w:rsidRDefault="00ED3722" w:rsidP="005A3854">
      <w:pPr>
        <w:rPr>
          <w:lang w:val="en-GB"/>
        </w:rPr>
      </w:pPr>
    </w:p>
    <w:p w:rsidR="00D27C46" w:rsidRPr="00316428" w:rsidRDefault="000F6FE3" w:rsidP="005A3854">
      <w:pPr>
        <w:rPr>
          <w:sz w:val="22"/>
          <w:lang w:val="en-GB"/>
        </w:rPr>
      </w:pPr>
      <w:r>
        <w:rPr>
          <w:lang w:val="en-GB"/>
        </w:rPr>
        <w:t>In first place</w:t>
      </w:r>
      <w:r w:rsidR="006D13CE">
        <w:rPr>
          <w:lang w:val="en-GB"/>
        </w:rPr>
        <w:t>, a</w:t>
      </w:r>
      <w:r w:rsidR="00D0250D">
        <w:rPr>
          <w:lang w:val="en-GB"/>
        </w:rPr>
        <w:t>dd</w:t>
      </w:r>
      <w:r w:rsidR="00D27C46">
        <w:rPr>
          <w:lang w:val="en-GB"/>
        </w:rPr>
        <w:t xml:space="preserve"> the </w:t>
      </w:r>
      <w:proofErr w:type="spellStart"/>
      <w:r w:rsidR="00D27C46">
        <w:rPr>
          <w:lang w:val="en-GB"/>
        </w:rPr>
        <w:t>Nuget</w:t>
      </w:r>
      <w:proofErr w:type="spellEnd"/>
      <w:r w:rsidR="00D27C46">
        <w:rPr>
          <w:lang w:val="en-GB"/>
        </w:rPr>
        <w:t xml:space="preserve"> package “</w:t>
      </w:r>
      <w:proofErr w:type="spellStart"/>
      <w:r w:rsidR="00D27C46">
        <w:rPr>
          <w:lang w:val="en-GB"/>
        </w:rPr>
        <w:t>SimpleIdentityServer.Proxy</w:t>
      </w:r>
      <w:proofErr w:type="spellEnd"/>
      <w:r w:rsidR="00D27C46">
        <w:rPr>
          <w:lang w:val="en-GB"/>
        </w:rPr>
        <w:t>” to your client.</w:t>
      </w:r>
      <w:r w:rsidR="00316428">
        <w:rPr>
          <w:lang w:val="en-GB"/>
        </w:rPr>
        <w:t xml:space="preserve"> You need it </w:t>
      </w:r>
      <w:r w:rsidR="00DF0BFD">
        <w:rPr>
          <w:lang w:val="en-GB"/>
        </w:rPr>
        <w:t>get an RPT token</w:t>
      </w:r>
      <w:r w:rsidR="00316428">
        <w:rPr>
          <w:lang w:val="en-GB"/>
        </w:rPr>
        <w:t xml:space="preserve"> </w:t>
      </w:r>
      <w:r w:rsidR="008D0E07">
        <w:rPr>
          <w:lang w:val="en-GB"/>
        </w:rPr>
        <w:t>to</w:t>
      </w:r>
      <w:r w:rsidR="00316428">
        <w:rPr>
          <w:lang w:val="en-GB"/>
        </w:rPr>
        <w:t xml:space="preserve"> retrieve the list of clients.</w:t>
      </w:r>
    </w:p>
    <w:p w:rsidR="00141184" w:rsidRDefault="00141184" w:rsidP="005A3854">
      <w:pPr>
        <w:rPr>
          <w:lang w:val="en-GB"/>
        </w:rPr>
      </w:pPr>
    </w:p>
    <w:p w:rsidR="00CC0079" w:rsidRDefault="00316428" w:rsidP="005A3854">
      <w:pPr>
        <w:rPr>
          <w:lang w:val="en-GB"/>
        </w:rPr>
      </w:pPr>
      <w:r>
        <w:rPr>
          <w:lang w:val="en-GB"/>
        </w:rPr>
        <w:t xml:space="preserve">An authentication window must be displayed by your application. There are two different ways </w:t>
      </w:r>
      <w:r w:rsidR="00956046">
        <w:rPr>
          <w:lang w:val="en-GB"/>
        </w:rPr>
        <w:t>to do</w:t>
      </w:r>
      <w:r>
        <w:rPr>
          <w:lang w:val="en-GB"/>
        </w:rPr>
        <w:t xml:space="preserve"> it, either by displaying the OPENID </w:t>
      </w:r>
      <w:r w:rsidR="002F221E">
        <w:rPr>
          <w:lang w:val="en-GB"/>
        </w:rPr>
        <w:t>authentication</w:t>
      </w:r>
      <w:r>
        <w:rPr>
          <w:lang w:val="en-GB"/>
        </w:rPr>
        <w:t xml:space="preserve"> webpage in</w:t>
      </w:r>
      <w:r w:rsidR="00BB486A">
        <w:rPr>
          <w:lang w:val="en-GB"/>
        </w:rPr>
        <w:t>side</w:t>
      </w:r>
      <w:r>
        <w:rPr>
          <w:lang w:val="en-GB"/>
        </w:rPr>
        <w:t xml:space="preserve"> an embedded browser or </w:t>
      </w:r>
      <w:r w:rsidR="00BB585A">
        <w:rPr>
          <w:lang w:val="en-GB"/>
        </w:rPr>
        <w:t>with</w:t>
      </w:r>
      <w:r>
        <w:rPr>
          <w:lang w:val="en-GB"/>
        </w:rPr>
        <w:t xml:space="preserve"> a WPF formula. </w:t>
      </w:r>
      <w:r w:rsidR="002967FA">
        <w:rPr>
          <w:lang w:val="en-GB"/>
        </w:rPr>
        <w:t>Whatever the methodology you have chosen, at the end the identity</w:t>
      </w:r>
      <w:r w:rsidR="001D25EE">
        <w:rPr>
          <w:lang w:val="en-GB"/>
        </w:rPr>
        <w:t xml:space="preserve"> and access</w:t>
      </w:r>
      <w:r w:rsidR="002967FA">
        <w:rPr>
          <w:lang w:val="en-GB"/>
        </w:rPr>
        <w:t xml:space="preserve"> token</w:t>
      </w:r>
      <w:r w:rsidR="001D25EE">
        <w:rPr>
          <w:lang w:val="en-GB"/>
        </w:rPr>
        <w:t>s</w:t>
      </w:r>
      <w:r w:rsidR="002967FA">
        <w:rPr>
          <w:lang w:val="en-GB"/>
        </w:rPr>
        <w:t xml:space="preserve"> must be retrieved and stored.</w:t>
      </w:r>
      <w:r>
        <w:rPr>
          <w:lang w:val="en-GB"/>
        </w:rPr>
        <w:t xml:space="preserve"> </w:t>
      </w:r>
    </w:p>
    <w:p w:rsidR="00121D96" w:rsidRDefault="00121D96" w:rsidP="005A3854">
      <w:pPr>
        <w:rPr>
          <w:lang w:val="en-GB"/>
        </w:rPr>
      </w:pPr>
      <w:r>
        <w:rPr>
          <w:lang w:val="en-GB"/>
        </w:rPr>
        <w:t xml:space="preserve">Our preference of course is to use an embedded browser, </w:t>
      </w:r>
      <w:r w:rsidR="00365BA2">
        <w:rPr>
          <w:lang w:val="en-GB"/>
        </w:rPr>
        <w:t>because we don’t trust the OPENID server</w:t>
      </w:r>
      <w:r>
        <w:rPr>
          <w:lang w:val="en-GB"/>
        </w:rPr>
        <w:t>.</w:t>
      </w:r>
    </w:p>
    <w:p w:rsidR="00121D96" w:rsidRDefault="00121D96" w:rsidP="005A3854">
      <w:pPr>
        <w:rPr>
          <w:lang w:val="en-GB"/>
        </w:rPr>
      </w:pPr>
    </w:p>
    <w:p w:rsidR="00796269" w:rsidRDefault="00365BA2" w:rsidP="00365BA2">
      <w:pPr>
        <w:rPr>
          <w:lang w:val="en-GB"/>
        </w:rPr>
      </w:pPr>
      <w:r>
        <w:rPr>
          <w:lang w:val="en-GB"/>
        </w:rPr>
        <w:t xml:space="preserve">The following code is used to retrieve an RPT token. </w:t>
      </w:r>
      <w:r w:rsidR="004F0D05">
        <w:rPr>
          <w:lang w:val="en-GB"/>
        </w:rPr>
        <w:t xml:space="preserve">Don’t </w:t>
      </w:r>
      <w:r w:rsidR="000B35D6">
        <w:rPr>
          <w:lang w:val="en-GB"/>
        </w:rPr>
        <w:t xml:space="preserve">forget to update the properties like </w:t>
      </w:r>
      <w:proofErr w:type="spellStart"/>
      <w:r w:rsidR="000B35D6">
        <w:rPr>
          <w:lang w:val="en-GB"/>
        </w:rPr>
        <w:t>UmaConfigurationUrl</w:t>
      </w:r>
      <w:proofErr w:type="spellEnd"/>
      <w:r w:rsidR="000B35D6">
        <w:rPr>
          <w:lang w:val="en-GB"/>
        </w:rPr>
        <w:t xml:space="preserve">, </w:t>
      </w:r>
      <w:proofErr w:type="spellStart"/>
      <w:r w:rsidR="000B35D6">
        <w:rPr>
          <w:lang w:val="en-GB"/>
        </w:rPr>
        <w:t>OpenIdConfigurationUrl</w:t>
      </w:r>
      <w:proofErr w:type="spellEnd"/>
      <w:r w:rsidR="000B35D6">
        <w:rPr>
          <w:lang w:val="en-GB"/>
        </w:rPr>
        <w:t xml:space="preserve"> and </w:t>
      </w:r>
      <w:proofErr w:type="spellStart"/>
      <w:r w:rsidR="000B35D6">
        <w:rPr>
          <w:lang w:val="en-GB"/>
        </w:rPr>
        <w:t>RootManagerApiUrl</w:t>
      </w:r>
      <w:proofErr w:type="spellEnd"/>
      <w:r w:rsidR="000B35D6">
        <w:rPr>
          <w:lang w:val="en-GB"/>
        </w:rPr>
        <w:t>.</w:t>
      </w:r>
    </w:p>
    <w:p w:rsidR="00792D20" w:rsidRPr="00261582" w:rsidRDefault="00792D20" w:rsidP="00792D20">
      <w:pPr>
        <w:rPr>
          <w:lang w:val="en-GB"/>
        </w:rPr>
      </w:pPr>
    </w:p>
    <w:p w:rsidR="00792D20" w:rsidRDefault="00A0065D" w:rsidP="00792D20">
      <w:pPr>
        <w:rPr>
          <w:lang w:val="en-GB"/>
        </w:rPr>
      </w:pPr>
      <w:r>
        <w:rPr>
          <w:noProof/>
        </w:rPr>
        <w:drawing>
          <wp:inline distT="0" distB="0" distL="0" distR="0">
            <wp:extent cx="5486400" cy="432435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324350"/>
                    </a:xfrm>
                    <a:prstGeom prst="rect">
                      <a:avLst/>
                    </a:prstGeom>
                    <a:noFill/>
                    <a:ln>
                      <a:noFill/>
                    </a:ln>
                  </pic:spPr>
                </pic:pic>
              </a:graphicData>
            </a:graphic>
          </wp:inline>
        </w:drawing>
      </w:r>
    </w:p>
    <w:p w:rsidR="00A0065D" w:rsidRDefault="00A0065D" w:rsidP="00792D20">
      <w:pPr>
        <w:rPr>
          <w:lang w:val="en-GB"/>
        </w:rPr>
      </w:pPr>
    </w:p>
    <w:p w:rsidR="00792D20" w:rsidRPr="00261582" w:rsidRDefault="00C76011" w:rsidP="00C76011">
      <w:pPr>
        <w:rPr>
          <w:lang w:val="en-GB"/>
        </w:rPr>
      </w:pPr>
      <w:r>
        <w:rPr>
          <w:lang w:val="en-GB"/>
        </w:rPr>
        <w:t xml:space="preserve">Invoke the method </w:t>
      </w:r>
      <w:proofErr w:type="spellStart"/>
      <w:r>
        <w:rPr>
          <w:lang w:val="en-GB"/>
        </w:rPr>
        <w:t>GetRptToken</w:t>
      </w:r>
      <w:proofErr w:type="spellEnd"/>
      <w:r>
        <w:rPr>
          <w:lang w:val="en-GB"/>
        </w:rPr>
        <w:t xml:space="preserve"> and pass the </w:t>
      </w:r>
      <w:r w:rsidR="00E12A87">
        <w:rPr>
          <w:lang w:val="en-GB"/>
        </w:rPr>
        <w:t>tokens</w:t>
      </w:r>
      <w:r>
        <w:rPr>
          <w:lang w:val="en-GB"/>
        </w:rPr>
        <w:t xml:space="preserve"> as parameters. When the RPT is received, it can be passed to the authorization </w:t>
      </w:r>
      <w:r w:rsidR="00890CE5">
        <w:rPr>
          <w:lang w:val="en-GB"/>
        </w:rPr>
        <w:t>header.</w:t>
      </w:r>
    </w:p>
    <w:p w:rsidR="00792D20" w:rsidRPr="00261582" w:rsidRDefault="00A0065D" w:rsidP="00792D20">
      <w:pPr>
        <w:rPr>
          <w:lang w:val="en-GB"/>
        </w:rPr>
      </w:pPr>
      <w:r>
        <w:rPr>
          <w:noProof/>
        </w:rPr>
        <w:drawing>
          <wp:inline distT="0" distB="0" distL="0" distR="0">
            <wp:extent cx="5486400" cy="1057275"/>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057275"/>
                    </a:xfrm>
                    <a:prstGeom prst="rect">
                      <a:avLst/>
                    </a:prstGeom>
                    <a:noFill/>
                    <a:ln>
                      <a:noFill/>
                    </a:ln>
                  </pic:spPr>
                </pic:pic>
              </a:graphicData>
            </a:graphic>
          </wp:inline>
        </w:drawing>
      </w:r>
    </w:p>
    <w:p w:rsidR="00792D20" w:rsidRPr="00261582" w:rsidRDefault="00792D20"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Default="007F48B6" w:rsidP="00792D20">
      <w:pPr>
        <w:rPr>
          <w:lang w:val="en-GB"/>
        </w:rPr>
      </w:pPr>
    </w:p>
    <w:p w:rsidR="00B41640" w:rsidRDefault="00762BA0" w:rsidP="00B41640">
      <w:pPr>
        <w:rPr>
          <w:lang w:val="en-GB"/>
        </w:rPr>
      </w:pPr>
      <w:r>
        <w:rPr>
          <w:lang w:val="en-GB"/>
        </w:rPr>
        <w:t xml:space="preserve">If you want to </w:t>
      </w:r>
      <w:r w:rsidR="00B41640">
        <w:rPr>
          <w:lang w:val="en-GB"/>
        </w:rPr>
        <w:t>launch the application</w:t>
      </w:r>
      <w:r>
        <w:rPr>
          <w:lang w:val="en-GB"/>
        </w:rPr>
        <w:t xml:space="preserve">, open the solution “Scenario1 \ </w:t>
      </w:r>
      <w:proofErr w:type="spellStart"/>
      <w:r>
        <w:rPr>
          <w:lang w:val="en-GB"/>
        </w:rPr>
        <w:t>WpfClient</w:t>
      </w:r>
      <w:proofErr w:type="spellEnd"/>
      <w:r>
        <w:rPr>
          <w:lang w:val="en-GB"/>
        </w:rPr>
        <w:t>” from the repository “</w:t>
      </w:r>
      <w:proofErr w:type="spellStart"/>
      <w:r>
        <w:rPr>
          <w:lang w:val="en-GB"/>
        </w:rPr>
        <w:t>SimpleIdentityServer.Samples</w:t>
      </w:r>
      <w:proofErr w:type="spellEnd"/>
      <w:r>
        <w:rPr>
          <w:lang w:val="en-GB"/>
        </w:rPr>
        <w:t xml:space="preserve">”. </w:t>
      </w:r>
      <w:r w:rsidR="00B41640">
        <w:rPr>
          <w:lang w:val="en-GB"/>
        </w:rPr>
        <w:t>Open the two files</w:t>
      </w:r>
      <w:r w:rsidR="00AD55F0">
        <w:rPr>
          <w:lang w:val="en-GB"/>
        </w:rPr>
        <w:t xml:space="preserve"> </w:t>
      </w:r>
      <w:r w:rsidR="00B41640">
        <w:rPr>
          <w:lang w:val="en-GB"/>
        </w:rPr>
        <w:t>”</w:t>
      </w:r>
      <w:r w:rsidR="00792D20" w:rsidRPr="00261582">
        <w:rPr>
          <w:lang w:val="en-GB"/>
        </w:rPr>
        <w:t>UI\</w:t>
      </w:r>
      <w:proofErr w:type="spellStart"/>
      <w:r w:rsidR="00792D20" w:rsidRPr="00261582">
        <w:rPr>
          <w:lang w:val="en-GB"/>
        </w:rPr>
        <w:t>WpfCl</w:t>
      </w:r>
      <w:r w:rsidR="00B41640">
        <w:rPr>
          <w:lang w:val="en-GB"/>
        </w:rPr>
        <w:t>ient</w:t>
      </w:r>
      <w:proofErr w:type="spellEnd"/>
      <w:r w:rsidR="00B41640">
        <w:rPr>
          <w:lang w:val="en-GB"/>
        </w:rPr>
        <w:t>\</w:t>
      </w:r>
      <w:proofErr w:type="spellStart"/>
      <w:r w:rsidR="00B41640">
        <w:rPr>
          <w:lang w:val="en-GB"/>
        </w:rPr>
        <w:t>SecurityProxyClientApi</w:t>
      </w:r>
      <w:proofErr w:type="spellEnd"/>
      <w:r w:rsidR="00B41640">
        <w:rPr>
          <w:lang w:val="en-GB"/>
        </w:rPr>
        <w:t>”, “UI\</w:t>
      </w:r>
      <w:proofErr w:type="spellStart"/>
      <w:r w:rsidR="00B41640">
        <w:rPr>
          <w:lang w:val="en-GB"/>
        </w:rPr>
        <w:t>WpfClient</w:t>
      </w:r>
      <w:proofErr w:type="spellEnd"/>
      <w:r w:rsidR="00B41640">
        <w:rPr>
          <w:lang w:val="en-GB"/>
        </w:rPr>
        <w:t>\Constants” and update their properties</w:t>
      </w:r>
      <w:r w:rsidR="00266C6F">
        <w:rPr>
          <w:lang w:val="en-GB"/>
        </w:rPr>
        <w:t xml:space="preserve">. </w:t>
      </w:r>
    </w:p>
    <w:p w:rsidR="00266C6F" w:rsidRDefault="00266C6F" w:rsidP="00B41640">
      <w:pPr>
        <w:rPr>
          <w:lang w:val="en-GB"/>
        </w:rPr>
      </w:pPr>
    </w:p>
    <w:p w:rsidR="00792D20" w:rsidRPr="00261582" w:rsidRDefault="00266C6F" w:rsidP="00167DC1">
      <w:pPr>
        <w:rPr>
          <w:lang w:val="en-GB"/>
        </w:rPr>
      </w:pPr>
      <w:r>
        <w:rPr>
          <w:lang w:val="en-GB"/>
        </w:rPr>
        <w:t xml:space="preserve">Launch the application and enters the credentials of </w:t>
      </w:r>
      <w:r w:rsidR="00E42734">
        <w:rPr>
          <w:lang w:val="en-GB"/>
        </w:rPr>
        <w:t>a</w:t>
      </w:r>
      <w:r>
        <w:rPr>
          <w:lang w:val="en-GB"/>
        </w:rPr>
        <w:t xml:space="preserve"> resource owner with marketing role.</w:t>
      </w:r>
      <w:r w:rsidR="00167DC1">
        <w:rPr>
          <w:lang w:val="en-GB"/>
        </w:rPr>
        <w:t xml:space="preserve"> </w:t>
      </w:r>
    </w:p>
    <w:p w:rsidR="00792D20" w:rsidRPr="00261582" w:rsidRDefault="00792D20" w:rsidP="00792D20">
      <w:pPr>
        <w:rPr>
          <w:lang w:val="en-GB"/>
        </w:rPr>
      </w:pPr>
    </w:p>
    <w:p w:rsidR="00792D20" w:rsidRPr="00261582" w:rsidRDefault="00792D20" w:rsidP="00792D20">
      <w:pPr>
        <w:jc w:val="center"/>
        <w:rPr>
          <w:lang w:val="en-GB"/>
        </w:rPr>
      </w:pPr>
      <w:r w:rsidRPr="00261582">
        <w:rPr>
          <w:noProof/>
        </w:rPr>
        <w:drawing>
          <wp:inline distT="0" distB="0" distL="0" distR="0" wp14:anchorId="74BF433A" wp14:editId="68830A4B">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261582" w:rsidRDefault="00792D20" w:rsidP="00792D20">
      <w:pPr>
        <w:rPr>
          <w:lang w:val="en-GB"/>
        </w:rPr>
      </w:pPr>
    </w:p>
    <w:p w:rsidR="00167DC1" w:rsidRPr="00261582" w:rsidRDefault="00167DC1" w:rsidP="00167DC1">
      <w:pPr>
        <w:rPr>
          <w:lang w:val="en-GB"/>
        </w:rPr>
      </w:pPr>
      <w:r>
        <w:rPr>
          <w:lang w:val="en-GB"/>
        </w:rPr>
        <w:t xml:space="preserve">If the authentication </w:t>
      </w:r>
      <w:r w:rsidR="00D74837">
        <w:rPr>
          <w:lang w:val="en-GB"/>
        </w:rPr>
        <w:t>succeed</w:t>
      </w:r>
      <w:r w:rsidR="003417B6">
        <w:rPr>
          <w:lang w:val="en-GB"/>
        </w:rPr>
        <w:t>s</w:t>
      </w:r>
      <w:r w:rsidR="00D74837">
        <w:rPr>
          <w:lang w:val="en-GB"/>
        </w:rPr>
        <w:t>,</w:t>
      </w:r>
      <w:r>
        <w:rPr>
          <w:lang w:val="en-GB"/>
        </w:rPr>
        <w:t xml:space="preserve"> then the list of clients is displayed:</w:t>
      </w:r>
    </w:p>
    <w:p w:rsidR="007503CD" w:rsidRPr="00261582" w:rsidRDefault="007503CD" w:rsidP="00792D20">
      <w:pPr>
        <w:rPr>
          <w:lang w:val="en-GB"/>
        </w:rPr>
      </w:pPr>
    </w:p>
    <w:p w:rsidR="00792D20" w:rsidRPr="00261582" w:rsidRDefault="00792D20" w:rsidP="00792D20">
      <w:pPr>
        <w:jc w:val="center"/>
        <w:rPr>
          <w:lang w:val="en-GB"/>
        </w:rPr>
      </w:pPr>
      <w:r w:rsidRPr="00261582">
        <w:rPr>
          <w:noProof/>
        </w:rPr>
        <w:drawing>
          <wp:inline distT="0" distB="0" distL="0" distR="0" wp14:anchorId="062ED3C3" wp14:editId="4D7EA4A0">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261582" w:rsidRDefault="00792D20" w:rsidP="005A3854">
      <w:pPr>
        <w:rPr>
          <w:lang w:val="en-GB"/>
        </w:rPr>
      </w:pPr>
      <w:r w:rsidRPr="00261582">
        <w:rPr>
          <w:lang w:val="en-GB"/>
        </w:rPr>
        <w:br w:type="page"/>
      </w:r>
    </w:p>
    <w:p w:rsidR="00A63EE8" w:rsidRPr="003B453B" w:rsidRDefault="00A63EE8" w:rsidP="00A63EE8">
      <w:pPr>
        <w:pStyle w:val="Heading2"/>
      </w:pPr>
      <w:bookmarkStart w:id="56" w:name="_Toc461019149"/>
      <w:r w:rsidRPr="003B453B">
        <w:lastRenderedPageBreak/>
        <w:t xml:space="preserve">Second </w:t>
      </w:r>
      <w:r w:rsidR="0096185A" w:rsidRPr="003B453B">
        <w:t>scenario</w:t>
      </w:r>
      <w:r w:rsidRPr="003B453B">
        <w:t xml:space="preserve"> : </w:t>
      </w:r>
      <w:r w:rsidR="0096185A" w:rsidRPr="003B453B">
        <w:t>an API want to access to a resource</w:t>
      </w:r>
      <w:bookmarkEnd w:id="56"/>
    </w:p>
    <w:p w:rsidR="00A63EE8" w:rsidRPr="003B453B" w:rsidRDefault="00A63EE8" w:rsidP="00A63EE8"/>
    <w:p w:rsidR="00A1112B" w:rsidRDefault="005C6309" w:rsidP="00A63EE8">
      <w:r>
        <w:rPr>
          <w:b/>
        </w:rPr>
        <w:t>Context</w:t>
      </w:r>
      <w:r w:rsidR="00BE2C2D" w:rsidRPr="0096185A">
        <w:t xml:space="preserve">: </w:t>
      </w:r>
      <w:r w:rsidR="0096185A" w:rsidRPr="0096185A">
        <w:t xml:space="preserve">A new </w:t>
      </w:r>
      <w:r w:rsidR="0096185A">
        <w:t>RESTFUL service</w:t>
      </w:r>
      <w:r w:rsidR="0096185A" w:rsidRPr="0096185A">
        <w:t xml:space="preserve"> has been developed to retrieve </w:t>
      </w:r>
      <w:r w:rsidR="0096185A">
        <w:t xml:space="preserve">the </w:t>
      </w:r>
      <w:r w:rsidR="00132A2C">
        <w:t xml:space="preserve">most </w:t>
      </w:r>
      <w:r w:rsidR="0096185A">
        <w:t xml:space="preserve">loyal </w:t>
      </w:r>
      <w:r w:rsidR="0096185A" w:rsidRPr="0096185A">
        <w:t>clients</w:t>
      </w:r>
      <w:r w:rsidR="0096185A">
        <w:t xml:space="preserve">. </w:t>
      </w:r>
      <w:r w:rsidR="00732688">
        <w:t xml:space="preserve">Those data </w:t>
      </w:r>
      <w:r>
        <w:t>must be enriched with marketing information, they have been gathered by the marketing team since the creation of the enterprise.</w:t>
      </w:r>
    </w:p>
    <w:p w:rsidR="005C6309" w:rsidRDefault="00A1112B" w:rsidP="00A63EE8">
      <w:r>
        <w:t xml:space="preserve">At the end </w:t>
      </w:r>
      <w:r w:rsidR="0037284A">
        <w:t>consolidated d</w:t>
      </w:r>
      <w:r w:rsidR="0004477F">
        <w:t>ata must be returned by the API. T</w:t>
      </w:r>
      <w:r w:rsidR="0037284A">
        <w:t>hey will be consumed by</w:t>
      </w:r>
      <w:r>
        <w:t xml:space="preserve"> analytics tools to follow the evolution of client satisfactions.</w:t>
      </w:r>
    </w:p>
    <w:p w:rsidR="009C197C" w:rsidRPr="0096185A" w:rsidRDefault="009C197C" w:rsidP="00A63EE8"/>
    <w:p w:rsidR="0037284A" w:rsidRDefault="0037284A" w:rsidP="00A63EE8">
      <w:r w:rsidRPr="0037284A">
        <w:rPr>
          <w:b/>
        </w:rPr>
        <w:t>Problem</w:t>
      </w:r>
      <w:r w:rsidR="00467DDA" w:rsidRPr="0037284A">
        <w:t xml:space="preserve"> : </w:t>
      </w:r>
      <w:r w:rsidRPr="0037284A">
        <w:t>How the API can access to the clients ?</w:t>
      </w:r>
    </w:p>
    <w:p w:rsidR="009C197C" w:rsidRPr="0037284A" w:rsidRDefault="009C197C" w:rsidP="00A63EE8"/>
    <w:p w:rsidR="00467DDA" w:rsidRPr="003B453B" w:rsidRDefault="0037284A" w:rsidP="00A63EE8">
      <w:r w:rsidRPr="003B453B">
        <w:rPr>
          <w:b/>
        </w:rPr>
        <w:t>Solution</w:t>
      </w:r>
      <w:r w:rsidR="00D9605B" w:rsidRPr="003B453B">
        <w:t xml:space="preserve">: </w:t>
      </w:r>
    </w:p>
    <w:p w:rsidR="00467DDA" w:rsidRPr="003B453B" w:rsidRDefault="00467DDA" w:rsidP="00A63EE8"/>
    <w:p w:rsidR="008F4650" w:rsidRPr="008F4650" w:rsidRDefault="00867560" w:rsidP="008F4650">
      <w:r w:rsidRPr="00867560">
        <w:t xml:space="preserve">The workflow presents here is very to similar to the one in the first scenario. </w:t>
      </w:r>
      <w:r>
        <w:t xml:space="preserve">There is only one difference, the identity token is not returned to the client. The reason is simple, </w:t>
      </w:r>
      <w:r w:rsidR="008F4650">
        <w:t>if the client is correct then an RPT token is granted by the UMA server. User information are not needed by the authorization policy then by deduction the identity token doesn’t have to be passed in the request.</w:t>
      </w:r>
    </w:p>
    <w:p w:rsidR="00D9605B" w:rsidRPr="00C74EB6" w:rsidRDefault="00D9605B" w:rsidP="0037284A"/>
    <w:p w:rsidR="00A17E95" w:rsidRPr="00261582" w:rsidRDefault="00D552CA" w:rsidP="00A63EE8">
      <w:pPr>
        <w:rPr>
          <w:lang w:val="en-GB"/>
        </w:rPr>
      </w:pPr>
      <w:r>
        <w:rPr>
          <w:noProof/>
        </w:rPr>
        <w:drawing>
          <wp:inline distT="0" distB="0" distL="0" distR="0">
            <wp:extent cx="5486400" cy="2257425"/>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A17E95" w:rsidRDefault="00A17E95" w:rsidP="00A63EE8">
      <w:pPr>
        <w:rPr>
          <w:lang w:val="en-GB"/>
        </w:rPr>
      </w:pPr>
    </w:p>
    <w:p w:rsidR="0084604E" w:rsidRPr="003B453B" w:rsidRDefault="00C74EB6" w:rsidP="00C74EB6">
      <w:r>
        <w:rPr>
          <w:lang w:val="en-GB"/>
        </w:rPr>
        <w:t>The workflow that we are going to follow to implement the solution looks like the one in the previous scenario. The task “assigned marketing role to the resource owner” have been removed.</w:t>
      </w:r>
    </w:p>
    <w:p w:rsidR="00A858D5" w:rsidRPr="00261582" w:rsidRDefault="00D552CA" w:rsidP="00A63EE8">
      <w:pPr>
        <w:rPr>
          <w:lang w:val="en-GB"/>
        </w:rPr>
      </w:pPr>
      <w:r>
        <w:rPr>
          <w:noProof/>
        </w:rPr>
        <w:lastRenderedPageBreak/>
        <w:drawing>
          <wp:inline distT="0" distB="0" distL="0" distR="0">
            <wp:extent cx="5276850" cy="23241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7650C9" w:rsidRPr="003B453B" w:rsidRDefault="008A3C6C" w:rsidP="00B52A0B">
      <w:pPr>
        <w:pStyle w:val="Heading3"/>
      </w:pPr>
      <w:bookmarkStart w:id="57" w:name="_Toc461019150"/>
      <w:r w:rsidRPr="003B453B">
        <w:t>Identify and classify identities</w:t>
      </w:r>
      <w:bookmarkEnd w:id="57"/>
    </w:p>
    <w:p w:rsidR="007650C9" w:rsidRPr="003B453B" w:rsidRDefault="007650C9" w:rsidP="007650C9"/>
    <w:p w:rsidR="006959DF" w:rsidRPr="006959DF" w:rsidRDefault="006959DF" w:rsidP="007650C9">
      <w:r w:rsidRPr="006959DF">
        <w:t>After using the decision table</w:t>
      </w:r>
      <w:r w:rsidR="00E91908">
        <w:t xml:space="preserve"> (refer to the previous scenario) we obtained </w:t>
      </w:r>
      <w:r w:rsidRPr="006959DF">
        <w:t>:</w:t>
      </w:r>
    </w:p>
    <w:p w:rsidR="006959DF" w:rsidRDefault="006959DF" w:rsidP="006959DF">
      <w:pPr>
        <w:pStyle w:val="ListParagraph"/>
        <w:numPr>
          <w:ilvl w:val="0"/>
          <w:numId w:val="3"/>
        </w:numPr>
      </w:pPr>
      <w:r>
        <w:t>Client : API</w:t>
      </w:r>
    </w:p>
    <w:p w:rsidR="006959DF" w:rsidRDefault="006959DF" w:rsidP="006959DF">
      <w:pPr>
        <w:pStyle w:val="ListParagraph"/>
        <w:numPr>
          <w:ilvl w:val="0"/>
          <w:numId w:val="3"/>
        </w:numPr>
      </w:pPr>
      <w:r>
        <w:t xml:space="preserve">Resource : </w:t>
      </w:r>
      <w:proofErr w:type="spellStart"/>
      <w:r>
        <w:t>ClientApi</w:t>
      </w:r>
      <w:proofErr w:type="spellEnd"/>
      <w:r>
        <w:t xml:space="preserve"> / v1 / Clients / Get</w:t>
      </w:r>
    </w:p>
    <w:p w:rsidR="006959DF" w:rsidRDefault="006959DF" w:rsidP="006959DF">
      <w:pPr>
        <w:pStyle w:val="ListParagraph"/>
        <w:numPr>
          <w:ilvl w:val="0"/>
          <w:numId w:val="3"/>
        </w:numPr>
      </w:pPr>
      <w:r>
        <w:t>Authorized clients : API</w:t>
      </w:r>
    </w:p>
    <w:p w:rsidR="007650C9" w:rsidRPr="00B025A3" w:rsidRDefault="006959DF" w:rsidP="006959DF">
      <w:pPr>
        <w:pStyle w:val="ListParagraph"/>
        <w:numPr>
          <w:ilvl w:val="0"/>
          <w:numId w:val="3"/>
        </w:numPr>
        <w:rPr>
          <w:lang w:val="en-GB"/>
        </w:rPr>
      </w:pPr>
      <w:r>
        <w:t>Claims : none</w:t>
      </w:r>
    </w:p>
    <w:p w:rsidR="00B025A3" w:rsidRPr="00B025A3" w:rsidRDefault="00B025A3" w:rsidP="00B025A3">
      <w:pPr>
        <w:rPr>
          <w:lang w:val="en-GB"/>
        </w:rPr>
      </w:pPr>
    </w:p>
    <w:p w:rsidR="0011559B" w:rsidRPr="00261582" w:rsidRDefault="008A3C6C" w:rsidP="002105A7">
      <w:pPr>
        <w:pStyle w:val="Heading3"/>
        <w:rPr>
          <w:lang w:val="en-GB"/>
        </w:rPr>
      </w:pPr>
      <w:bookmarkStart w:id="58" w:name="_Toc461019151"/>
      <w:r>
        <w:rPr>
          <w:lang w:val="en-GB"/>
        </w:rPr>
        <w:t>Add a client</w:t>
      </w:r>
      <w:bookmarkEnd w:id="58"/>
    </w:p>
    <w:p w:rsidR="00A60E3B" w:rsidRDefault="00A60E3B" w:rsidP="007555A6">
      <w:pPr>
        <w:rPr>
          <w:rFonts w:eastAsiaTheme="majorEastAsia"/>
          <w:lang w:val="en-GB"/>
        </w:rPr>
      </w:pPr>
    </w:p>
    <w:p w:rsidR="00E91908" w:rsidRDefault="001358AE" w:rsidP="00C61AFF">
      <w:pPr>
        <w:rPr>
          <w:rFonts w:eastAsiaTheme="majorEastAsia"/>
          <w:lang w:val="en-GB"/>
        </w:rPr>
      </w:pPr>
      <w:r>
        <w:rPr>
          <w:rFonts w:eastAsiaTheme="majorEastAsia"/>
          <w:lang w:val="en-GB"/>
        </w:rPr>
        <w:t xml:space="preserve">Most of the parameters can be easily </w:t>
      </w:r>
      <w:r w:rsidR="005E3E77">
        <w:rPr>
          <w:rFonts w:eastAsiaTheme="majorEastAsia"/>
          <w:lang w:val="en-GB"/>
        </w:rPr>
        <w:t>deduced</w:t>
      </w:r>
      <w:r>
        <w:rPr>
          <w:rFonts w:eastAsiaTheme="majorEastAsia"/>
          <w:lang w:val="en-GB"/>
        </w:rPr>
        <w:t xml:space="preserve"> including the grant-type ! </w:t>
      </w:r>
      <w:r w:rsidR="00C61AFF">
        <w:rPr>
          <w:rFonts w:eastAsiaTheme="majorEastAsia"/>
          <w:lang w:val="en-GB"/>
        </w:rPr>
        <w:t xml:space="preserve">Which grant-type will you choose by taking into account that there is a trust relationship with the OPENID server and there is no identity token ? </w:t>
      </w:r>
    </w:p>
    <w:p w:rsidR="0001724C" w:rsidRPr="00D7148D" w:rsidRDefault="00C61AFF" w:rsidP="00C61AFF">
      <w:pPr>
        <w:rPr>
          <w:rFonts w:eastAsiaTheme="majorEastAsia"/>
        </w:rPr>
      </w:pPr>
      <w:r>
        <w:rPr>
          <w:rFonts w:eastAsiaTheme="majorEastAsia"/>
          <w:lang w:val="en-GB"/>
        </w:rPr>
        <w:t>The correct answer is</w:t>
      </w:r>
      <w:r w:rsidR="00E91908">
        <w:rPr>
          <w:rFonts w:eastAsiaTheme="majorEastAsia"/>
          <w:lang w:val="en-GB"/>
        </w:rPr>
        <w:t xml:space="preserve"> …</w:t>
      </w:r>
      <w:r>
        <w:rPr>
          <w:rFonts w:eastAsiaTheme="majorEastAsia"/>
          <w:lang w:val="en-GB"/>
        </w:rPr>
        <w:t xml:space="preserve"> “</w:t>
      </w:r>
      <w:proofErr w:type="spellStart"/>
      <w:r>
        <w:rPr>
          <w:rFonts w:eastAsiaTheme="majorEastAsia"/>
          <w:lang w:val="en-GB"/>
        </w:rPr>
        <w:t>client_credentials</w:t>
      </w:r>
      <w:proofErr w:type="spellEnd"/>
      <w:r w:rsidR="002812B3">
        <w:rPr>
          <w:rFonts w:eastAsiaTheme="majorEastAsia"/>
          <w:lang w:val="en-GB"/>
        </w:rPr>
        <w:t>”. I</w:t>
      </w:r>
      <w:r>
        <w:rPr>
          <w:rFonts w:eastAsiaTheme="majorEastAsia"/>
          <w:lang w:val="en-GB"/>
        </w:rPr>
        <w:t xml:space="preserve">ndeed there is no danger to embed the client </w:t>
      </w:r>
      <w:r w:rsidR="00F312AC">
        <w:rPr>
          <w:rFonts w:eastAsiaTheme="majorEastAsia"/>
          <w:lang w:val="en-GB"/>
        </w:rPr>
        <w:t>credentials</w:t>
      </w:r>
      <w:r>
        <w:rPr>
          <w:rFonts w:eastAsiaTheme="majorEastAsia"/>
          <w:lang w:val="en-GB"/>
        </w:rPr>
        <w:t xml:space="preserve"> into the code because the </w:t>
      </w:r>
      <w:r w:rsidR="0000021F">
        <w:rPr>
          <w:rFonts w:eastAsiaTheme="majorEastAsia"/>
          <w:lang w:val="en-GB"/>
        </w:rPr>
        <w:t>API</w:t>
      </w:r>
      <w:r>
        <w:rPr>
          <w:rFonts w:eastAsiaTheme="majorEastAsia"/>
          <w:lang w:val="en-GB"/>
        </w:rPr>
        <w:t xml:space="preserve"> is hosted in a server, </w:t>
      </w:r>
      <w:r w:rsidR="0002535D">
        <w:rPr>
          <w:rFonts w:eastAsiaTheme="majorEastAsia"/>
          <w:lang w:val="en-GB"/>
        </w:rPr>
        <w:t>so</w:t>
      </w:r>
      <w:r w:rsidR="00D7148D">
        <w:rPr>
          <w:rFonts w:eastAsiaTheme="majorEastAsia"/>
          <w:lang w:val="en-GB"/>
        </w:rPr>
        <w:t xml:space="preserve"> </w:t>
      </w:r>
      <w:r w:rsidR="001332C0">
        <w:rPr>
          <w:rFonts w:eastAsiaTheme="majorEastAsia"/>
          <w:lang w:val="en-GB"/>
        </w:rPr>
        <w:t>the code</w:t>
      </w:r>
      <w:r w:rsidR="00D7148D">
        <w:rPr>
          <w:rFonts w:eastAsiaTheme="majorEastAsia"/>
          <w:lang w:val="en-GB"/>
        </w:rPr>
        <w:t xml:space="preserve"> cannot be accessed by malicious users.</w:t>
      </w:r>
    </w:p>
    <w:p w:rsidR="00FD5A62" w:rsidRPr="00D7148D" w:rsidRDefault="00FD5A62" w:rsidP="007555A6">
      <w:pPr>
        <w:rPr>
          <w:rFonts w:eastAsiaTheme="majorEastAsia"/>
        </w:rPr>
      </w:pPr>
    </w:p>
    <w:p w:rsidR="007555A6" w:rsidRPr="0096185A" w:rsidRDefault="00BF174E" w:rsidP="007650C9">
      <w:pPr>
        <w:rPr>
          <w:rFonts w:eastAsiaTheme="majorEastAsia"/>
          <w:lang w:val="fr-BE"/>
        </w:rPr>
      </w:pPr>
      <w:r>
        <w:rPr>
          <w:rFonts w:eastAsiaTheme="majorEastAsia"/>
          <w:lang w:val="fr-BE"/>
        </w:rPr>
        <w:t xml:space="preserve">Client </w:t>
      </w:r>
      <w:proofErr w:type="spellStart"/>
      <w:r>
        <w:rPr>
          <w:rFonts w:eastAsiaTheme="majorEastAsia"/>
          <w:lang w:val="fr-BE"/>
        </w:rPr>
        <w:t>parameters</w:t>
      </w:r>
      <w:proofErr w:type="spellEnd"/>
      <w:r>
        <w:rPr>
          <w:rFonts w:eastAsiaTheme="majorEastAsia"/>
          <w:lang w:val="fr-BE"/>
        </w:rPr>
        <w:t> :</w:t>
      </w:r>
    </w:p>
    <w:p w:rsidR="00921928" w:rsidRPr="00261582" w:rsidRDefault="00E603C9" w:rsidP="00E603C9">
      <w:pPr>
        <w:pStyle w:val="ListParagraph"/>
        <w:numPr>
          <w:ilvl w:val="0"/>
          <w:numId w:val="3"/>
        </w:numPr>
        <w:rPr>
          <w:rFonts w:eastAsiaTheme="majorEastAsia"/>
          <w:lang w:val="en-GB"/>
        </w:rPr>
      </w:pPr>
      <w:r w:rsidRPr="00261582">
        <w:rPr>
          <w:rFonts w:eastAsiaTheme="majorEastAsia"/>
          <w:lang w:val="en-GB"/>
        </w:rPr>
        <w:t>Grant-types : client credentials</w:t>
      </w:r>
    </w:p>
    <w:p w:rsidR="00E603C9" w:rsidRPr="00261582" w:rsidRDefault="00E603C9" w:rsidP="00E603C9">
      <w:pPr>
        <w:pStyle w:val="ListParagraph"/>
        <w:numPr>
          <w:ilvl w:val="0"/>
          <w:numId w:val="3"/>
        </w:numPr>
        <w:rPr>
          <w:rFonts w:eastAsiaTheme="majorEastAsia"/>
          <w:lang w:val="en-GB"/>
        </w:rPr>
      </w:pPr>
      <w:r w:rsidRPr="00261582">
        <w:rPr>
          <w:rFonts w:eastAsiaTheme="majorEastAsia"/>
          <w:lang w:val="en-GB"/>
        </w:rPr>
        <w:t xml:space="preserve">Scopes : </w:t>
      </w:r>
      <w:proofErr w:type="spellStart"/>
      <w:r w:rsidRPr="00261582">
        <w:rPr>
          <w:rFonts w:eastAsiaTheme="majorEastAsia"/>
          <w:lang w:val="en-GB"/>
        </w:rPr>
        <w:t>uma_authorization</w:t>
      </w:r>
      <w:proofErr w:type="spellEnd"/>
      <w:r w:rsidRPr="00261582">
        <w:rPr>
          <w:rFonts w:eastAsiaTheme="majorEastAsia"/>
          <w:lang w:val="en-GB"/>
        </w:rPr>
        <w:t xml:space="preserve"> et </w:t>
      </w:r>
      <w:proofErr w:type="spellStart"/>
      <w:r w:rsidRPr="00261582">
        <w:rPr>
          <w:rFonts w:eastAsiaTheme="majorEastAsia"/>
          <w:lang w:val="en-GB"/>
        </w:rPr>
        <w:t>uma_protection</w:t>
      </w:r>
      <w:proofErr w:type="spellEnd"/>
    </w:p>
    <w:p w:rsidR="00921928" w:rsidRPr="00261582" w:rsidRDefault="00921928" w:rsidP="007650C9">
      <w:pPr>
        <w:rPr>
          <w:rFonts w:eastAsiaTheme="majorEastAsia"/>
          <w:lang w:val="en-GB"/>
        </w:rPr>
      </w:pPr>
    </w:p>
    <w:p w:rsidR="00E603C9" w:rsidRPr="00261582" w:rsidRDefault="006F429E" w:rsidP="006F429E">
      <w:pPr>
        <w:jc w:val="center"/>
        <w:rPr>
          <w:rFonts w:eastAsiaTheme="majorEastAsia"/>
          <w:lang w:val="en-GB"/>
        </w:rPr>
      </w:pPr>
      <w:r w:rsidRPr="00261582">
        <w:rPr>
          <w:rFonts w:eastAsiaTheme="majorEastAsia"/>
          <w:noProof/>
        </w:rPr>
        <w:lastRenderedPageBreak/>
        <w:drawing>
          <wp:inline distT="0" distB="0" distL="0" distR="0" wp14:anchorId="160E3289" wp14:editId="39B55EA7">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261582" w:rsidRDefault="00E603C9" w:rsidP="007650C9">
      <w:pPr>
        <w:rPr>
          <w:rFonts w:eastAsiaTheme="majorEastAsia"/>
          <w:lang w:val="en-GB"/>
        </w:rPr>
      </w:pPr>
    </w:p>
    <w:p w:rsidR="00E4681A" w:rsidRPr="003B453B" w:rsidRDefault="008A3C6C" w:rsidP="00E4681A">
      <w:pPr>
        <w:pStyle w:val="Heading3"/>
      </w:pPr>
      <w:bookmarkStart w:id="59" w:name="_Toc461019152"/>
      <w:r w:rsidRPr="003B453B">
        <w:t>Add a resource</w:t>
      </w:r>
      <w:bookmarkEnd w:id="59"/>
    </w:p>
    <w:p w:rsidR="00921928" w:rsidRPr="003B453B" w:rsidRDefault="00921928" w:rsidP="007650C9"/>
    <w:p w:rsidR="008C45EF" w:rsidRPr="005E5CF6" w:rsidRDefault="008644D9" w:rsidP="008644D9">
      <w:r w:rsidRPr="005E5CF6">
        <w:t>The resource already exists (refer to the first scenario)</w:t>
      </w:r>
      <w:r w:rsidR="00057E71" w:rsidRPr="005E5CF6">
        <w:t>.</w:t>
      </w:r>
    </w:p>
    <w:p w:rsidR="00E4681A" w:rsidRPr="003B453B" w:rsidRDefault="008A3C6C" w:rsidP="00A50050">
      <w:pPr>
        <w:pStyle w:val="Heading3"/>
      </w:pPr>
      <w:bookmarkStart w:id="60" w:name="_Toc461019153"/>
      <w:r w:rsidRPr="003B453B">
        <w:t>Add authorization policy</w:t>
      </w:r>
      <w:bookmarkEnd w:id="60"/>
    </w:p>
    <w:p w:rsidR="00E4681A" w:rsidRPr="003B453B" w:rsidRDefault="00E4681A" w:rsidP="00E4681A"/>
    <w:p w:rsidR="00111326" w:rsidRDefault="005E5CF6" w:rsidP="005E5CF6">
      <w:r w:rsidRPr="005E5CF6">
        <w:t xml:space="preserve">Edit the authorization policy of the </w:t>
      </w:r>
      <w:r w:rsidR="00C6202A">
        <w:t>resource</w:t>
      </w:r>
      <w:r w:rsidRPr="005E5CF6">
        <w:t xml:space="preserve"> </w:t>
      </w:r>
      <w:r w:rsidRPr="002F1CF3">
        <w:t>« </w:t>
      </w:r>
      <w:r w:rsidR="00A50050" w:rsidRPr="002F1CF3">
        <w:t>resources</w:t>
      </w:r>
      <w:r w:rsidRPr="002F1CF3">
        <w:t xml:space="preserve"> </w:t>
      </w:r>
      <w:r w:rsidR="00A50050" w:rsidRPr="002F1CF3">
        <w:t>\</w:t>
      </w:r>
      <w:r w:rsidRPr="002F1CF3">
        <w:t xml:space="preserve"> </w:t>
      </w:r>
      <w:proofErr w:type="spellStart"/>
      <w:r w:rsidR="00A50050" w:rsidRPr="002F1CF3">
        <w:t>Apis</w:t>
      </w:r>
      <w:proofErr w:type="spellEnd"/>
      <w:r w:rsidRPr="002F1CF3">
        <w:t xml:space="preserve"> </w:t>
      </w:r>
      <w:r w:rsidR="00A50050" w:rsidRPr="002F1CF3">
        <w:t>\</w:t>
      </w:r>
      <w:r w:rsidRPr="002F1CF3">
        <w:t xml:space="preserve"> </w:t>
      </w:r>
      <w:proofErr w:type="spellStart"/>
      <w:r w:rsidR="00A50050" w:rsidRPr="002F1CF3">
        <w:t>ClientApi</w:t>
      </w:r>
      <w:proofErr w:type="spellEnd"/>
      <w:r w:rsidRPr="002F1CF3">
        <w:t xml:space="preserve"> </w:t>
      </w:r>
      <w:r w:rsidR="00A50050" w:rsidRPr="002F1CF3">
        <w:t>\</w:t>
      </w:r>
      <w:r w:rsidRPr="002F1CF3">
        <w:t xml:space="preserve"> </w:t>
      </w:r>
      <w:r w:rsidR="00A50050" w:rsidRPr="002F1CF3">
        <w:t>v1</w:t>
      </w:r>
      <w:r w:rsidRPr="002F1CF3">
        <w:t xml:space="preserve"> </w:t>
      </w:r>
      <w:r w:rsidR="00A50050" w:rsidRPr="002F1CF3">
        <w:t>\</w:t>
      </w:r>
      <w:r w:rsidRPr="002F1CF3">
        <w:t xml:space="preserve"> </w:t>
      </w:r>
      <w:proofErr w:type="spellStart"/>
      <w:r w:rsidR="00A50050" w:rsidRPr="002F1CF3">
        <w:t>ClientsController</w:t>
      </w:r>
      <w:proofErr w:type="spellEnd"/>
      <w:r w:rsidRPr="002F1CF3">
        <w:t xml:space="preserve"> </w:t>
      </w:r>
      <w:r w:rsidR="00A50050" w:rsidRPr="002F1CF3">
        <w:t>\</w:t>
      </w:r>
      <w:r w:rsidRPr="002F1CF3">
        <w:t xml:space="preserve"> </w:t>
      </w:r>
      <w:r w:rsidR="00A50050" w:rsidRPr="002F1CF3">
        <w:t>Get »</w:t>
      </w:r>
      <w:r w:rsidR="00BC5D6B" w:rsidRPr="002F1CF3">
        <w:t xml:space="preserve"> </w:t>
      </w:r>
      <w:r w:rsidR="002D444F">
        <w:t>and</w:t>
      </w:r>
      <w:r w:rsidR="002F1CF3" w:rsidRPr="002F1CF3">
        <w:t xml:space="preserve"> add a new rule</w:t>
      </w:r>
      <w:r w:rsidR="00BC5D6B" w:rsidRPr="002F1CF3">
        <w:t xml:space="preserve">. </w:t>
      </w:r>
      <w:r w:rsidR="00C6202A" w:rsidRPr="00C6202A">
        <w:t>If you have some doubt</w:t>
      </w:r>
      <w:r w:rsidR="00111326">
        <w:t>s</w:t>
      </w:r>
      <w:r w:rsidR="00C6202A" w:rsidRPr="00C6202A">
        <w:t xml:space="preserve"> about the parameters, we invite you to </w:t>
      </w:r>
      <w:r w:rsidR="00111326">
        <w:t>re-</w:t>
      </w:r>
      <w:r w:rsidR="00C6202A" w:rsidRPr="00C6202A">
        <w:t xml:space="preserve">read </w:t>
      </w:r>
      <w:r w:rsidR="00111326">
        <w:t xml:space="preserve">again </w:t>
      </w:r>
      <w:r w:rsidR="00C6202A" w:rsidRPr="00C6202A">
        <w:t xml:space="preserve">the use case « add / edit authorization policy rules ». </w:t>
      </w:r>
      <w:r w:rsidR="00111326">
        <w:t>It’s very important to guess by yourself the parameters, at the beginning it’s difficult but you will quickly take the habit.</w:t>
      </w:r>
    </w:p>
    <w:p w:rsidR="00111326" w:rsidRDefault="00111326" w:rsidP="005E5CF6"/>
    <w:p w:rsidR="00226E8D" w:rsidRDefault="00226E8D" w:rsidP="005E5CF6">
      <w:r>
        <w:t>Rule parameters :</w:t>
      </w:r>
    </w:p>
    <w:p w:rsidR="00226E8D" w:rsidRDefault="00226E8D" w:rsidP="00226E8D">
      <w:pPr>
        <w:pStyle w:val="ListParagraph"/>
        <w:numPr>
          <w:ilvl w:val="0"/>
          <w:numId w:val="3"/>
        </w:numPr>
      </w:pPr>
      <w:r>
        <w:t>Allowed clients : Marketing API</w:t>
      </w:r>
    </w:p>
    <w:p w:rsidR="00226E8D" w:rsidRDefault="00226E8D" w:rsidP="00226E8D">
      <w:pPr>
        <w:pStyle w:val="ListParagraph"/>
        <w:numPr>
          <w:ilvl w:val="0"/>
          <w:numId w:val="3"/>
        </w:numPr>
      </w:pPr>
      <w:r>
        <w:t>Allowed claims : empty</w:t>
      </w:r>
    </w:p>
    <w:p w:rsidR="00226E8D" w:rsidRDefault="00226E8D" w:rsidP="00226E8D">
      <w:pPr>
        <w:pStyle w:val="ListParagraph"/>
        <w:numPr>
          <w:ilvl w:val="0"/>
          <w:numId w:val="3"/>
        </w:numPr>
      </w:pPr>
      <w:r>
        <w:t>Permissions : execute</w:t>
      </w:r>
    </w:p>
    <w:p w:rsidR="00A50050" w:rsidRPr="00261582" w:rsidRDefault="00A50050" w:rsidP="00E4681A">
      <w:pPr>
        <w:rPr>
          <w:lang w:val="en-GB"/>
        </w:rPr>
      </w:pPr>
    </w:p>
    <w:p w:rsidR="0098633C" w:rsidRPr="00261582" w:rsidRDefault="0098633C" w:rsidP="0098633C">
      <w:pPr>
        <w:jc w:val="center"/>
        <w:rPr>
          <w:lang w:val="en-GB"/>
        </w:rPr>
      </w:pPr>
      <w:r w:rsidRPr="00261582">
        <w:rPr>
          <w:noProof/>
        </w:rPr>
        <w:drawing>
          <wp:inline distT="0" distB="0" distL="0" distR="0" wp14:anchorId="7DFCFEF0" wp14:editId="6DCD27F5">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261582" w:rsidRDefault="0098633C" w:rsidP="00E4681A">
      <w:pPr>
        <w:rPr>
          <w:lang w:val="en-GB"/>
        </w:rPr>
      </w:pPr>
    </w:p>
    <w:p w:rsidR="00E43FFC" w:rsidRPr="003B453B" w:rsidRDefault="00226E8D" w:rsidP="004B51F1">
      <w:pPr>
        <w:pStyle w:val="Heading3"/>
      </w:pPr>
      <w:bookmarkStart w:id="61" w:name="_Toc461019154"/>
      <w:r w:rsidRPr="003B453B">
        <w:lastRenderedPageBreak/>
        <w:t>Develop</w:t>
      </w:r>
      <w:bookmarkEnd w:id="61"/>
    </w:p>
    <w:p w:rsidR="00E43FFC" w:rsidRPr="003B453B" w:rsidRDefault="00E43FFC" w:rsidP="00E4681A"/>
    <w:p w:rsidR="004B51F1" w:rsidRPr="003B453B" w:rsidRDefault="00D36720" w:rsidP="004B51F1">
      <w:pPr>
        <w:pStyle w:val="Heading4"/>
      </w:pPr>
      <w:r w:rsidRPr="003B453B">
        <w:t>Client (API)</w:t>
      </w:r>
    </w:p>
    <w:p w:rsidR="004B51F1" w:rsidRPr="003B453B" w:rsidRDefault="004B51F1" w:rsidP="00E4681A"/>
    <w:p w:rsidR="00DE0BA1" w:rsidRDefault="002036D6" w:rsidP="002036D6">
      <w:r w:rsidRPr="002036D6">
        <w:t xml:space="preserve">Install the </w:t>
      </w:r>
      <w:proofErr w:type="spellStart"/>
      <w:r w:rsidRPr="002036D6">
        <w:t>Nuget</w:t>
      </w:r>
      <w:proofErr w:type="spellEnd"/>
      <w:r w:rsidRPr="002036D6">
        <w:t xml:space="preserve"> package « </w:t>
      </w:r>
      <w:proofErr w:type="spellStart"/>
      <w:r w:rsidRPr="002036D6">
        <w:t>SimpleIdentityServer.Proxy</w:t>
      </w:r>
      <w:proofErr w:type="spellEnd"/>
      <w:r w:rsidRPr="002036D6">
        <w:t xml:space="preserve"> » to your client. </w:t>
      </w:r>
    </w:p>
    <w:p w:rsidR="002036D6" w:rsidRPr="00DE0BA1" w:rsidRDefault="002036D6" w:rsidP="002036D6">
      <w:r>
        <w:t xml:space="preserve">Retrieve an access token </w:t>
      </w:r>
      <w:proofErr w:type="spellStart"/>
      <w:r>
        <w:t>valids</w:t>
      </w:r>
      <w:proofErr w:type="spellEnd"/>
      <w:r>
        <w:t xml:space="preserve"> for the scope “</w:t>
      </w:r>
      <w:proofErr w:type="spellStart"/>
      <w:r>
        <w:t>uma_protection</w:t>
      </w:r>
      <w:proofErr w:type="spellEnd"/>
      <w:r>
        <w:t>” and “</w:t>
      </w:r>
      <w:proofErr w:type="spellStart"/>
      <w:r>
        <w:t>uma_authorization</w:t>
      </w:r>
      <w:proofErr w:type="spellEnd"/>
      <w:r>
        <w:t xml:space="preserve">” by using the grant-type </w:t>
      </w:r>
      <w:proofErr w:type="spellStart"/>
      <w:r>
        <w:t>client_credentials</w:t>
      </w:r>
      <w:proofErr w:type="spellEnd"/>
      <w:r>
        <w:t>.</w:t>
      </w:r>
    </w:p>
    <w:p w:rsidR="00A3422E" w:rsidRPr="00DE0BA1" w:rsidRDefault="002036D6" w:rsidP="002036D6">
      <w:r w:rsidRPr="00DE0BA1">
        <w:t xml:space="preserve"> </w:t>
      </w:r>
    </w:p>
    <w:p w:rsidR="00A3422E" w:rsidRPr="00DE0BA1" w:rsidRDefault="00D552CA" w:rsidP="00E4681A">
      <w:r>
        <w:rPr>
          <w:noProof/>
        </w:rPr>
        <w:drawing>
          <wp:inline distT="0" distB="0" distL="0" distR="0">
            <wp:extent cx="5486400" cy="136207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rsidR="00306221" w:rsidRPr="00DE0BA1" w:rsidRDefault="00306221" w:rsidP="00E4681A"/>
    <w:p w:rsidR="00872C64" w:rsidRPr="003773AD" w:rsidRDefault="002036D6" w:rsidP="00E4681A">
      <w:r w:rsidRPr="002036D6">
        <w:t>Invoke the function « </w:t>
      </w:r>
      <w:proofErr w:type="spellStart"/>
      <w:r w:rsidRPr="002036D6">
        <w:t>GetRptToken</w:t>
      </w:r>
      <w:proofErr w:type="spellEnd"/>
      <w:r w:rsidRPr="002036D6">
        <w:t> »</w:t>
      </w:r>
      <w:r>
        <w:t xml:space="preserve"> and</w:t>
      </w:r>
      <w:r w:rsidRPr="002036D6">
        <w:t xml:space="preserve"> </w:t>
      </w:r>
      <w:r>
        <w:t>pass the access token value as parameters</w:t>
      </w:r>
      <w:r w:rsidR="00843575">
        <w:t xml:space="preserve"> (</w:t>
      </w:r>
      <w:proofErr w:type="spellStart"/>
      <w:r w:rsidR="00843575">
        <w:t>umaProtectionToken</w:t>
      </w:r>
      <w:proofErr w:type="spellEnd"/>
      <w:r w:rsidR="00843575">
        <w:t xml:space="preserve"> and </w:t>
      </w:r>
      <w:proofErr w:type="spellStart"/>
      <w:r w:rsidR="00843575">
        <w:t>umaAuthorizationToken</w:t>
      </w:r>
      <w:proofErr w:type="spellEnd"/>
      <w:r w:rsidR="00843575">
        <w:t>)</w:t>
      </w:r>
      <w:r>
        <w:t>.</w:t>
      </w:r>
      <w:r w:rsidR="008A1BC0">
        <w:t xml:space="preserve"> </w:t>
      </w:r>
      <w:r w:rsidR="003773AD">
        <w:t>The result can be used to retrieve the clients.</w:t>
      </w:r>
    </w:p>
    <w:p w:rsidR="00872C64" w:rsidRPr="003773AD" w:rsidRDefault="00D552CA" w:rsidP="00E4681A">
      <w:r>
        <w:rPr>
          <w:noProof/>
        </w:rPr>
        <w:drawing>
          <wp:inline distT="0" distB="0" distL="0" distR="0">
            <wp:extent cx="5486400" cy="39433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rsidR="00872C64" w:rsidRPr="003773AD" w:rsidRDefault="00872C64" w:rsidP="00E4681A"/>
    <w:p w:rsidR="00F770E1" w:rsidRPr="003773AD" w:rsidRDefault="00F770E1" w:rsidP="00F770E1"/>
    <w:p w:rsidR="00EC1205" w:rsidRPr="00EC1205" w:rsidRDefault="00EC1205" w:rsidP="00F770E1">
      <w:r w:rsidRPr="00EC1205">
        <w:lastRenderedPageBreak/>
        <w:t xml:space="preserve">If you want to launch the complete example, open the solution « Scenario2 \ </w:t>
      </w:r>
      <w:proofErr w:type="spellStart"/>
      <w:r w:rsidRPr="00EC1205">
        <w:t>MarketingClient</w:t>
      </w:r>
      <w:proofErr w:type="spellEnd"/>
      <w:r w:rsidRPr="00EC1205">
        <w:t> » from the repository « </w:t>
      </w:r>
      <w:proofErr w:type="spellStart"/>
      <w:r w:rsidRPr="00EC1205">
        <w:t>SimpleIdentityServer.Samples</w:t>
      </w:r>
      <w:proofErr w:type="spellEnd"/>
      <w:r w:rsidRPr="00EC1205">
        <w:t> » and update the properties.</w:t>
      </w:r>
    </w:p>
    <w:p w:rsidR="00EC1205" w:rsidRDefault="00EC1205" w:rsidP="00EC1205">
      <w:r>
        <w:t>Launch both projects “</w:t>
      </w:r>
      <w:proofErr w:type="spellStart"/>
      <w:r>
        <w:t>ClientApi</w:t>
      </w:r>
      <w:proofErr w:type="spellEnd"/>
      <w:r>
        <w:t>” and “</w:t>
      </w:r>
      <w:proofErr w:type="spellStart"/>
      <w:r>
        <w:t>MarketingClient</w:t>
      </w:r>
      <w:proofErr w:type="spellEnd"/>
      <w:r>
        <w:t xml:space="preserve">” and browse the URL : </w:t>
      </w:r>
    </w:p>
    <w:p w:rsidR="00F770E1" w:rsidRPr="00DE0BA1" w:rsidRDefault="009B0176" w:rsidP="00E4681A">
      <w:hyperlink r:id="rId90" w:history="1">
        <w:r w:rsidR="00134B0D" w:rsidRPr="00DE0BA1">
          <w:rPr>
            <w:rStyle w:val="Hyperlink"/>
          </w:rPr>
          <w:t>http://localhost:5103/api/ratings</w:t>
        </w:r>
      </w:hyperlink>
      <w:r w:rsidR="00134B0D" w:rsidRPr="00DE0BA1">
        <w:t>.</w:t>
      </w:r>
      <w:r w:rsidR="00EC1205" w:rsidRPr="00DE0BA1">
        <w:t xml:space="preserve"> The clients will be displayed in the browser.</w:t>
      </w:r>
    </w:p>
    <w:p w:rsidR="007949D3" w:rsidRPr="00DE0BA1" w:rsidRDefault="007949D3" w:rsidP="00E4681A"/>
    <w:p w:rsidR="007949D3" w:rsidRPr="00261582" w:rsidRDefault="007949D3" w:rsidP="007949D3">
      <w:pPr>
        <w:jc w:val="center"/>
        <w:rPr>
          <w:lang w:val="en-GB"/>
        </w:rPr>
      </w:pPr>
      <w:r w:rsidRPr="00261582">
        <w:rPr>
          <w:noProof/>
        </w:rPr>
        <w:drawing>
          <wp:inline distT="0" distB="0" distL="0" distR="0" wp14:anchorId="71600CCD" wp14:editId="0CD80551">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261582" w:rsidRDefault="00C85CDB" w:rsidP="00E4681A">
      <w:pPr>
        <w:rPr>
          <w:lang w:val="en-GB"/>
        </w:rPr>
      </w:pPr>
      <w:r w:rsidRPr="00261582">
        <w:rPr>
          <w:lang w:val="en-GB"/>
        </w:rPr>
        <w:br w:type="page"/>
      </w:r>
    </w:p>
    <w:p w:rsidR="007949D3" w:rsidRPr="003B453B" w:rsidRDefault="003B453B" w:rsidP="009360F8">
      <w:pPr>
        <w:pStyle w:val="Heading2"/>
      </w:pPr>
      <w:bookmarkStart w:id="62" w:name="_Toc461019155"/>
      <w:r w:rsidRPr="003B453B">
        <w:lastRenderedPageBreak/>
        <w:t>Third</w:t>
      </w:r>
      <w:r w:rsidR="00C85CDB" w:rsidRPr="003B453B">
        <w:t xml:space="preserve"> </w:t>
      </w:r>
      <w:r>
        <w:t>scenario</w:t>
      </w:r>
      <w:r w:rsidR="00C85CDB" w:rsidRPr="003B453B">
        <w:t xml:space="preserve">: </w:t>
      </w:r>
      <w:r w:rsidRPr="003B453B">
        <w:t>Limit access to certain website features</w:t>
      </w:r>
      <w:bookmarkEnd w:id="62"/>
    </w:p>
    <w:p w:rsidR="00E83F33" w:rsidRPr="003B453B" w:rsidRDefault="00E83F33" w:rsidP="00E4681A"/>
    <w:p w:rsidR="00915DF7" w:rsidRPr="009A075D" w:rsidRDefault="00915DF7" w:rsidP="00E4681A">
      <w:r w:rsidRPr="009A075D">
        <w:rPr>
          <w:b/>
        </w:rPr>
        <w:t>Context</w:t>
      </w:r>
      <w:r w:rsidR="000E18AB" w:rsidRPr="009A075D">
        <w:t xml:space="preserve">: </w:t>
      </w:r>
      <w:r w:rsidRPr="009A075D">
        <w:t xml:space="preserve">Only users with « administrator » </w:t>
      </w:r>
      <w:r w:rsidR="008B721D">
        <w:t>role</w:t>
      </w:r>
      <w:r w:rsidRPr="009A075D">
        <w:t xml:space="preserve"> can see the button « administrate » whereas the others cannot.</w:t>
      </w:r>
    </w:p>
    <w:p w:rsidR="009360F8" w:rsidRPr="009A075D" w:rsidRDefault="009360F8" w:rsidP="00E4681A"/>
    <w:p w:rsidR="00C67CED" w:rsidRPr="00003F51" w:rsidRDefault="00D94520" w:rsidP="00E4681A">
      <w:proofErr w:type="spellStart"/>
      <w:r w:rsidRPr="00003F51">
        <w:rPr>
          <w:b/>
        </w:rPr>
        <w:t>Problème</w:t>
      </w:r>
      <w:proofErr w:type="spellEnd"/>
      <w:r w:rsidRPr="00003F51">
        <w:t xml:space="preserve"> : </w:t>
      </w:r>
      <w:r w:rsidR="009A075D" w:rsidRPr="00003F51">
        <w:t xml:space="preserve">How to limit access to certain features based on </w:t>
      </w:r>
      <w:r w:rsidR="00E70D05">
        <w:t xml:space="preserve">the </w:t>
      </w:r>
      <w:r w:rsidR="009A075D" w:rsidRPr="00003F51">
        <w:t>user</w:t>
      </w:r>
      <w:r w:rsidR="005A0C7C">
        <w:t>s</w:t>
      </w:r>
      <w:r w:rsidR="009A075D" w:rsidRPr="00003F51">
        <w:t xml:space="preserve"> roles ?</w:t>
      </w:r>
    </w:p>
    <w:p w:rsidR="00797BC8" w:rsidRPr="00003F51" w:rsidRDefault="00797BC8" w:rsidP="00E4681A"/>
    <w:p w:rsidR="00797BC8" w:rsidRPr="00CA549D" w:rsidRDefault="00814A4D" w:rsidP="00E4681A">
      <w:r w:rsidRPr="00CA549D">
        <w:rPr>
          <w:b/>
        </w:rPr>
        <w:t>Solution</w:t>
      </w:r>
      <w:r w:rsidRPr="00CA549D">
        <w:t xml:space="preserve"> : </w:t>
      </w:r>
    </w:p>
    <w:p w:rsidR="00663FE3" w:rsidRPr="00CA549D" w:rsidRDefault="00663FE3" w:rsidP="00E4681A"/>
    <w:p w:rsidR="00003F51" w:rsidRPr="00003F51" w:rsidRDefault="00003F51" w:rsidP="00003F51">
      <w:r w:rsidRPr="00003F51">
        <w:t>Compared to other scenarios, the workflow is pretty simple :</w:t>
      </w:r>
    </w:p>
    <w:p w:rsidR="00771301" w:rsidRPr="00CA549D" w:rsidRDefault="00F47246" w:rsidP="00003F51">
      <w:pPr>
        <w:pStyle w:val="ListParagraph"/>
        <w:numPr>
          <w:ilvl w:val="0"/>
          <w:numId w:val="3"/>
        </w:numPr>
      </w:pPr>
      <w:r w:rsidRPr="00F47246">
        <w:t>End users</w:t>
      </w:r>
      <w:r>
        <w:t xml:space="preserve"> authenticate themselves to the OPENID server. If authentication succeeds then identity and access tokens are returned to the website.</w:t>
      </w:r>
    </w:p>
    <w:p w:rsidR="00EE4011" w:rsidRPr="00CA549D" w:rsidRDefault="00F47246" w:rsidP="00EC6312">
      <w:pPr>
        <w:pStyle w:val="ListParagraph"/>
        <w:numPr>
          <w:ilvl w:val="0"/>
          <w:numId w:val="3"/>
        </w:numPr>
      </w:pPr>
      <w:r>
        <w:t xml:space="preserve">The tokens are used to retrieve the permissions from the UMA server. </w:t>
      </w:r>
    </w:p>
    <w:p w:rsidR="002C0D9B" w:rsidRPr="00CA549D" w:rsidRDefault="002C0D9B" w:rsidP="002C0D9B"/>
    <w:p w:rsidR="00053407" w:rsidRPr="00261582" w:rsidRDefault="00D552CA" w:rsidP="00E4681A">
      <w:pPr>
        <w:rPr>
          <w:lang w:val="en-GB"/>
        </w:rPr>
      </w:pPr>
      <w:r>
        <w:rPr>
          <w:noProof/>
        </w:rPr>
        <w:drawing>
          <wp:inline distT="0" distB="0" distL="0" distR="0">
            <wp:extent cx="5486400" cy="27432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663FE3" w:rsidRDefault="00663FE3" w:rsidP="00E4681A">
      <w:pPr>
        <w:rPr>
          <w:lang w:val="en-GB"/>
        </w:rPr>
      </w:pPr>
    </w:p>
    <w:p w:rsidR="005C36ED" w:rsidRPr="002157EC" w:rsidRDefault="009B0176" w:rsidP="009B0176">
      <w:r>
        <w:rPr>
          <w:lang w:val="en-GB"/>
        </w:rPr>
        <w:t>Like the other scenarios, we are going</w:t>
      </w:r>
      <w:r w:rsidR="00F84BDD">
        <w:rPr>
          <w:lang w:val="en-GB"/>
        </w:rPr>
        <w:t xml:space="preserve"> to follow</w:t>
      </w:r>
      <w:r>
        <w:rPr>
          <w:lang w:val="en-GB"/>
        </w:rPr>
        <w:t xml:space="preserve"> a set of steps to implement the solutions.</w:t>
      </w:r>
    </w:p>
    <w:p w:rsidR="0053570A" w:rsidRPr="00261582" w:rsidRDefault="00D552CA" w:rsidP="00E4681A">
      <w:pPr>
        <w:rPr>
          <w:lang w:val="en-GB"/>
        </w:rPr>
      </w:pPr>
      <w:r>
        <w:rPr>
          <w:noProof/>
        </w:rPr>
        <w:lastRenderedPageBreak/>
        <w:drawing>
          <wp:inline distT="0" distB="0" distL="0" distR="0">
            <wp:extent cx="5362575" cy="2343150"/>
            <wp:effectExtent l="0" t="0" r="952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2575" cy="2343150"/>
                    </a:xfrm>
                    <a:prstGeom prst="rect">
                      <a:avLst/>
                    </a:prstGeom>
                    <a:noFill/>
                    <a:ln>
                      <a:noFill/>
                    </a:ln>
                  </pic:spPr>
                </pic:pic>
              </a:graphicData>
            </a:graphic>
          </wp:inline>
        </w:drawing>
      </w:r>
    </w:p>
    <w:p w:rsidR="00496B59" w:rsidRPr="00261582" w:rsidRDefault="00496B59" w:rsidP="00E4681A">
      <w:pPr>
        <w:rPr>
          <w:lang w:val="en-GB"/>
        </w:rPr>
      </w:pPr>
    </w:p>
    <w:p w:rsidR="007C66F9" w:rsidRPr="00CA549D" w:rsidRDefault="002157EC" w:rsidP="00F676CA">
      <w:pPr>
        <w:pStyle w:val="Heading3"/>
      </w:pPr>
      <w:bookmarkStart w:id="63" w:name="_Toc461019156"/>
      <w:r w:rsidRPr="00CA549D">
        <w:t>Identify and classify identities</w:t>
      </w:r>
      <w:bookmarkEnd w:id="63"/>
    </w:p>
    <w:p w:rsidR="007C66F9" w:rsidRPr="00CA549D" w:rsidRDefault="007C66F9" w:rsidP="00E4681A"/>
    <w:p w:rsidR="00513178" w:rsidRPr="00513178" w:rsidRDefault="00513178" w:rsidP="00513178">
      <w:pPr>
        <w:pStyle w:val="NoSpacing"/>
      </w:pPr>
      <w:r w:rsidRPr="00513178">
        <w:t>After using the decision table we obtained :</w:t>
      </w:r>
    </w:p>
    <w:p w:rsidR="008F19CE" w:rsidRPr="00261582" w:rsidRDefault="00513178" w:rsidP="00513178">
      <w:pPr>
        <w:pStyle w:val="NoSpacing"/>
        <w:numPr>
          <w:ilvl w:val="0"/>
          <w:numId w:val="3"/>
        </w:numPr>
        <w:rPr>
          <w:lang w:val="en-GB"/>
        </w:rPr>
      </w:pPr>
      <w:r>
        <w:rPr>
          <w:lang w:val="en-GB"/>
        </w:rPr>
        <w:t>Client</w:t>
      </w:r>
      <w:r w:rsidR="008F19CE" w:rsidRPr="00261582">
        <w:rPr>
          <w:lang w:val="en-GB"/>
        </w:rPr>
        <w:t xml:space="preserve">: </w:t>
      </w:r>
      <w:proofErr w:type="spellStart"/>
      <w:r w:rsidR="00EB41BE" w:rsidRPr="00261582">
        <w:rPr>
          <w:lang w:val="en-GB"/>
        </w:rPr>
        <w:t>WebSite</w:t>
      </w:r>
      <w:proofErr w:type="spellEnd"/>
    </w:p>
    <w:p w:rsidR="008F19CE" w:rsidRPr="00261582" w:rsidRDefault="00513178" w:rsidP="008F19CE">
      <w:pPr>
        <w:pStyle w:val="NoSpacing"/>
        <w:numPr>
          <w:ilvl w:val="0"/>
          <w:numId w:val="3"/>
        </w:numPr>
        <w:rPr>
          <w:lang w:val="en-GB"/>
        </w:rPr>
      </w:pPr>
      <w:r>
        <w:rPr>
          <w:lang w:val="en-GB"/>
        </w:rPr>
        <w:t>Res</w:t>
      </w:r>
      <w:r w:rsidR="008F19CE" w:rsidRPr="00261582">
        <w:rPr>
          <w:lang w:val="en-GB"/>
        </w:rPr>
        <w:t>ource</w:t>
      </w:r>
      <w:r w:rsidR="00102FB2" w:rsidRPr="00261582">
        <w:rPr>
          <w:lang w:val="en-GB"/>
        </w:rPr>
        <w:t>s</w:t>
      </w:r>
      <w:r w:rsidR="008F19CE" w:rsidRPr="00261582">
        <w:rPr>
          <w:lang w:val="en-GB"/>
        </w:rPr>
        <w:t xml:space="preserve">: </w:t>
      </w:r>
      <w:proofErr w:type="spellStart"/>
      <w:r w:rsidR="00102FB2" w:rsidRPr="00261582">
        <w:rPr>
          <w:lang w:val="en-GB"/>
        </w:rPr>
        <w:t>WebSite</w:t>
      </w:r>
      <w:proofErr w:type="spellEnd"/>
      <w:r w:rsidR="00102FB2" w:rsidRPr="00261582">
        <w:rPr>
          <w:lang w:val="en-GB"/>
        </w:rPr>
        <w:t xml:space="preserve"> \ Scenario3 \ Home \ Admin</w:t>
      </w:r>
    </w:p>
    <w:p w:rsidR="008F19CE" w:rsidRPr="00261582" w:rsidRDefault="00513178" w:rsidP="008F19CE">
      <w:pPr>
        <w:pStyle w:val="NoSpacing"/>
        <w:numPr>
          <w:ilvl w:val="0"/>
          <w:numId w:val="3"/>
        </w:numPr>
        <w:rPr>
          <w:lang w:val="en-GB"/>
        </w:rPr>
      </w:pPr>
      <w:r>
        <w:rPr>
          <w:lang w:val="en-GB"/>
        </w:rPr>
        <w:t>Authorized clients</w:t>
      </w:r>
      <w:r w:rsidR="008F19CE" w:rsidRPr="00261582">
        <w:rPr>
          <w:lang w:val="en-GB"/>
        </w:rPr>
        <w:t xml:space="preserve"> : </w:t>
      </w:r>
      <w:proofErr w:type="spellStart"/>
      <w:r w:rsidR="002D0398" w:rsidRPr="00261582">
        <w:rPr>
          <w:lang w:val="en-GB"/>
        </w:rPr>
        <w:t>WebSite</w:t>
      </w:r>
      <w:proofErr w:type="spellEnd"/>
    </w:p>
    <w:p w:rsidR="008F19CE" w:rsidRPr="0096185A" w:rsidRDefault="00513178" w:rsidP="008F19CE">
      <w:pPr>
        <w:pStyle w:val="NoSpacing"/>
        <w:numPr>
          <w:ilvl w:val="0"/>
          <w:numId w:val="3"/>
        </w:numPr>
        <w:rPr>
          <w:lang w:val="fr-BE"/>
        </w:rPr>
      </w:pPr>
      <w:r>
        <w:rPr>
          <w:lang w:val="fr-BE"/>
        </w:rPr>
        <w:t>Claims</w:t>
      </w:r>
      <w:r w:rsidR="008F19CE" w:rsidRPr="0096185A">
        <w:rPr>
          <w:lang w:val="fr-BE"/>
        </w:rPr>
        <w:t xml:space="preserve"> : </w:t>
      </w:r>
      <w:proofErr w:type="spellStart"/>
      <w:r w:rsidR="00325C5C">
        <w:rPr>
          <w:lang w:val="fr-BE"/>
        </w:rPr>
        <w:t>administrator</w:t>
      </w:r>
      <w:proofErr w:type="spellEnd"/>
      <w:r w:rsidR="00325C5C">
        <w:rPr>
          <w:lang w:val="fr-BE"/>
        </w:rPr>
        <w:t xml:space="preserve"> </w:t>
      </w:r>
      <w:proofErr w:type="spellStart"/>
      <w:r w:rsidR="00325C5C">
        <w:rPr>
          <w:lang w:val="fr-BE"/>
        </w:rPr>
        <w:t>role</w:t>
      </w:r>
      <w:proofErr w:type="spellEnd"/>
    </w:p>
    <w:p w:rsidR="00F676CA" w:rsidRPr="0096185A" w:rsidRDefault="00F676CA" w:rsidP="00E4681A">
      <w:pPr>
        <w:rPr>
          <w:lang w:val="fr-BE"/>
        </w:rPr>
      </w:pPr>
    </w:p>
    <w:p w:rsidR="0047285F" w:rsidRPr="0096185A" w:rsidRDefault="001912DB" w:rsidP="00184D9A">
      <w:pPr>
        <w:pStyle w:val="Heading3"/>
        <w:rPr>
          <w:lang w:val="fr-BE"/>
        </w:rPr>
      </w:pPr>
      <w:bookmarkStart w:id="64" w:name="_Toc461019157"/>
      <w:proofErr w:type="spellStart"/>
      <w:r>
        <w:rPr>
          <w:lang w:val="fr-BE"/>
        </w:rPr>
        <w:t>Add</w:t>
      </w:r>
      <w:proofErr w:type="spellEnd"/>
      <w:r>
        <w:rPr>
          <w:lang w:val="fr-BE"/>
        </w:rPr>
        <w:t xml:space="preserve"> a client</w:t>
      </w:r>
      <w:bookmarkEnd w:id="64"/>
    </w:p>
    <w:p w:rsidR="00992D0D" w:rsidRDefault="00992D0D" w:rsidP="00E4681A">
      <w:pPr>
        <w:rPr>
          <w:lang w:val="fr-BE"/>
        </w:rPr>
      </w:pPr>
    </w:p>
    <w:p w:rsidR="00232BF8" w:rsidRDefault="00B1400B" w:rsidP="00E4681A">
      <w:r w:rsidRPr="00B1400B">
        <w:t xml:space="preserve">Once again the parameters are </w:t>
      </w:r>
      <w:r>
        <w:t xml:space="preserve">fairly </w:t>
      </w:r>
      <w:r w:rsidRPr="00B1400B">
        <w:t xml:space="preserve">easy to </w:t>
      </w:r>
      <w:r>
        <w:t xml:space="preserve">deduce except the grant-types … Your choice depends on your technical implementation, </w:t>
      </w:r>
      <w:r w:rsidR="00232BF8">
        <w:t xml:space="preserve">if you </w:t>
      </w:r>
      <w:r w:rsidR="000C33F6">
        <w:t xml:space="preserve">have </w:t>
      </w:r>
      <w:r w:rsidR="00232BF8">
        <w:t>your own authentication page then the logical grant type is “password”.</w:t>
      </w:r>
    </w:p>
    <w:p w:rsidR="00B1400B" w:rsidRDefault="00452F6D" w:rsidP="00452F6D">
      <w:r>
        <w:t>If this grant-type has been chosen then</w:t>
      </w:r>
      <w:r w:rsidR="00232BF8">
        <w:t xml:space="preserve"> you have to be careful to hide the client credentials because the application doesn’t trust the OPENID server.</w:t>
      </w:r>
    </w:p>
    <w:p w:rsidR="00CA4D3A" w:rsidRPr="00F6216F" w:rsidRDefault="00CA4D3A" w:rsidP="00A525B2"/>
    <w:p w:rsidR="00247AD5" w:rsidRPr="00CA549D" w:rsidRDefault="00452F6D" w:rsidP="00247AD5">
      <w:r>
        <w:t xml:space="preserve">In the other side, </w:t>
      </w:r>
      <w:r w:rsidR="00753A17">
        <w:t>i</w:t>
      </w:r>
      <w:r w:rsidR="00F6216F">
        <w:t>f you are using the OPENID authenti</w:t>
      </w:r>
      <w:r w:rsidR="00A66CA4">
        <w:t xml:space="preserve">cation page then the “implicit” grant-type </w:t>
      </w:r>
      <w:r w:rsidR="00F6216F">
        <w:t xml:space="preserve">should be </w:t>
      </w:r>
      <w:r w:rsidR="00506F7C">
        <w:t>used</w:t>
      </w:r>
      <w:r w:rsidR="00F6216F">
        <w:t xml:space="preserve">. The user-agent will be redirected to OPENID </w:t>
      </w:r>
      <w:r w:rsidR="00A66CA4">
        <w:t xml:space="preserve">, </w:t>
      </w:r>
      <w:r w:rsidR="00F91429">
        <w:t>if</w:t>
      </w:r>
      <w:r w:rsidR="00A66CA4">
        <w:t xml:space="preserve"> the authentication succeeds then </w:t>
      </w:r>
      <w:r w:rsidR="00F6216F">
        <w:t>the tokens are returned to the website.</w:t>
      </w:r>
      <w:r w:rsidR="00247AD5">
        <w:t xml:space="preserve"> Our preference is the implicit one because it’s easier to implement and more reliable.</w:t>
      </w:r>
    </w:p>
    <w:p w:rsidR="00247AD5" w:rsidRPr="00CA549D" w:rsidRDefault="00247AD5" w:rsidP="00247AD5"/>
    <w:p w:rsidR="0008465F" w:rsidRDefault="00247AD5" w:rsidP="00247AD5">
      <w:r>
        <w:t xml:space="preserve">Don’t forget </w:t>
      </w:r>
      <w:r w:rsidR="00CD6D1D">
        <w:t>the scopes</w:t>
      </w:r>
      <w:r w:rsidRPr="00247AD5">
        <w:t xml:space="preserve"> « </w:t>
      </w:r>
      <w:proofErr w:type="spellStart"/>
      <w:r w:rsidRPr="00247AD5">
        <w:t>uma_authorization</w:t>
      </w:r>
      <w:proofErr w:type="spellEnd"/>
      <w:r w:rsidRPr="00247AD5">
        <w:t xml:space="preserve"> » </w:t>
      </w:r>
      <w:r>
        <w:t xml:space="preserve">&amp; </w:t>
      </w:r>
      <w:r w:rsidRPr="00247AD5">
        <w:t>« </w:t>
      </w:r>
      <w:proofErr w:type="spellStart"/>
      <w:r w:rsidRPr="00247AD5">
        <w:t>uma_protection</w:t>
      </w:r>
      <w:proofErr w:type="spellEnd"/>
      <w:r w:rsidRPr="00247AD5">
        <w:t xml:space="preserve"> » </w:t>
      </w:r>
      <w:r>
        <w:t>because there is an interaction with the UMA server.</w:t>
      </w:r>
    </w:p>
    <w:p w:rsidR="00247AD5" w:rsidRDefault="00247AD5" w:rsidP="00247AD5"/>
    <w:p w:rsidR="00AB5DBF" w:rsidRPr="00261582" w:rsidRDefault="00247AD5" w:rsidP="00A525B2">
      <w:pPr>
        <w:rPr>
          <w:lang w:val="en-GB"/>
        </w:rPr>
      </w:pPr>
      <w:r>
        <w:t>Client parameters :</w:t>
      </w:r>
    </w:p>
    <w:p w:rsidR="00AB5DBF" w:rsidRPr="00261582" w:rsidRDefault="008728B7" w:rsidP="00494C7F">
      <w:pPr>
        <w:pStyle w:val="ListParagraph"/>
        <w:numPr>
          <w:ilvl w:val="0"/>
          <w:numId w:val="3"/>
        </w:numPr>
        <w:rPr>
          <w:lang w:val="en-GB"/>
        </w:rPr>
      </w:pPr>
      <w:proofErr w:type="spellStart"/>
      <w:r w:rsidRPr="00261582">
        <w:rPr>
          <w:lang w:val="en-GB"/>
        </w:rPr>
        <w:t>Callback</w:t>
      </w:r>
      <w:proofErr w:type="spellEnd"/>
      <w:r w:rsidRPr="00261582">
        <w:rPr>
          <w:lang w:val="en-GB"/>
        </w:rPr>
        <w:t xml:space="preserve"> </w:t>
      </w:r>
      <w:proofErr w:type="spellStart"/>
      <w:r w:rsidRPr="00261582">
        <w:rPr>
          <w:lang w:val="en-GB"/>
        </w:rPr>
        <w:t>url</w:t>
      </w:r>
      <w:proofErr w:type="spellEnd"/>
      <w:r w:rsidRPr="00261582">
        <w:rPr>
          <w:lang w:val="en-GB"/>
        </w:rPr>
        <w:t xml:space="preserve"> : </w:t>
      </w:r>
      <w:hyperlink r:id="rId94" w:history="1">
        <w:r w:rsidR="0008465F" w:rsidRPr="00261582">
          <w:rPr>
            <w:rStyle w:val="Hyperlink"/>
            <w:lang w:val="en-GB"/>
          </w:rPr>
          <w:t>https://localhost:5105/Authenticate/Callback</w:t>
        </w:r>
      </w:hyperlink>
    </w:p>
    <w:p w:rsidR="0008465F" w:rsidRPr="00261582" w:rsidRDefault="0008465F" w:rsidP="00494C7F">
      <w:pPr>
        <w:pStyle w:val="ListParagraph"/>
        <w:numPr>
          <w:ilvl w:val="0"/>
          <w:numId w:val="3"/>
        </w:numPr>
        <w:rPr>
          <w:lang w:val="en-GB"/>
        </w:rPr>
      </w:pPr>
      <w:r w:rsidRPr="00261582">
        <w:rPr>
          <w:lang w:val="en-GB"/>
        </w:rPr>
        <w:t>Grant types : implicit</w:t>
      </w:r>
    </w:p>
    <w:p w:rsidR="0008465F" w:rsidRPr="00261582" w:rsidRDefault="0008465F" w:rsidP="00494C7F">
      <w:pPr>
        <w:pStyle w:val="ListParagraph"/>
        <w:numPr>
          <w:ilvl w:val="0"/>
          <w:numId w:val="3"/>
        </w:numPr>
        <w:rPr>
          <w:lang w:val="en-GB"/>
        </w:rPr>
      </w:pPr>
      <w:r w:rsidRPr="00261582">
        <w:rPr>
          <w:lang w:val="en-GB"/>
        </w:rPr>
        <w:t xml:space="preserve">Response types : token &amp; </w:t>
      </w:r>
      <w:proofErr w:type="spellStart"/>
      <w:r w:rsidRPr="00261582">
        <w:rPr>
          <w:lang w:val="en-GB"/>
        </w:rPr>
        <w:t>id_token</w:t>
      </w:r>
      <w:proofErr w:type="spellEnd"/>
    </w:p>
    <w:p w:rsidR="0008465F" w:rsidRPr="00261582" w:rsidRDefault="0008465F" w:rsidP="00494C7F">
      <w:pPr>
        <w:pStyle w:val="ListParagraph"/>
        <w:numPr>
          <w:ilvl w:val="0"/>
          <w:numId w:val="3"/>
        </w:numPr>
        <w:rPr>
          <w:lang w:val="en-GB"/>
        </w:rPr>
      </w:pPr>
      <w:r w:rsidRPr="00261582">
        <w:rPr>
          <w:lang w:val="en-GB"/>
        </w:rPr>
        <w:t xml:space="preserve">Scopes : </w:t>
      </w:r>
      <w:proofErr w:type="spellStart"/>
      <w:r w:rsidRPr="00261582">
        <w:rPr>
          <w:lang w:val="en-GB"/>
        </w:rPr>
        <w:t>uma_protection</w:t>
      </w:r>
      <w:proofErr w:type="spellEnd"/>
      <w:r w:rsidRPr="00261582">
        <w:rPr>
          <w:lang w:val="en-GB"/>
        </w:rPr>
        <w:t xml:space="preserve">, </w:t>
      </w:r>
      <w:proofErr w:type="spellStart"/>
      <w:r w:rsidRPr="00261582">
        <w:rPr>
          <w:lang w:val="en-GB"/>
        </w:rPr>
        <w:t>uma_authorization</w:t>
      </w:r>
      <w:proofErr w:type="spellEnd"/>
      <w:r w:rsidRPr="00261582">
        <w:rPr>
          <w:lang w:val="en-GB"/>
        </w:rPr>
        <w:t xml:space="preserve">, role, </w:t>
      </w:r>
      <w:proofErr w:type="spellStart"/>
      <w:r w:rsidRPr="00261582">
        <w:rPr>
          <w:lang w:val="en-GB"/>
        </w:rPr>
        <w:t>openid</w:t>
      </w:r>
      <w:proofErr w:type="spellEnd"/>
      <w:r w:rsidRPr="00261582">
        <w:rPr>
          <w:lang w:val="en-GB"/>
        </w:rPr>
        <w:t>, profile</w:t>
      </w:r>
    </w:p>
    <w:p w:rsidR="00374E4A" w:rsidRPr="00261582" w:rsidRDefault="00374E4A" w:rsidP="00E4681A">
      <w:pPr>
        <w:rPr>
          <w:lang w:val="en-GB"/>
        </w:rPr>
      </w:pPr>
    </w:p>
    <w:p w:rsidR="008728B7" w:rsidRPr="00261582" w:rsidRDefault="008728B7" w:rsidP="008728B7">
      <w:pPr>
        <w:jc w:val="center"/>
        <w:rPr>
          <w:lang w:val="en-GB"/>
        </w:rPr>
      </w:pPr>
      <w:r w:rsidRPr="00261582">
        <w:rPr>
          <w:noProof/>
        </w:rPr>
        <w:lastRenderedPageBreak/>
        <w:drawing>
          <wp:inline distT="0" distB="0" distL="0" distR="0" wp14:anchorId="7E8D1FF3" wp14:editId="070FAD2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261582" w:rsidRDefault="008728B7" w:rsidP="00E4681A">
      <w:pPr>
        <w:rPr>
          <w:lang w:val="en-GB"/>
        </w:rPr>
      </w:pPr>
    </w:p>
    <w:p w:rsidR="001735EA" w:rsidRPr="00CA549D" w:rsidRDefault="00C45AA9" w:rsidP="001735EA">
      <w:pPr>
        <w:pStyle w:val="Heading3"/>
      </w:pPr>
      <w:bookmarkStart w:id="65" w:name="_Toc461019158"/>
      <w:r w:rsidRPr="00CA549D">
        <w:t>Add a resource</w:t>
      </w:r>
      <w:bookmarkEnd w:id="65"/>
    </w:p>
    <w:p w:rsidR="001735EA" w:rsidRPr="00CA549D" w:rsidRDefault="001735EA" w:rsidP="001735EA"/>
    <w:p w:rsidR="005C3A44" w:rsidRPr="00CA549D" w:rsidRDefault="00C45AA9" w:rsidP="00C45AA9">
      <w:r w:rsidRPr="00C45AA9">
        <w:t>Add the resource « </w:t>
      </w:r>
      <w:proofErr w:type="spellStart"/>
      <w:r w:rsidRPr="00C45AA9">
        <w:t>WebSite</w:t>
      </w:r>
      <w:proofErr w:type="spellEnd"/>
      <w:r w:rsidRPr="00C45AA9">
        <w:t xml:space="preserve"> \ Scenario 3 \ Home \ Admin ».</w:t>
      </w:r>
    </w:p>
    <w:p w:rsidR="005C3A44" w:rsidRPr="00CA549D" w:rsidRDefault="005C3A44" w:rsidP="001735EA"/>
    <w:p w:rsidR="001735EA" w:rsidRPr="00261582" w:rsidRDefault="001735EA" w:rsidP="001735EA">
      <w:pPr>
        <w:jc w:val="center"/>
        <w:rPr>
          <w:lang w:val="en-GB"/>
        </w:rPr>
      </w:pPr>
      <w:r w:rsidRPr="00261582">
        <w:rPr>
          <w:noProof/>
        </w:rPr>
        <w:drawing>
          <wp:inline distT="0" distB="0" distL="0" distR="0" wp14:anchorId="7F7399F2" wp14:editId="10E5C9C2">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261582" w:rsidRDefault="001735EA" w:rsidP="00E4681A">
      <w:pPr>
        <w:rPr>
          <w:lang w:val="en-GB"/>
        </w:rPr>
      </w:pPr>
    </w:p>
    <w:p w:rsidR="000D6346" w:rsidRPr="00CA549D" w:rsidRDefault="00C45AA9" w:rsidP="00970FE4">
      <w:pPr>
        <w:pStyle w:val="Heading3"/>
      </w:pPr>
      <w:bookmarkStart w:id="66" w:name="_Toc461019159"/>
      <w:r w:rsidRPr="00CA549D">
        <w:t>Add an authorization policy</w:t>
      </w:r>
      <w:bookmarkEnd w:id="66"/>
    </w:p>
    <w:p w:rsidR="007F0C38" w:rsidRPr="00CA549D" w:rsidRDefault="007F0C38" w:rsidP="007F0C38"/>
    <w:p w:rsidR="007F0C38" w:rsidRPr="002477E0" w:rsidRDefault="002477E0" w:rsidP="002477E0">
      <w:r w:rsidRPr="002477E0">
        <w:t>Assign an author</w:t>
      </w:r>
      <w:r>
        <w:t xml:space="preserve">ization policy to the resource </w:t>
      </w:r>
      <w:r w:rsidR="0013751E">
        <w:t>“</w:t>
      </w:r>
      <w:proofErr w:type="spellStart"/>
      <w:r w:rsidR="0013751E">
        <w:t>WebSite</w:t>
      </w:r>
      <w:proofErr w:type="spellEnd"/>
      <w:r w:rsidR="0013751E">
        <w:t xml:space="preserve"> \ Scenario3 \ Home \ Admin” </w:t>
      </w:r>
      <w:r>
        <w:t>and add the following rule :</w:t>
      </w:r>
    </w:p>
    <w:p w:rsidR="00770A3A" w:rsidRPr="00261582" w:rsidRDefault="007F0C38" w:rsidP="004066E9">
      <w:pPr>
        <w:pStyle w:val="ListParagraph"/>
        <w:numPr>
          <w:ilvl w:val="0"/>
          <w:numId w:val="3"/>
        </w:numPr>
        <w:rPr>
          <w:lang w:val="en-GB"/>
        </w:rPr>
      </w:pPr>
      <w:r w:rsidRPr="00261582">
        <w:rPr>
          <w:lang w:val="en-GB"/>
        </w:rPr>
        <w:t xml:space="preserve">Allowed clients : </w:t>
      </w:r>
      <w:r w:rsidR="00770A3A" w:rsidRPr="00261582">
        <w:rPr>
          <w:lang w:val="en-GB"/>
        </w:rPr>
        <w:t>WebApplicationScenario3</w:t>
      </w:r>
    </w:p>
    <w:p w:rsidR="007F0C38" w:rsidRPr="00261582" w:rsidRDefault="007F0C38" w:rsidP="004066E9">
      <w:pPr>
        <w:pStyle w:val="ListParagraph"/>
        <w:numPr>
          <w:ilvl w:val="0"/>
          <w:numId w:val="3"/>
        </w:numPr>
        <w:rPr>
          <w:lang w:val="en-GB"/>
        </w:rPr>
      </w:pPr>
      <w:r w:rsidRPr="00261582">
        <w:rPr>
          <w:lang w:val="en-GB"/>
        </w:rPr>
        <w:t xml:space="preserve">Permissions : </w:t>
      </w:r>
      <w:r w:rsidR="00770A3A" w:rsidRPr="00261582">
        <w:rPr>
          <w:lang w:val="en-GB"/>
        </w:rPr>
        <w:t>read</w:t>
      </w:r>
    </w:p>
    <w:p w:rsidR="00FA55B7" w:rsidRDefault="00770A3A" w:rsidP="00FA55B7">
      <w:pPr>
        <w:pStyle w:val="ListParagraph"/>
        <w:numPr>
          <w:ilvl w:val="0"/>
          <w:numId w:val="3"/>
        </w:numPr>
        <w:rPr>
          <w:lang w:val="en-GB"/>
        </w:rPr>
      </w:pPr>
      <w:r w:rsidRPr="00EA7D99">
        <w:rPr>
          <w:lang w:val="en-GB"/>
        </w:rPr>
        <w:t xml:space="preserve">Allowed claims : </w:t>
      </w:r>
      <w:r w:rsidR="00EA7D99" w:rsidRPr="00EA7D99">
        <w:rPr>
          <w:lang w:val="en-GB"/>
        </w:rPr>
        <w:t>administrator role</w:t>
      </w:r>
    </w:p>
    <w:p w:rsidR="00FA55B7" w:rsidRPr="00FA55B7" w:rsidRDefault="00FA55B7" w:rsidP="00FA55B7">
      <w:pPr>
        <w:rPr>
          <w:lang w:val="en-GB"/>
        </w:rPr>
      </w:pPr>
    </w:p>
    <w:p w:rsidR="00770A3A" w:rsidRPr="00261582" w:rsidRDefault="00770A3A" w:rsidP="00770A3A">
      <w:pPr>
        <w:jc w:val="center"/>
        <w:rPr>
          <w:lang w:val="en-GB"/>
        </w:rPr>
      </w:pPr>
      <w:r w:rsidRPr="00261582">
        <w:rPr>
          <w:noProof/>
        </w:rPr>
        <w:drawing>
          <wp:inline distT="0" distB="0" distL="0" distR="0" wp14:anchorId="5A79E03B" wp14:editId="109C1F96">
            <wp:extent cx="1952625" cy="1758156"/>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58698" cy="1763624"/>
                    </a:xfrm>
                    <a:prstGeom prst="rect">
                      <a:avLst/>
                    </a:prstGeom>
                    <a:noFill/>
                    <a:ln>
                      <a:noFill/>
                    </a:ln>
                  </pic:spPr>
                </pic:pic>
              </a:graphicData>
            </a:graphic>
          </wp:inline>
        </w:drawing>
      </w:r>
    </w:p>
    <w:p w:rsidR="00C05707" w:rsidRPr="00194590" w:rsidRDefault="00194590" w:rsidP="001D4426">
      <w:pPr>
        <w:pStyle w:val="Heading3"/>
      </w:pPr>
      <w:bookmarkStart w:id="67" w:name="_Toc461019160"/>
      <w:r w:rsidRPr="00194590">
        <w:t>Add administrator role to the resource owner</w:t>
      </w:r>
      <w:bookmarkEnd w:id="67"/>
    </w:p>
    <w:p w:rsidR="00C05707" w:rsidRDefault="00C05707" w:rsidP="00E4681A"/>
    <w:p w:rsidR="00136CDD" w:rsidRPr="004C0B82" w:rsidRDefault="00CE3279" w:rsidP="00A84145">
      <w:r>
        <w:lastRenderedPageBreak/>
        <w:t>Edit the resource own</w:t>
      </w:r>
      <w:r w:rsidR="00A84145">
        <w:t>er properties and add a new</w:t>
      </w:r>
      <w:r w:rsidR="00517AAE">
        <w:t xml:space="preserve"> “</w:t>
      </w:r>
      <w:r w:rsidR="00517AAE">
        <w:t>administrator</w:t>
      </w:r>
      <w:r w:rsidR="00517AAE">
        <w:t>” role</w:t>
      </w:r>
      <w:r w:rsidR="00A84145">
        <w:t xml:space="preserve"> :</w:t>
      </w:r>
    </w:p>
    <w:p w:rsidR="00136CDD" w:rsidRPr="004C0B82" w:rsidRDefault="00136CDD" w:rsidP="00136CDD"/>
    <w:p w:rsidR="00136CDD" w:rsidRPr="00261582" w:rsidRDefault="00454B84" w:rsidP="00136CDD">
      <w:pPr>
        <w:jc w:val="center"/>
        <w:rPr>
          <w:lang w:val="en-GB"/>
        </w:rPr>
      </w:pPr>
      <w:r w:rsidRPr="00261582">
        <w:rPr>
          <w:noProof/>
        </w:rPr>
        <w:drawing>
          <wp:inline distT="0" distB="0" distL="0" distR="0" wp14:anchorId="50748366" wp14:editId="20E1CBF4">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261582" w:rsidRDefault="001D4426" w:rsidP="00E4681A">
      <w:pPr>
        <w:rPr>
          <w:lang w:val="en-GB"/>
        </w:rPr>
      </w:pPr>
    </w:p>
    <w:p w:rsidR="001D4426" w:rsidRPr="00261582" w:rsidRDefault="001D4426" w:rsidP="00E4681A">
      <w:pPr>
        <w:rPr>
          <w:lang w:val="en-GB"/>
        </w:rPr>
      </w:pPr>
    </w:p>
    <w:p w:rsidR="00386A31" w:rsidRPr="00CA549D" w:rsidRDefault="00194590" w:rsidP="00072754">
      <w:pPr>
        <w:pStyle w:val="Heading3"/>
      </w:pPr>
      <w:bookmarkStart w:id="68" w:name="_Toc461019161"/>
      <w:r w:rsidRPr="00CA549D">
        <w:t>Develop</w:t>
      </w:r>
      <w:bookmarkEnd w:id="68"/>
    </w:p>
    <w:p w:rsidR="00386A31" w:rsidRPr="00CA549D" w:rsidRDefault="00386A31" w:rsidP="00E4681A"/>
    <w:p w:rsidR="00CE3279" w:rsidRDefault="00B85FB8" w:rsidP="00E4681A">
      <w:r w:rsidRPr="00B85FB8">
        <w:t xml:space="preserve">If you want to launch the full example, open </w:t>
      </w:r>
      <w:r>
        <w:t xml:space="preserve">solution “Scenario3 \ </w:t>
      </w:r>
      <w:proofErr w:type="spellStart"/>
      <w:r>
        <w:t>WebApplication</w:t>
      </w:r>
      <w:proofErr w:type="spellEnd"/>
      <w:r>
        <w:t>” from the repository “</w:t>
      </w:r>
      <w:proofErr w:type="spellStart"/>
      <w:r>
        <w:t>SimpleIdentityServer.Samples</w:t>
      </w:r>
      <w:proofErr w:type="spellEnd"/>
      <w:r>
        <w:t>”. Update the parameters and launch the application.</w:t>
      </w:r>
    </w:p>
    <w:p w:rsidR="00B85FB8" w:rsidRDefault="00B85FB8" w:rsidP="00E4681A"/>
    <w:p w:rsidR="00192D89" w:rsidRDefault="00B85FB8" w:rsidP="00064493">
      <w:r>
        <w:t xml:space="preserve">Authenticate with an administrator account, </w:t>
      </w:r>
      <w:r w:rsidR="00064493">
        <w:t>you will see four permissions. Try to connect with an another none administrator account,</w:t>
      </w:r>
      <w:r w:rsidR="00984E7C">
        <w:t xml:space="preserve"> there are only three permissions because the Admin resource is not accessible.</w:t>
      </w:r>
    </w:p>
    <w:p w:rsidR="00064493" w:rsidRPr="00984E7C" w:rsidRDefault="00064493" w:rsidP="00064493"/>
    <w:p w:rsidR="001D0D8A" w:rsidRPr="00261582" w:rsidRDefault="001D0D8A" w:rsidP="001D0D8A">
      <w:pPr>
        <w:jc w:val="center"/>
        <w:rPr>
          <w:lang w:val="en-GB"/>
        </w:rPr>
      </w:pPr>
      <w:r w:rsidRPr="00261582">
        <w:rPr>
          <w:noProof/>
        </w:rPr>
        <w:drawing>
          <wp:inline distT="0" distB="0" distL="0" distR="0" wp14:anchorId="115A18B3" wp14:editId="48724253">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261582" w:rsidRDefault="001D0D8A" w:rsidP="00E4681A">
      <w:pPr>
        <w:rPr>
          <w:lang w:val="en-GB"/>
        </w:rPr>
      </w:pPr>
    </w:p>
    <w:p w:rsidR="00244DA1" w:rsidRPr="00261582" w:rsidRDefault="00DA2725" w:rsidP="00CB5B58">
      <w:pPr>
        <w:jc w:val="center"/>
        <w:rPr>
          <w:lang w:val="en-GB"/>
        </w:rPr>
      </w:pPr>
      <w:r>
        <w:rPr>
          <w:lang w:val="en-GB"/>
        </w:rPr>
        <w:t>Permissions of an administrator</w:t>
      </w:r>
    </w:p>
    <w:p w:rsidR="00244DA1" w:rsidRPr="00261582" w:rsidRDefault="00244DA1" w:rsidP="00E4681A">
      <w:pPr>
        <w:rPr>
          <w:lang w:val="en-GB"/>
        </w:rPr>
      </w:pPr>
    </w:p>
    <w:p w:rsidR="0032336E" w:rsidRPr="00261582" w:rsidRDefault="0013227B" w:rsidP="0013227B">
      <w:pPr>
        <w:jc w:val="center"/>
        <w:rPr>
          <w:lang w:val="en-GB"/>
        </w:rPr>
      </w:pPr>
      <w:r w:rsidRPr="00261582">
        <w:rPr>
          <w:noProof/>
        </w:rPr>
        <w:lastRenderedPageBreak/>
        <w:drawing>
          <wp:inline distT="0" distB="0" distL="0" distR="0" wp14:anchorId="626745F0" wp14:editId="2EF2F596">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261582" w:rsidRDefault="0032336E" w:rsidP="00E4681A">
      <w:pPr>
        <w:rPr>
          <w:lang w:val="en-GB"/>
        </w:rPr>
      </w:pPr>
    </w:p>
    <w:p w:rsidR="0013227B" w:rsidRPr="00DA2725" w:rsidRDefault="00DA2725" w:rsidP="0013227B">
      <w:pPr>
        <w:jc w:val="center"/>
      </w:pPr>
      <w:r w:rsidRPr="00DA2725">
        <w:t>Permissions of a none administrator user</w:t>
      </w:r>
    </w:p>
    <w:p w:rsidR="00C879C1" w:rsidRPr="00DA2725" w:rsidRDefault="00C879C1">
      <w:r w:rsidRPr="00DA2725">
        <w:br w:type="page"/>
      </w:r>
    </w:p>
    <w:p w:rsidR="00B56E68" w:rsidRPr="00CA549D" w:rsidRDefault="00B56E68" w:rsidP="00132053">
      <w:pPr>
        <w:pStyle w:val="Heading1"/>
      </w:pPr>
      <w:bookmarkStart w:id="69" w:name="_Toc461019162"/>
      <w:r w:rsidRPr="00CA549D">
        <w:lastRenderedPageBreak/>
        <w:t>Installation</w:t>
      </w:r>
      <w:bookmarkEnd w:id="69"/>
    </w:p>
    <w:p w:rsidR="00B56E68" w:rsidRPr="00CA549D" w:rsidRDefault="00B56E68" w:rsidP="00B56E68"/>
    <w:p w:rsidR="007C0AD4" w:rsidRDefault="007C0AD4" w:rsidP="007C0AD4">
      <w:r w:rsidRPr="007C0AD4">
        <w:t xml:space="preserve">We </w:t>
      </w:r>
      <w:r>
        <w:t>assumed that everything will be installed on the same machine. Keep in mind that it’s also possible to deploy the components on separate machines ! It can be useful if you want load balancing.</w:t>
      </w:r>
    </w:p>
    <w:p w:rsidR="003E1F8A" w:rsidRPr="00CA549D" w:rsidRDefault="003E1F8A" w:rsidP="007C0AD4"/>
    <w:p w:rsidR="003E1F8A" w:rsidRPr="00CA549D" w:rsidRDefault="00D06181" w:rsidP="003E1F8A">
      <w:pPr>
        <w:pStyle w:val="Heading2"/>
      </w:pPr>
      <w:bookmarkStart w:id="70" w:name="_Toc461019163"/>
      <w:r w:rsidRPr="00CA549D">
        <w:t>Mandatories steps</w:t>
      </w:r>
      <w:bookmarkEnd w:id="70"/>
    </w:p>
    <w:p w:rsidR="003E1F8A" w:rsidRDefault="003E1F8A" w:rsidP="003E1F8A">
      <w:pPr>
        <w:pStyle w:val="NoSpacing"/>
      </w:pPr>
    </w:p>
    <w:p w:rsidR="003E1F8A" w:rsidRPr="00CA549D" w:rsidRDefault="00CA549D" w:rsidP="00CA549D">
      <w:pPr>
        <w:pStyle w:val="NoSpacing"/>
      </w:pPr>
      <w:r>
        <w:t xml:space="preserve">Whatever the methodology (manual or </w:t>
      </w:r>
      <w:proofErr w:type="spellStart"/>
      <w:r>
        <w:t>Docker</w:t>
      </w:r>
      <w:proofErr w:type="spellEnd"/>
      <w:r>
        <w:t>) you have chosen to install the product, the following perquisites must be done.</w:t>
      </w:r>
      <w:r w:rsidR="003E1F8A" w:rsidRPr="00CA549D">
        <w:t xml:space="preserve"> </w:t>
      </w:r>
    </w:p>
    <w:p w:rsidR="003E1F8A" w:rsidRPr="0096185A" w:rsidRDefault="00D06181" w:rsidP="003E1F8A">
      <w:pPr>
        <w:pStyle w:val="Heading3"/>
        <w:rPr>
          <w:lang w:val="fr-BE"/>
        </w:rPr>
      </w:pPr>
      <w:bookmarkStart w:id="71" w:name="_Toc461019164"/>
      <w:r>
        <w:rPr>
          <w:lang w:val="fr-BE"/>
        </w:rPr>
        <w:t>Install GIT</w:t>
      </w:r>
      <w:bookmarkEnd w:id="71"/>
    </w:p>
    <w:p w:rsidR="003E1F8A" w:rsidRDefault="003E1F8A" w:rsidP="003E1F8A">
      <w:pPr>
        <w:pStyle w:val="NoSpacing"/>
        <w:rPr>
          <w:lang w:val="fr-BE"/>
        </w:rPr>
      </w:pPr>
    </w:p>
    <w:p w:rsidR="003E1F8A" w:rsidRPr="00D96EED" w:rsidRDefault="00D96EED" w:rsidP="00D96EED">
      <w:pPr>
        <w:pStyle w:val="NoSpacing"/>
      </w:pPr>
      <w:r w:rsidRPr="00D96EED">
        <w:t xml:space="preserve">GIT must be installed, follow the official guide </w:t>
      </w:r>
      <w:r w:rsidR="003E1F8A" w:rsidRPr="00D96EED">
        <w:t>(</w:t>
      </w:r>
      <w:hyperlink r:id="rId101" w:history="1">
        <w:r w:rsidR="003E1F8A" w:rsidRPr="00D96EED">
          <w:rPr>
            <w:rStyle w:val="Hyperlink"/>
          </w:rPr>
          <w:t>link</w:t>
        </w:r>
      </w:hyperlink>
      <w:r w:rsidR="003E1F8A" w:rsidRPr="00D96EED">
        <w:t>)</w:t>
      </w:r>
      <w:r w:rsidRPr="00D96EED">
        <w:t xml:space="preserve"> for more information.</w:t>
      </w:r>
    </w:p>
    <w:p w:rsidR="003E1F8A" w:rsidRPr="00D96EED"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39C43676" wp14:editId="376A24D5">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261582" w:rsidRDefault="003E1F8A" w:rsidP="003E1F8A">
      <w:pPr>
        <w:pStyle w:val="NoSpacing"/>
        <w:rPr>
          <w:lang w:val="en-GB"/>
        </w:rPr>
      </w:pPr>
    </w:p>
    <w:p w:rsidR="003E1F8A" w:rsidRPr="0096185A" w:rsidRDefault="00D06181" w:rsidP="003E1F8A">
      <w:pPr>
        <w:pStyle w:val="Heading3"/>
        <w:rPr>
          <w:lang w:val="fr-BE"/>
        </w:rPr>
      </w:pPr>
      <w:bookmarkStart w:id="72" w:name="_Toc461019165"/>
      <w:r>
        <w:rPr>
          <w:lang w:val="fr-BE"/>
        </w:rPr>
        <w:t xml:space="preserve">Install the </w:t>
      </w:r>
      <w:proofErr w:type="spellStart"/>
      <w:r>
        <w:rPr>
          <w:lang w:val="fr-BE"/>
        </w:rPr>
        <w:t>certificate</w:t>
      </w:r>
      <w:bookmarkEnd w:id="72"/>
      <w:proofErr w:type="spellEnd"/>
    </w:p>
    <w:p w:rsidR="003E1F8A" w:rsidRDefault="003E1F8A" w:rsidP="003E1F8A">
      <w:pPr>
        <w:pStyle w:val="NoSpacing"/>
        <w:rPr>
          <w:lang w:val="fr-BE"/>
        </w:rPr>
      </w:pPr>
    </w:p>
    <w:p w:rsidR="003E1F8A" w:rsidRPr="002E2D5A" w:rsidRDefault="00D96EED" w:rsidP="00C47356">
      <w:pPr>
        <w:pStyle w:val="NoSpacing"/>
      </w:pPr>
      <w:r w:rsidRPr="00D96EED">
        <w:t>The certificate « LokitCA.cer »</w:t>
      </w:r>
      <w:r w:rsidR="002E2D5A">
        <w:t xml:space="preserve"> must be added to </w:t>
      </w:r>
      <w:r>
        <w:t xml:space="preserve">the certificate store “Local User \ Trusted CA”. Without </w:t>
      </w:r>
      <w:r w:rsidR="00034A80">
        <w:t>it</w:t>
      </w:r>
      <w:r>
        <w:t xml:space="preserve"> the website is not going to work.</w:t>
      </w:r>
    </w:p>
    <w:p w:rsidR="003E1F8A" w:rsidRPr="002E2D5A"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7E13E2A8" wp14:editId="5BEB3AB8">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261582" w:rsidRDefault="00B56E68" w:rsidP="00B56E68">
      <w:pPr>
        <w:rPr>
          <w:lang w:val="en-GB"/>
        </w:rPr>
      </w:pPr>
    </w:p>
    <w:p w:rsidR="0033217E" w:rsidRPr="00261582" w:rsidRDefault="0033217E" w:rsidP="00B56E68">
      <w:pPr>
        <w:rPr>
          <w:lang w:val="en-GB"/>
        </w:rPr>
      </w:pPr>
      <w:r w:rsidRPr="00261582">
        <w:rPr>
          <w:lang w:val="en-GB"/>
        </w:rPr>
        <w:br w:type="page"/>
      </w:r>
    </w:p>
    <w:p w:rsidR="0010563D" w:rsidRPr="00CA549D" w:rsidRDefault="00D06181" w:rsidP="0010563D">
      <w:pPr>
        <w:pStyle w:val="Heading2"/>
      </w:pPr>
      <w:bookmarkStart w:id="73" w:name="_Toc461019166"/>
      <w:r w:rsidRPr="00CA549D">
        <w:lastRenderedPageBreak/>
        <w:t>Manual installation</w:t>
      </w:r>
      <w:bookmarkEnd w:id="73"/>
    </w:p>
    <w:p w:rsidR="0010563D" w:rsidRPr="00CA549D" w:rsidRDefault="0010563D" w:rsidP="0010563D">
      <w:pPr>
        <w:pStyle w:val="NoSpacing"/>
      </w:pPr>
    </w:p>
    <w:p w:rsidR="0010563D" w:rsidRPr="00CA549D" w:rsidRDefault="0010563D" w:rsidP="0010563D">
      <w:pPr>
        <w:pStyle w:val="NoSpacing"/>
      </w:pPr>
      <w:r w:rsidRPr="00CA549D">
        <w:rPr>
          <w:highlight w:val="yellow"/>
        </w:rPr>
        <w:t>TODO</w:t>
      </w:r>
    </w:p>
    <w:p w:rsidR="0010563D" w:rsidRPr="00CA549D" w:rsidRDefault="0010563D" w:rsidP="0010563D">
      <w:pPr>
        <w:pStyle w:val="NoSpacing"/>
      </w:pPr>
    </w:p>
    <w:p w:rsidR="0010563D" w:rsidRPr="00CA549D" w:rsidRDefault="00382ADF" w:rsidP="0010563D">
      <w:pPr>
        <w:pStyle w:val="Heading2"/>
      </w:pPr>
      <w:bookmarkStart w:id="74" w:name="_Toc461019167"/>
      <w:r w:rsidRPr="00CA549D">
        <w:t xml:space="preserve">Install with </w:t>
      </w:r>
      <w:proofErr w:type="spellStart"/>
      <w:r w:rsidRPr="00CA549D">
        <w:t>Docker</w:t>
      </w:r>
      <w:bookmarkEnd w:id="74"/>
      <w:proofErr w:type="spellEnd"/>
    </w:p>
    <w:p w:rsidR="0010563D" w:rsidRPr="0096185A" w:rsidRDefault="0010563D" w:rsidP="0010563D">
      <w:pPr>
        <w:pStyle w:val="NoSpacing"/>
        <w:rPr>
          <w:lang w:val="fr-BE"/>
        </w:rPr>
      </w:pPr>
    </w:p>
    <w:p w:rsidR="0010563D" w:rsidRPr="0096185A" w:rsidRDefault="00382ADF" w:rsidP="00672BD3">
      <w:pPr>
        <w:pStyle w:val="Heading3"/>
        <w:rPr>
          <w:lang w:val="fr-BE"/>
        </w:rPr>
      </w:pPr>
      <w:r>
        <w:rPr>
          <w:lang w:val="fr-BE"/>
        </w:rPr>
        <w:t>Install docker</w:t>
      </w:r>
    </w:p>
    <w:p w:rsidR="0010563D" w:rsidRDefault="0010563D" w:rsidP="0010563D">
      <w:pPr>
        <w:pStyle w:val="NoSpacing"/>
        <w:rPr>
          <w:lang w:val="fr-BE"/>
        </w:rPr>
      </w:pPr>
    </w:p>
    <w:p w:rsidR="0010563D" w:rsidRDefault="006476FB" w:rsidP="006476FB">
      <w:pPr>
        <w:pStyle w:val="NoSpacing"/>
      </w:pPr>
      <w:r w:rsidRPr="006476FB">
        <w:t xml:space="preserve">Install </w:t>
      </w:r>
      <w:proofErr w:type="spellStart"/>
      <w:r w:rsidRPr="006476FB">
        <w:t>Docker</w:t>
      </w:r>
      <w:proofErr w:type="spellEnd"/>
      <w:r w:rsidRPr="006476FB">
        <w:t xml:space="preserve"> by following the official guide </w:t>
      </w:r>
      <w:r w:rsidR="0010563D" w:rsidRPr="00672BD3">
        <w:t>(</w:t>
      </w:r>
      <w:hyperlink r:id="rId104" w:history="1">
        <w:r w:rsidR="0010563D" w:rsidRPr="00672BD3">
          <w:rPr>
            <w:rStyle w:val="Hyperlink"/>
          </w:rPr>
          <w:t>lien</w:t>
        </w:r>
      </w:hyperlink>
      <w:r w:rsidR="0010563D" w:rsidRPr="00672BD3">
        <w:t>)</w:t>
      </w:r>
    </w:p>
    <w:p w:rsidR="00672BD3" w:rsidRPr="00672BD3" w:rsidRDefault="00672BD3" w:rsidP="00672BD3">
      <w:pPr>
        <w:pStyle w:val="NoSpacing"/>
      </w:pPr>
    </w:p>
    <w:p w:rsidR="0010563D" w:rsidRPr="00261582" w:rsidRDefault="0010563D" w:rsidP="0010563D">
      <w:pPr>
        <w:pStyle w:val="NoSpacing"/>
        <w:jc w:val="center"/>
        <w:rPr>
          <w:lang w:val="en-GB"/>
        </w:rPr>
      </w:pPr>
      <w:r w:rsidRPr="00261582">
        <w:rPr>
          <w:noProof/>
        </w:rPr>
        <w:drawing>
          <wp:inline distT="0" distB="0" distL="0" distR="0" wp14:anchorId="6A389010" wp14:editId="16FBB33F">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96185A" w:rsidRDefault="00382ADF" w:rsidP="00672BD3">
      <w:pPr>
        <w:pStyle w:val="Heading3"/>
        <w:rPr>
          <w:lang w:val="fr-BE"/>
        </w:rPr>
      </w:pPr>
      <w:r>
        <w:rPr>
          <w:lang w:val="fr-BE"/>
        </w:rPr>
        <w:t>Configure Virtual Box</w:t>
      </w:r>
    </w:p>
    <w:p w:rsidR="0010563D" w:rsidRDefault="0010563D" w:rsidP="0010563D">
      <w:pPr>
        <w:pStyle w:val="NoSpacing"/>
        <w:rPr>
          <w:lang w:val="fr-BE"/>
        </w:rPr>
      </w:pPr>
    </w:p>
    <w:p w:rsidR="00672BD3" w:rsidRDefault="00672BD3" w:rsidP="0010563D">
      <w:pPr>
        <w:pStyle w:val="NoSpacing"/>
      </w:pPr>
      <w:r w:rsidRPr="00672BD3">
        <w:t>By default</w:t>
      </w:r>
      <w:r>
        <w:t xml:space="preserve"> </w:t>
      </w:r>
      <w:proofErr w:type="spellStart"/>
      <w:r>
        <w:t>Docker</w:t>
      </w:r>
      <w:proofErr w:type="spellEnd"/>
      <w:r w:rsidRPr="00672BD3">
        <w:t xml:space="preserve"> is using Virtual Box to launch his virtual machines.</w:t>
      </w:r>
      <w:r>
        <w:t xml:space="preserve"> Some forwarding port rules must be added to the “default” machine :</w:t>
      </w:r>
    </w:p>
    <w:p w:rsidR="00672BD3" w:rsidRDefault="00672BD3" w:rsidP="00672BD3">
      <w:pPr>
        <w:pStyle w:val="NoSpacing"/>
        <w:numPr>
          <w:ilvl w:val="0"/>
          <w:numId w:val="3"/>
        </w:numPr>
      </w:pPr>
      <w:r>
        <w:t xml:space="preserve">Open </w:t>
      </w:r>
      <w:proofErr w:type="spellStart"/>
      <w:r>
        <w:t>VirtualBox</w:t>
      </w:r>
      <w:proofErr w:type="spellEnd"/>
      <w:r>
        <w:t xml:space="preserve"> and select the default machine</w:t>
      </w:r>
    </w:p>
    <w:p w:rsidR="001D23BA" w:rsidRDefault="00672BD3" w:rsidP="00672BD3">
      <w:pPr>
        <w:pStyle w:val="NoSpacing"/>
        <w:numPr>
          <w:ilvl w:val="0"/>
          <w:numId w:val="3"/>
        </w:numPr>
      </w:pPr>
      <w:r>
        <w:t xml:space="preserve">Click on Configuration </w:t>
      </w:r>
    </w:p>
    <w:p w:rsidR="001D23BA" w:rsidRDefault="001D23BA" w:rsidP="00672BD3">
      <w:pPr>
        <w:pStyle w:val="NoSpacing"/>
        <w:numPr>
          <w:ilvl w:val="0"/>
          <w:numId w:val="3"/>
        </w:numPr>
      </w:pPr>
      <w:r>
        <w:t>Click on “connection” tab</w:t>
      </w:r>
    </w:p>
    <w:p w:rsidR="0010563D" w:rsidRPr="00672BD3" w:rsidRDefault="00672BD3" w:rsidP="00672BD3">
      <w:pPr>
        <w:pStyle w:val="NoSpacing"/>
        <w:numPr>
          <w:ilvl w:val="0"/>
          <w:numId w:val="3"/>
        </w:numPr>
      </w:pPr>
      <w:r>
        <w:t>Click on the button “port redirection” and add those rules :</w:t>
      </w:r>
      <w:r w:rsidRPr="00672BD3">
        <w:t xml:space="preserve"> </w:t>
      </w:r>
    </w:p>
    <w:p w:rsidR="0010563D" w:rsidRPr="00261582" w:rsidRDefault="0010563D" w:rsidP="0010563D">
      <w:pPr>
        <w:pStyle w:val="NoSpacing"/>
        <w:jc w:val="center"/>
        <w:rPr>
          <w:lang w:val="en-GB"/>
        </w:rPr>
      </w:pPr>
      <w:r w:rsidRPr="00261582">
        <w:rPr>
          <w:noProof/>
        </w:rPr>
        <w:drawing>
          <wp:inline distT="0" distB="0" distL="0" distR="0" wp14:anchorId="51182DE9" wp14:editId="27A61C1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rPr>
          <w:lang w:val="en-GB"/>
        </w:rPr>
      </w:pPr>
    </w:p>
    <w:p w:rsidR="00D552CA" w:rsidRDefault="00D552CA" w:rsidP="0010563D">
      <w:pPr>
        <w:pStyle w:val="NoSpacing"/>
        <w:rPr>
          <w:lang w:val="en-GB"/>
        </w:rPr>
      </w:pPr>
      <w:r>
        <w:rPr>
          <w:lang w:val="en-GB"/>
        </w:rPr>
        <w:t xml:space="preserve">Note : a rule is missing in the screenshot, add it : </w:t>
      </w:r>
    </w:p>
    <w:p w:rsidR="00D552CA" w:rsidRDefault="00D552CA" w:rsidP="00D552CA">
      <w:pPr>
        <w:pStyle w:val="NoSpacing"/>
        <w:numPr>
          <w:ilvl w:val="0"/>
          <w:numId w:val="3"/>
        </w:numPr>
        <w:rPr>
          <w:lang w:val="en-GB"/>
        </w:rPr>
      </w:pPr>
      <w:r>
        <w:rPr>
          <w:lang w:val="en-GB"/>
        </w:rPr>
        <w:t xml:space="preserve">Name: </w:t>
      </w:r>
      <w:proofErr w:type="spellStart"/>
      <w:r>
        <w:rPr>
          <w:lang w:val="en-GB"/>
        </w:rPr>
        <w:t>Kibana</w:t>
      </w:r>
      <w:proofErr w:type="spellEnd"/>
    </w:p>
    <w:p w:rsidR="00D552CA" w:rsidRDefault="00D552CA" w:rsidP="00D552CA">
      <w:pPr>
        <w:pStyle w:val="NoSpacing"/>
        <w:numPr>
          <w:ilvl w:val="0"/>
          <w:numId w:val="3"/>
        </w:numPr>
        <w:rPr>
          <w:lang w:val="en-GB"/>
        </w:rPr>
      </w:pPr>
      <w:r>
        <w:rPr>
          <w:lang w:val="en-GB"/>
        </w:rPr>
        <w:t>Protocol : TCT</w:t>
      </w:r>
    </w:p>
    <w:p w:rsidR="00D552CA" w:rsidRDefault="00D552CA" w:rsidP="00D552CA">
      <w:pPr>
        <w:pStyle w:val="NoSpacing"/>
        <w:numPr>
          <w:ilvl w:val="0"/>
          <w:numId w:val="3"/>
        </w:numPr>
        <w:rPr>
          <w:lang w:val="en-GB"/>
        </w:rPr>
      </w:pPr>
      <w:r>
        <w:rPr>
          <w:lang w:val="en-GB"/>
        </w:rPr>
        <w:t>Host IP : 127.0.0.1</w:t>
      </w:r>
    </w:p>
    <w:p w:rsidR="00D552CA" w:rsidRDefault="00D552CA" w:rsidP="00D552CA">
      <w:pPr>
        <w:pStyle w:val="NoSpacing"/>
        <w:numPr>
          <w:ilvl w:val="0"/>
          <w:numId w:val="3"/>
        </w:numPr>
        <w:rPr>
          <w:lang w:val="en-GB"/>
        </w:rPr>
      </w:pPr>
      <w:r>
        <w:rPr>
          <w:lang w:val="en-GB"/>
        </w:rPr>
        <w:t>Host port : 5601</w:t>
      </w:r>
    </w:p>
    <w:p w:rsidR="00672BD3" w:rsidRPr="0096185A" w:rsidRDefault="00D552CA" w:rsidP="00D552CA">
      <w:pPr>
        <w:pStyle w:val="NoSpacing"/>
        <w:numPr>
          <w:ilvl w:val="0"/>
          <w:numId w:val="3"/>
        </w:numPr>
        <w:rPr>
          <w:lang w:val="fr-BE"/>
        </w:rPr>
      </w:pPr>
      <w:r>
        <w:rPr>
          <w:lang w:val="en-GB"/>
        </w:rPr>
        <w:t>Private port : 5601</w:t>
      </w:r>
    </w:p>
    <w:p w:rsidR="00BD70A8" w:rsidRPr="0096185A" w:rsidRDefault="00382ADF" w:rsidP="00BD70A8">
      <w:pPr>
        <w:pStyle w:val="Heading3"/>
        <w:rPr>
          <w:lang w:val="fr-BE"/>
        </w:rPr>
      </w:pPr>
      <w:bookmarkStart w:id="75" w:name="_Toc461019169"/>
      <w:proofErr w:type="spellStart"/>
      <w:r>
        <w:rPr>
          <w:lang w:val="fr-BE"/>
        </w:rPr>
        <w:t>Launch</w:t>
      </w:r>
      <w:proofErr w:type="spellEnd"/>
      <w:r>
        <w:rPr>
          <w:lang w:val="fr-BE"/>
        </w:rPr>
        <w:t xml:space="preserve"> the </w:t>
      </w:r>
      <w:proofErr w:type="spellStart"/>
      <w:r>
        <w:rPr>
          <w:lang w:val="fr-BE"/>
        </w:rPr>
        <w:t>deployment</w:t>
      </w:r>
      <w:bookmarkEnd w:id="75"/>
      <w:proofErr w:type="spellEnd"/>
    </w:p>
    <w:p w:rsidR="00BD70A8" w:rsidRDefault="00BD70A8" w:rsidP="00BD70A8">
      <w:pPr>
        <w:rPr>
          <w:lang w:val="fr-BE"/>
        </w:rPr>
      </w:pPr>
    </w:p>
    <w:p w:rsidR="00672BD3" w:rsidRDefault="00672BD3" w:rsidP="00672BD3">
      <w:r w:rsidRPr="00672BD3">
        <w:lastRenderedPageBreak/>
        <w:t>In a command prompt execute the instruction « </w:t>
      </w:r>
      <w:proofErr w:type="spellStart"/>
      <w:r w:rsidRPr="00672BD3">
        <w:t>docker</w:t>
      </w:r>
      <w:proofErr w:type="spellEnd"/>
      <w:r w:rsidRPr="00672BD3">
        <w:t xml:space="preserve">-compose  up ». </w:t>
      </w:r>
      <w:r>
        <w:t xml:space="preserve">When the application is installed and deployed, you can browse the website via </w:t>
      </w:r>
    </w:p>
    <w:p w:rsidR="00BD70A8" w:rsidRPr="0096185A" w:rsidRDefault="009B0176" w:rsidP="00BD70A8">
      <w:pPr>
        <w:rPr>
          <w:lang w:val="fr-BE"/>
        </w:rPr>
      </w:pPr>
      <w:hyperlink r:id="rId107" w:history="1">
        <w:r w:rsidR="00BD70A8" w:rsidRPr="0096185A">
          <w:rPr>
            <w:rStyle w:val="Hyperlink"/>
            <w:lang w:val="fr-BE"/>
          </w:rPr>
          <w:t>http://localhost:4200</w:t>
        </w:r>
      </w:hyperlink>
      <w:r w:rsidR="00BD70A8" w:rsidRPr="0096185A">
        <w:rPr>
          <w:lang w:val="fr-BE"/>
        </w:rPr>
        <w:t>.</w:t>
      </w:r>
    </w:p>
    <w:p w:rsidR="00BD70A8" w:rsidRPr="0096185A" w:rsidRDefault="00BD70A8" w:rsidP="0010563D">
      <w:pPr>
        <w:pStyle w:val="NoSpacing"/>
        <w:rPr>
          <w:lang w:val="fr-BE"/>
        </w:rPr>
      </w:pPr>
    </w:p>
    <w:p w:rsidR="0010563D" w:rsidRPr="0096185A" w:rsidRDefault="0010563D" w:rsidP="0010563D">
      <w:pPr>
        <w:pStyle w:val="NoSpacing"/>
        <w:rPr>
          <w:lang w:val="fr-BE"/>
        </w:rPr>
      </w:pPr>
      <w:r w:rsidRPr="0096185A">
        <w:rPr>
          <w:lang w:val="fr-BE"/>
        </w:rPr>
        <w:br w:type="page"/>
      </w:r>
    </w:p>
    <w:p w:rsidR="00134ED6" w:rsidRPr="0096185A" w:rsidRDefault="007E08C8" w:rsidP="00132053">
      <w:pPr>
        <w:pStyle w:val="Heading1"/>
        <w:rPr>
          <w:lang w:val="fr-BE"/>
        </w:rPr>
      </w:pPr>
      <w:bookmarkStart w:id="76" w:name="_Toc461019170"/>
      <w:proofErr w:type="spellStart"/>
      <w:r>
        <w:rPr>
          <w:lang w:val="fr-BE"/>
        </w:rPr>
        <w:lastRenderedPageBreak/>
        <w:t>Technical</w:t>
      </w:r>
      <w:proofErr w:type="spellEnd"/>
      <w:r>
        <w:rPr>
          <w:lang w:val="fr-BE"/>
        </w:rPr>
        <w:t xml:space="preserve"> documentation</w:t>
      </w:r>
      <w:bookmarkEnd w:id="76"/>
    </w:p>
    <w:p w:rsidR="005907F7" w:rsidRPr="0096185A" w:rsidRDefault="005907F7" w:rsidP="00132053">
      <w:pPr>
        <w:rPr>
          <w:lang w:val="fr-BE"/>
        </w:rPr>
      </w:pPr>
    </w:p>
    <w:p w:rsidR="009061B5" w:rsidRDefault="00CC577C" w:rsidP="00CC577C">
      <w:pPr>
        <w:pStyle w:val="Heading2"/>
        <w:rPr>
          <w:lang w:val="fr-BE"/>
        </w:rPr>
      </w:pPr>
      <w:bookmarkStart w:id="77" w:name="_Toc461019171"/>
      <w:r w:rsidRPr="0096185A">
        <w:rPr>
          <w:lang w:val="fr-BE"/>
        </w:rPr>
        <w:t>Monitoring</w:t>
      </w:r>
      <w:bookmarkEnd w:id="77"/>
    </w:p>
    <w:p w:rsidR="00C96B8B" w:rsidRDefault="00C96B8B" w:rsidP="00C96B8B">
      <w:pPr>
        <w:rPr>
          <w:lang w:val="fr-BE"/>
        </w:rPr>
      </w:pPr>
    </w:p>
    <w:p w:rsidR="00C96B8B" w:rsidRPr="00C96B8B" w:rsidRDefault="00C96B8B" w:rsidP="00C96B8B">
      <w:pPr>
        <w:rPr>
          <w:lang w:val="fr-BE"/>
        </w:rPr>
      </w:pPr>
      <w:r>
        <w:rPr>
          <w:lang w:val="fr-BE"/>
        </w:rPr>
        <w:t>TODO</w:t>
      </w:r>
    </w:p>
    <w:p w:rsidR="00565FEE" w:rsidRPr="0096185A" w:rsidRDefault="00565FEE" w:rsidP="00565FEE">
      <w:pPr>
        <w:rPr>
          <w:lang w:val="fr-BE"/>
        </w:rPr>
      </w:pPr>
    </w:p>
    <w:p w:rsidR="00853378" w:rsidRPr="0096185A" w:rsidRDefault="00111164" w:rsidP="002C2100">
      <w:pPr>
        <w:jc w:val="center"/>
        <w:rPr>
          <w:lang w:val="fr-BE"/>
        </w:rPr>
      </w:pPr>
      <w:r w:rsidRPr="00261582">
        <w:rPr>
          <w:noProof/>
        </w:rPr>
        <w:drawing>
          <wp:inline distT="0" distB="0" distL="0" distR="0" wp14:anchorId="2A8F522D" wp14:editId="5750634F">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F64712" w:rsidRPr="0096185A" w:rsidRDefault="00F64712" w:rsidP="00F64712">
      <w:pPr>
        <w:rPr>
          <w:lang w:val="fr-BE"/>
        </w:rPr>
      </w:pPr>
    </w:p>
    <w:p w:rsidR="004A76E6" w:rsidRPr="00CA549D" w:rsidRDefault="005779B4" w:rsidP="005779B4">
      <w:pPr>
        <w:pStyle w:val="Heading2"/>
      </w:pPr>
      <w:bookmarkStart w:id="78" w:name="_Toc461019172"/>
      <w:proofErr w:type="spellStart"/>
      <w:r w:rsidRPr="00CA549D">
        <w:t>Nuget</w:t>
      </w:r>
      <w:proofErr w:type="spellEnd"/>
      <w:r w:rsidRPr="00CA549D">
        <w:t xml:space="preserve"> packages</w:t>
      </w:r>
      <w:bookmarkEnd w:id="78"/>
    </w:p>
    <w:p w:rsidR="005779B4" w:rsidRPr="00CA549D" w:rsidRDefault="005779B4" w:rsidP="00132053"/>
    <w:p w:rsidR="005779B4" w:rsidRPr="00CA549D" w:rsidRDefault="005779B4" w:rsidP="005779B4">
      <w:pPr>
        <w:pStyle w:val="Heading3"/>
      </w:pPr>
      <w:bookmarkStart w:id="79" w:name="_Toc461019173"/>
      <w:proofErr w:type="spellStart"/>
      <w:r w:rsidRPr="00CA549D">
        <w:t>SimpleIdentityServer.Proxy</w:t>
      </w:r>
      <w:bookmarkEnd w:id="79"/>
      <w:proofErr w:type="spellEnd"/>
    </w:p>
    <w:p w:rsidR="004A76E6" w:rsidRPr="00CA549D" w:rsidRDefault="004A76E6" w:rsidP="00132053"/>
    <w:p w:rsidR="00AD3886" w:rsidRPr="00CA549D" w:rsidRDefault="005B4BB3" w:rsidP="00132053">
      <w:r w:rsidRPr="00CA549D">
        <w:t>TODO</w:t>
      </w:r>
    </w:p>
    <w:p w:rsidR="00AD3886" w:rsidRPr="00CA549D" w:rsidRDefault="00AD3886" w:rsidP="00132053"/>
    <w:p w:rsidR="005779B4" w:rsidRPr="00CA549D" w:rsidRDefault="00FA4864" w:rsidP="00FA4864">
      <w:pPr>
        <w:pStyle w:val="Heading3"/>
      </w:pPr>
      <w:bookmarkStart w:id="80" w:name="_Toc461019174"/>
      <w:proofErr w:type="spellStart"/>
      <w:r w:rsidRPr="00CA549D">
        <w:t>SimpleIdentityServer.UmaIntrospection.Authentication</w:t>
      </w:r>
      <w:bookmarkEnd w:id="80"/>
      <w:proofErr w:type="spellEnd"/>
    </w:p>
    <w:p w:rsidR="005779B4" w:rsidRPr="00CA549D" w:rsidRDefault="005779B4" w:rsidP="00132053"/>
    <w:p w:rsidR="00403D98" w:rsidRPr="00CA549D" w:rsidRDefault="005B4BB3" w:rsidP="00532F5F">
      <w:r w:rsidRPr="00CA549D">
        <w:t>TODO</w:t>
      </w:r>
    </w:p>
    <w:p w:rsidR="00403D98" w:rsidRPr="00CA549D" w:rsidRDefault="00403D98" w:rsidP="00132053"/>
    <w:p w:rsidR="00FA4864" w:rsidRPr="00CA549D" w:rsidRDefault="00FA4864" w:rsidP="00FA4864">
      <w:pPr>
        <w:pStyle w:val="Heading3"/>
      </w:pPr>
      <w:bookmarkStart w:id="81" w:name="_Toc461019175"/>
      <w:proofErr w:type="spellStart"/>
      <w:r w:rsidRPr="00CA549D">
        <w:t>SimpleIdentityServer.Uma.Authorization</w:t>
      </w:r>
      <w:bookmarkEnd w:id="81"/>
      <w:proofErr w:type="spellEnd"/>
    </w:p>
    <w:p w:rsidR="00FA4864" w:rsidRPr="00CA549D" w:rsidRDefault="00FA4864" w:rsidP="00132053"/>
    <w:p w:rsidR="005A2D58" w:rsidRPr="00CA549D" w:rsidRDefault="005B4BB3" w:rsidP="00132053">
      <w:r w:rsidRPr="00CA549D">
        <w:t>TODO</w:t>
      </w:r>
    </w:p>
    <w:p w:rsidR="004A76E6" w:rsidRPr="00CA549D" w:rsidRDefault="004A76E6" w:rsidP="00132053"/>
    <w:p w:rsidR="004A76E6" w:rsidRPr="00CA549D" w:rsidRDefault="004A76E6" w:rsidP="00132053">
      <w:pPr>
        <w:sectPr w:rsidR="004A76E6" w:rsidRPr="00CA549D" w:rsidSect="00D03EF9">
          <w:pgSz w:w="12240" w:h="15840"/>
          <w:pgMar w:top="1440" w:right="1800" w:bottom="1440" w:left="1800" w:header="708" w:footer="708" w:gutter="0"/>
          <w:cols w:space="708"/>
          <w:docGrid w:linePitch="360"/>
        </w:sectPr>
      </w:pPr>
    </w:p>
    <w:p w:rsidR="004C64EA" w:rsidRPr="0096185A" w:rsidRDefault="00EA0EB6" w:rsidP="00F21551">
      <w:pPr>
        <w:pStyle w:val="Heading2"/>
        <w:rPr>
          <w:lang w:val="fr-BE"/>
        </w:rPr>
      </w:pPr>
      <w:bookmarkStart w:id="82" w:name="_Toc461019176"/>
      <w:proofErr w:type="spellStart"/>
      <w:r w:rsidRPr="0096185A">
        <w:rPr>
          <w:lang w:val="fr-BE"/>
        </w:rPr>
        <w:lastRenderedPageBreak/>
        <w:t>Load</w:t>
      </w:r>
      <w:proofErr w:type="spellEnd"/>
      <w:r w:rsidRPr="0096185A">
        <w:rPr>
          <w:lang w:val="fr-BE"/>
        </w:rPr>
        <w:t xml:space="preserve"> </w:t>
      </w:r>
      <w:proofErr w:type="spellStart"/>
      <w:r w:rsidRPr="0096185A">
        <w:rPr>
          <w:lang w:val="fr-BE"/>
        </w:rPr>
        <w:t>balancing</w:t>
      </w:r>
      <w:bookmarkEnd w:id="82"/>
      <w:proofErr w:type="spellEnd"/>
    </w:p>
    <w:p w:rsidR="00132053" w:rsidRPr="0096185A" w:rsidRDefault="00132053" w:rsidP="00132053">
      <w:pPr>
        <w:rPr>
          <w:lang w:val="fr-BE"/>
        </w:rPr>
      </w:pPr>
    </w:p>
    <w:p w:rsidR="005907F7" w:rsidRPr="00261582" w:rsidRDefault="00B4563F" w:rsidP="00132053">
      <w:pPr>
        <w:rPr>
          <w:lang w:val="en-GB"/>
        </w:rPr>
        <w:sectPr w:rsidR="005907F7" w:rsidRPr="00261582" w:rsidSect="005907F7">
          <w:pgSz w:w="15840" w:h="12240" w:orient="landscape"/>
          <w:pgMar w:top="1800" w:right="1440" w:bottom="1800" w:left="1440" w:header="708" w:footer="708" w:gutter="0"/>
          <w:cols w:space="708"/>
          <w:docGrid w:linePitch="360"/>
        </w:sectPr>
      </w:pPr>
      <w:r>
        <w:rPr>
          <w:noProof/>
        </w:rPr>
        <w:drawing>
          <wp:inline distT="0" distB="0" distL="0" distR="0">
            <wp:extent cx="8220075" cy="3705225"/>
            <wp:effectExtent l="0" t="0" r="9525"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20075" cy="3705225"/>
                    </a:xfrm>
                    <a:prstGeom prst="rect">
                      <a:avLst/>
                    </a:prstGeom>
                    <a:noFill/>
                    <a:ln>
                      <a:noFill/>
                    </a:ln>
                  </pic:spPr>
                </pic:pic>
              </a:graphicData>
            </a:graphic>
          </wp:inline>
        </w:drawing>
      </w:r>
    </w:p>
    <w:p w:rsidR="00567BE6" w:rsidRPr="0096185A" w:rsidRDefault="00567BE6" w:rsidP="00466F9A">
      <w:pPr>
        <w:rPr>
          <w:lang w:val="fr-BE"/>
        </w:rPr>
      </w:pPr>
    </w:p>
    <w:sectPr w:rsidR="00567BE6" w:rsidRPr="0096185A"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4F" w:rsidRDefault="00A5144F" w:rsidP="00016880">
      <w:r>
        <w:separator/>
      </w:r>
    </w:p>
  </w:endnote>
  <w:endnote w:type="continuationSeparator" w:id="0">
    <w:p w:rsidR="00A5144F" w:rsidRDefault="00A5144F"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4F" w:rsidRDefault="00A5144F" w:rsidP="00016880">
      <w:r>
        <w:separator/>
      </w:r>
    </w:p>
  </w:footnote>
  <w:footnote w:type="continuationSeparator" w:id="0">
    <w:p w:rsidR="00A5144F" w:rsidRDefault="00A5144F" w:rsidP="00016880">
      <w:r>
        <w:continuationSeparator/>
      </w:r>
    </w:p>
  </w:footnote>
  <w:footnote w:id="1">
    <w:p w:rsidR="009B0176" w:rsidRPr="00260C8C" w:rsidRDefault="009B0176">
      <w:pPr>
        <w:pStyle w:val="FootnoteText"/>
      </w:pPr>
      <w:r>
        <w:rPr>
          <w:rStyle w:val="FootnoteReference"/>
        </w:rPr>
        <w:footnoteRef/>
      </w:r>
      <w:r w:rsidRPr="00260C8C">
        <w:t xml:space="preserve"> RFC OPENID : http://openid.net/specs/openid-connect-core-1_0.html</w:t>
      </w:r>
    </w:p>
  </w:footnote>
  <w:footnote w:id="2">
    <w:p w:rsidR="009B0176" w:rsidRPr="00260C8C" w:rsidRDefault="009B0176">
      <w:pPr>
        <w:pStyle w:val="FootnoteText"/>
      </w:pPr>
      <w:r>
        <w:rPr>
          <w:rStyle w:val="FootnoteReference"/>
        </w:rPr>
        <w:footnoteRef/>
      </w:r>
      <w:r w:rsidRPr="00260C8C">
        <w:t xml:space="preserve"> RFC UMA : https://docs.kantarainitiative.org/uma/rec-uma-core.html</w:t>
      </w:r>
    </w:p>
  </w:footnote>
  <w:footnote w:id="3">
    <w:p w:rsidR="009B0176" w:rsidRPr="00A84F70" w:rsidRDefault="009B0176">
      <w:pPr>
        <w:pStyle w:val="FootnoteText"/>
      </w:pPr>
      <w:r>
        <w:rPr>
          <w:rStyle w:val="FootnoteReference"/>
        </w:rPr>
        <w:footnoteRef/>
      </w:r>
      <w:r w:rsidRPr="00A84F70">
        <w:t xml:space="preserve"> RPT token : https://docs.kantarainitiative.org/uma/rec-uma-core.html#rfc.section.3.5.1</w:t>
      </w:r>
    </w:p>
  </w:footnote>
  <w:footnote w:id="4">
    <w:p w:rsidR="009B0176" w:rsidRPr="006F6EE6" w:rsidRDefault="009B0176">
      <w:pPr>
        <w:pStyle w:val="FootnoteText"/>
      </w:pPr>
      <w:r>
        <w:rPr>
          <w:rStyle w:val="FootnoteReference"/>
        </w:rPr>
        <w:footnoteRef/>
      </w:r>
      <w:r w:rsidRPr="006F6EE6">
        <w:t xml:space="preserve"> </w:t>
      </w:r>
      <w:proofErr w:type="spellStart"/>
      <w:r w:rsidRPr="006F6EE6">
        <w:t>Redirect_uri</w:t>
      </w:r>
      <w:proofErr w:type="spellEnd"/>
      <w:r w:rsidRPr="006F6EE6">
        <w:t xml:space="preserve"> validation rules : </w:t>
      </w:r>
      <w:hyperlink r:id="rId1" w:anchor="ClientMetadata" w:history="1">
        <w:r w:rsidRPr="006F6EE6">
          <w:rPr>
            <w:rStyle w:val="Hyperlink"/>
          </w:rPr>
          <w:t>https://openid.net/specs/openid-connect-registration-1_0.html#ClientMetadata</w:t>
        </w:r>
      </w:hyperlink>
    </w:p>
    <w:p w:rsidR="009B0176" w:rsidRPr="006F6EE6" w:rsidRDefault="009B0176">
      <w:pPr>
        <w:pStyle w:val="FootnoteText"/>
      </w:pPr>
    </w:p>
  </w:footnote>
  <w:footnote w:id="5">
    <w:p w:rsidR="009B0176" w:rsidRPr="006F6EE6" w:rsidRDefault="009B0176">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9B0176" w:rsidRPr="006F6EE6" w:rsidRDefault="009B0176">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9B0176" w:rsidRPr="008A6086" w:rsidRDefault="009B0176">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9B0176" w:rsidRPr="00FA7F83" w:rsidRDefault="009B0176">
      <w:pPr>
        <w:pStyle w:val="FootnoteText"/>
      </w:pPr>
      <w:r>
        <w:rPr>
          <w:rStyle w:val="FootnoteReference"/>
        </w:rPr>
        <w:footnoteRef/>
      </w:r>
      <w:r>
        <w:t xml:space="preserve"> </w:t>
      </w:r>
      <w:r w:rsidRPr="00FA7F83">
        <w:t xml:space="preserve">Applications </w:t>
      </w:r>
      <w:proofErr w:type="spellStart"/>
      <w:r w:rsidRPr="00FA7F83">
        <w:t>compliants</w:t>
      </w:r>
      <w:proofErr w:type="spellEnd"/>
      <w:r w:rsidRPr="00FA7F83">
        <w:t xml:space="preserve"> with OPENID : http://openid.net/certification/</w:t>
      </w:r>
    </w:p>
  </w:footnote>
  <w:footnote w:id="9">
    <w:p w:rsidR="009B0176" w:rsidRPr="00794C5B" w:rsidRDefault="009B0176">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0">
    <w:p w:rsidR="009B0176" w:rsidRPr="0005711C" w:rsidRDefault="009B0176" w:rsidP="007F51EB">
      <w:pPr>
        <w:pStyle w:val="FootnoteText"/>
      </w:pPr>
      <w:r>
        <w:rPr>
          <w:rStyle w:val="FootnoteReference"/>
        </w:rPr>
        <w:footnoteRef/>
      </w:r>
      <w:r w:rsidRPr="0005711C">
        <w:t xml:space="preserve"> RPT token : https://docs.kantarainitiative.org/uma/rec-uma-core.html#rfc.section.3.5.1</w:t>
      </w:r>
    </w:p>
  </w:footnote>
  <w:footnote w:id="11">
    <w:p w:rsidR="009B0176" w:rsidRPr="007D7ED8" w:rsidRDefault="009B0176" w:rsidP="0005711C">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2">
    <w:p w:rsidR="009B0176" w:rsidRPr="008468DD" w:rsidRDefault="009B0176">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CD0D9A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021F"/>
    <w:rsid w:val="00001A46"/>
    <w:rsid w:val="00001F2E"/>
    <w:rsid w:val="00003F51"/>
    <w:rsid w:val="0000412A"/>
    <w:rsid w:val="0000415C"/>
    <w:rsid w:val="00005935"/>
    <w:rsid w:val="00005DCC"/>
    <w:rsid w:val="00006412"/>
    <w:rsid w:val="0000667B"/>
    <w:rsid w:val="00006758"/>
    <w:rsid w:val="000068E8"/>
    <w:rsid w:val="000072EE"/>
    <w:rsid w:val="0001032E"/>
    <w:rsid w:val="00010CD6"/>
    <w:rsid w:val="00010F4A"/>
    <w:rsid w:val="000117A0"/>
    <w:rsid w:val="000132C7"/>
    <w:rsid w:val="0001331F"/>
    <w:rsid w:val="00013BA3"/>
    <w:rsid w:val="000148B7"/>
    <w:rsid w:val="000151E3"/>
    <w:rsid w:val="000160DD"/>
    <w:rsid w:val="000162E9"/>
    <w:rsid w:val="00016880"/>
    <w:rsid w:val="000169FC"/>
    <w:rsid w:val="00016EFC"/>
    <w:rsid w:val="0001703E"/>
    <w:rsid w:val="0001708E"/>
    <w:rsid w:val="0001724C"/>
    <w:rsid w:val="00020D9A"/>
    <w:rsid w:val="000213F2"/>
    <w:rsid w:val="00021D26"/>
    <w:rsid w:val="000225C0"/>
    <w:rsid w:val="00023ED5"/>
    <w:rsid w:val="0002535D"/>
    <w:rsid w:val="00025885"/>
    <w:rsid w:val="000269C3"/>
    <w:rsid w:val="00027A9E"/>
    <w:rsid w:val="00032C57"/>
    <w:rsid w:val="00034A80"/>
    <w:rsid w:val="00034FD0"/>
    <w:rsid w:val="00035BDC"/>
    <w:rsid w:val="00035D14"/>
    <w:rsid w:val="000361E4"/>
    <w:rsid w:val="000375B0"/>
    <w:rsid w:val="000378D3"/>
    <w:rsid w:val="0004477F"/>
    <w:rsid w:val="000458B0"/>
    <w:rsid w:val="00050CAA"/>
    <w:rsid w:val="000510DB"/>
    <w:rsid w:val="000517E5"/>
    <w:rsid w:val="0005239A"/>
    <w:rsid w:val="00052637"/>
    <w:rsid w:val="000530F2"/>
    <w:rsid w:val="000532CC"/>
    <w:rsid w:val="00053407"/>
    <w:rsid w:val="00054456"/>
    <w:rsid w:val="00055AD8"/>
    <w:rsid w:val="00056909"/>
    <w:rsid w:val="000569ED"/>
    <w:rsid w:val="00056FB7"/>
    <w:rsid w:val="0005711C"/>
    <w:rsid w:val="0005725E"/>
    <w:rsid w:val="00057BF1"/>
    <w:rsid w:val="00057E71"/>
    <w:rsid w:val="00060DF2"/>
    <w:rsid w:val="000623FD"/>
    <w:rsid w:val="00064493"/>
    <w:rsid w:val="00065294"/>
    <w:rsid w:val="00065667"/>
    <w:rsid w:val="00065699"/>
    <w:rsid w:val="00065D5A"/>
    <w:rsid w:val="00072754"/>
    <w:rsid w:val="00072E3A"/>
    <w:rsid w:val="00074989"/>
    <w:rsid w:val="00081B9C"/>
    <w:rsid w:val="0008371E"/>
    <w:rsid w:val="00084261"/>
    <w:rsid w:val="000842A2"/>
    <w:rsid w:val="0008465F"/>
    <w:rsid w:val="00085B48"/>
    <w:rsid w:val="00090AD4"/>
    <w:rsid w:val="00091977"/>
    <w:rsid w:val="00091C3D"/>
    <w:rsid w:val="000939D9"/>
    <w:rsid w:val="00093D30"/>
    <w:rsid w:val="000945BB"/>
    <w:rsid w:val="00094D4C"/>
    <w:rsid w:val="000956C7"/>
    <w:rsid w:val="000971D1"/>
    <w:rsid w:val="00097665"/>
    <w:rsid w:val="00097CA2"/>
    <w:rsid w:val="00097CC3"/>
    <w:rsid w:val="000A1596"/>
    <w:rsid w:val="000A42AE"/>
    <w:rsid w:val="000A43F9"/>
    <w:rsid w:val="000A4C27"/>
    <w:rsid w:val="000A5175"/>
    <w:rsid w:val="000A737C"/>
    <w:rsid w:val="000A7D90"/>
    <w:rsid w:val="000B016C"/>
    <w:rsid w:val="000B0257"/>
    <w:rsid w:val="000B35D6"/>
    <w:rsid w:val="000B44ED"/>
    <w:rsid w:val="000B4A56"/>
    <w:rsid w:val="000B5C80"/>
    <w:rsid w:val="000B6479"/>
    <w:rsid w:val="000B70D3"/>
    <w:rsid w:val="000C0279"/>
    <w:rsid w:val="000C1118"/>
    <w:rsid w:val="000C126B"/>
    <w:rsid w:val="000C33F6"/>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1F34"/>
    <w:rsid w:val="000E482E"/>
    <w:rsid w:val="000E6E8C"/>
    <w:rsid w:val="000F05EC"/>
    <w:rsid w:val="000F131B"/>
    <w:rsid w:val="000F1A11"/>
    <w:rsid w:val="000F208D"/>
    <w:rsid w:val="000F6FE3"/>
    <w:rsid w:val="000F785D"/>
    <w:rsid w:val="000F78A9"/>
    <w:rsid w:val="001002DD"/>
    <w:rsid w:val="001007F7"/>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326"/>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D96"/>
    <w:rsid w:val="00121F97"/>
    <w:rsid w:val="001222E5"/>
    <w:rsid w:val="00125DF4"/>
    <w:rsid w:val="0013067C"/>
    <w:rsid w:val="001313CF"/>
    <w:rsid w:val="00132053"/>
    <w:rsid w:val="0013227B"/>
    <w:rsid w:val="00132A2C"/>
    <w:rsid w:val="0013303E"/>
    <w:rsid w:val="001332C0"/>
    <w:rsid w:val="0013393D"/>
    <w:rsid w:val="00134B0D"/>
    <w:rsid w:val="00134E39"/>
    <w:rsid w:val="00134ED6"/>
    <w:rsid w:val="001358AE"/>
    <w:rsid w:val="00135FB9"/>
    <w:rsid w:val="0013615A"/>
    <w:rsid w:val="001361CA"/>
    <w:rsid w:val="00136CDD"/>
    <w:rsid w:val="00137257"/>
    <w:rsid w:val="0013751E"/>
    <w:rsid w:val="0014035A"/>
    <w:rsid w:val="00140CF3"/>
    <w:rsid w:val="00141184"/>
    <w:rsid w:val="001418BA"/>
    <w:rsid w:val="001419A4"/>
    <w:rsid w:val="0014376C"/>
    <w:rsid w:val="00143DE2"/>
    <w:rsid w:val="00145E21"/>
    <w:rsid w:val="001465DB"/>
    <w:rsid w:val="0014672E"/>
    <w:rsid w:val="00146F33"/>
    <w:rsid w:val="00147028"/>
    <w:rsid w:val="001506E2"/>
    <w:rsid w:val="00152736"/>
    <w:rsid w:val="001531FC"/>
    <w:rsid w:val="00154D4E"/>
    <w:rsid w:val="001555B5"/>
    <w:rsid w:val="001570A8"/>
    <w:rsid w:val="00157DC8"/>
    <w:rsid w:val="001622FB"/>
    <w:rsid w:val="00162509"/>
    <w:rsid w:val="0016439B"/>
    <w:rsid w:val="00167941"/>
    <w:rsid w:val="00167DC1"/>
    <w:rsid w:val="00171AC1"/>
    <w:rsid w:val="001735EA"/>
    <w:rsid w:val="001762FC"/>
    <w:rsid w:val="001772FE"/>
    <w:rsid w:val="001810CF"/>
    <w:rsid w:val="00181CCB"/>
    <w:rsid w:val="00182015"/>
    <w:rsid w:val="0018389B"/>
    <w:rsid w:val="0018446A"/>
    <w:rsid w:val="00184D9A"/>
    <w:rsid w:val="00185CAD"/>
    <w:rsid w:val="001876C1"/>
    <w:rsid w:val="00187884"/>
    <w:rsid w:val="00187FCA"/>
    <w:rsid w:val="001903EA"/>
    <w:rsid w:val="00190B36"/>
    <w:rsid w:val="001912DB"/>
    <w:rsid w:val="00192C02"/>
    <w:rsid w:val="00192D89"/>
    <w:rsid w:val="0019351B"/>
    <w:rsid w:val="0019374F"/>
    <w:rsid w:val="00194590"/>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23BA"/>
    <w:rsid w:val="001D25EE"/>
    <w:rsid w:val="001D3999"/>
    <w:rsid w:val="001D4426"/>
    <w:rsid w:val="001D6422"/>
    <w:rsid w:val="001D66C3"/>
    <w:rsid w:val="001D6DD8"/>
    <w:rsid w:val="001E23DC"/>
    <w:rsid w:val="001E2C5F"/>
    <w:rsid w:val="001E2E1D"/>
    <w:rsid w:val="001E43F3"/>
    <w:rsid w:val="001E6E39"/>
    <w:rsid w:val="001E740D"/>
    <w:rsid w:val="001E7DE6"/>
    <w:rsid w:val="001F0089"/>
    <w:rsid w:val="001F07D8"/>
    <w:rsid w:val="001F0C4B"/>
    <w:rsid w:val="001F10C1"/>
    <w:rsid w:val="001F184A"/>
    <w:rsid w:val="001F3732"/>
    <w:rsid w:val="001F46E7"/>
    <w:rsid w:val="001F5058"/>
    <w:rsid w:val="00203633"/>
    <w:rsid w:val="002036D6"/>
    <w:rsid w:val="00203E6C"/>
    <w:rsid w:val="002041E8"/>
    <w:rsid w:val="002047BD"/>
    <w:rsid w:val="00205CAC"/>
    <w:rsid w:val="00206CDE"/>
    <w:rsid w:val="00206F37"/>
    <w:rsid w:val="00207887"/>
    <w:rsid w:val="00207990"/>
    <w:rsid w:val="002104B3"/>
    <w:rsid w:val="002105A7"/>
    <w:rsid w:val="00211650"/>
    <w:rsid w:val="002132C1"/>
    <w:rsid w:val="002157EC"/>
    <w:rsid w:val="0021684A"/>
    <w:rsid w:val="00220005"/>
    <w:rsid w:val="0022011E"/>
    <w:rsid w:val="002219AD"/>
    <w:rsid w:val="002230CA"/>
    <w:rsid w:val="0022395D"/>
    <w:rsid w:val="00224011"/>
    <w:rsid w:val="002250E5"/>
    <w:rsid w:val="00226E8D"/>
    <w:rsid w:val="00230721"/>
    <w:rsid w:val="00230E01"/>
    <w:rsid w:val="00231A27"/>
    <w:rsid w:val="00232794"/>
    <w:rsid w:val="00232B60"/>
    <w:rsid w:val="00232BF8"/>
    <w:rsid w:val="002337CF"/>
    <w:rsid w:val="00234D64"/>
    <w:rsid w:val="0023507A"/>
    <w:rsid w:val="002359EF"/>
    <w:rsid w:val="00235E9B"/>
    <w:rsid w:val="002361F7"/>
    <w:rsid w:val="00236BB3"/>
    <w:rsid w:val="002373BB"/>
    <w:rsid w:val="0024001A"/>
    <w:rsid w:val="00241067"/>
    <w:rsid w:val="00241990"/>
    <w:rsid w:val="0024236E"/>
    <w:rsid w:val="002433A0"/>
    <w:rsid w:val="002437CD"/>
    <w:rsid w:val="002439FB"/>
    <w:rsid w:val="00244DA1"/>
    <w:rsid w:val="002458FF"/>
    <w:rsid w:val="00245CB3"/>
    <w:rsid w:val="002468C1"/>
    <w:rsid w:val="002477A9"/>
    <w:rsid w:val="002477E0"/>
    <w:rsid w:val="00247AD5"/>
    <w:rsid w:val="00250204"/>
    <w:rsid w:val="00251C67"/>
    <w:rsid w:val="0025377B"/>
    <w:rsid w:val="00254A87"/>
    <w:rsid w:val="002555FF"/>
    <w:rsid w:val="002568E8"/>
    <w:rsid w:val="00257AC7"/>
    <w:rsid w:val="00260C8C"/>
    <w:rsid w:val="00261582"/>
    <w:rsid w:val="00261A83"/>
    <w:rsid w:val="0026231D"/>
    <w:rsid w:val="00263641"/>
    <w:rsid w:val="00263CF1"/>
    <w:rsid w:val="002641CD"/>
    <w:rsid w:val="00264599"/>
    <w:rsid w:val="00265D2A"/>
    <w:rsid w:val="00265D5A"/>
    <w:rsid w:val="00265EBE"/>
    <w:rsid w:val="00266C6F"/>
    <w:rsid w:val="00267C18"/>
    <w:rsid w:val="0027007D"/>
    <w:rsid w:val="002700D3"/>
    <w:rsid w:val="00270289"/>
    <w:rsid w:val="00271F79"/>
    <w:rsid w:val="002721E8"/>
    <w:rsid w:val="00272B37"/>
    <w:rsid w:val="0027441A"/>
    <w:rsid w:val="002767CD"/>
    <w:rsid w:val="00277731"/>
    <w:rsid w:val="00277B5C"/>
    <w:rsid w:val="00280E9B"/>
    <w:rsid w:val="00280EEF"/>
    <w:rsid w:val="002812B3"/>
    <w:rsid w:val="00282373"/>
    <w:rsid w:val="0028251A"/>
    <w:rsid w:val="00283605"/>
    <w:rsid w:val="002836AB"/>
    <w:rsid w:val="002840AB"/>
    <w:rsid w:val="002866DB"/>
    <w:rsid w:val="00290C8E"/>
    <w:rsid w:val="00291275"/>
    <w:rsid w:val="00291548"/>
    <w:rsid w:val="00291EFB"/>
    <w:rsid w:val="00294894"/>
    <w:rsid w:val="002956BB"/>
    <w:rsid w:val="002961BD"/>
    <w:rsid w:val="00296748"/>
    <w:rsid w:val="002967FA"/>
    <w:rsid w:val="002A01D1"/>
    <w:rsid w:val="002A103D"/>
    <w:rsid w:val="002A12E8"/>
    <w:rsid w:val="002A1D73"/>
    <w:rsid w:val="002A2942"/>
    <w:rsid w:val="002A2B7F"/>
    <w:rsid w:val="002A465F"/>
    <w:rsid w:val="002A7BAA"/>
    <w:rsid w:val="002B1259"/>
    <w:rsid w:val="002B1320"/>
    <w:rsid w:val="002B1CBC"/>
    <w:rsid w:val="002B219A"/>
    <w:rsid w:val="002B2DE6"/>
    <w:rsid w:val="002B6239"/>
    <w:rsid w:val="002B6482"/>
    <w:rsid w:val="002B6D25"/>
    <w:rsid w:val="002C0D9B"/>
    <w:rsid w:val="002C149B"/>
    <w:rsid w:val="002C1F27"/>
    <w:rsid w:val="002C2100"/>
    <w:rsid w:val="002C27EA"/>
    <w:rsid w:val="002C2F97"/>
    <w:rsid w:val="002C40F2"/>
    <w:rsid w:val="002C4461"/>
    <w:rsid w:val="002C5ECE"/>
    <w:rsid w:val="002C7A67"/>
    <w:rsid w:val="002C7D29"/>
    <w:rsid w:val="002D0398"/>
    <w:rsid w:val="002D1902"/>
    <w:rsid w:val="002D24D9"/>
    <w:rsid w:val="002D2619"/>
    <w:rsid w:val="002D28C5"/>
    <w:rsid w:val="002D3403"/>
    <w:rsid w:val="002D444F"/>
    <w:rsid w:val="002D52B0"/>
    <w:rsid w:val="002D5FA9"/>
    <w:rsid w:val="002D6740"/>
    <w:rsid w:val="002E01EE"/>
    <w:rsid w:val="002E0EE3"/>
    <w:rsid w:val="002E0F34"/>
    <w:rsid w:val="002E1B67"/>
    <w:rsid w:val="002E2D5A"/>
    <w:rsid w:val="002E2F36"/>
    <w:rsid w:val="002E327F"/>
    <w:rsid w:val="002E38D7"/>
    <w:rsid w:val="002E51FE"/>
    <w:rsid w:val="002F1CF3"/>
    <w:rsid w:val="002F221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428"/>
    <w:rsid w:val="00316996"/>
    <w:rsid w:val="00316F8F"/>
    <w:rsid w:val="00320B8A"/>
    <w:rsid w:val="003219E4"/>
    <w:rsid w:val="00321DCF"/>
    <w:rsid w:val="00322449"/>
    <w:rsid w:val="00322EBD"/>
    <w:rsid w:val="0032336E"/>
    <w:rsid w:val="00323923"/>
    <w:rsid w:val="00323DB0"/>
    <w:rsid w:val="00325C5C"/>
    <w:rsid w:val="00327686"/>
    <w:rsid w:val="00330EE0"/>
    <w:rsid w:val="00330F4C"/>
    <w:rsid w:val="0033217E"/>
    <w:rsid w:val="0033394A"/>
    <w:rsid w:val="0033427C"/>
    <w:rsid w:val="00337840"/>
    <w:rsid w:val="00340E2E"/>
    <w:rsid w:val="003417B6"/>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459C"/>
    <w:rsid w:val="0036591A"/>
    <w:rsid w:val="00365BA2"/>
    <w:rsid w:val="003664EA"/>
    <w:rsid w:val="003671FF"/>
    <w:rsid w:val="00370D2A"/>
    <w:rsid w:val="00371227"/>
    <w:rsid w:val="003726B0"/>
    <w:rsid w:val="0037284A"/>
    <w:rsid w:val="00373C2F"/>
    <w:rsid w:val="00374544"/>
    <w:rsid w:val="00374E4A"/>
    <w:rsid w:val="003751DA"/>
    <w:rsid w:val="00375C49"/>
    <w:rsid w:val="00376035"/>
    <w:rsid w:val="003773AD"/>
    <w:rsid w:val="00377468"/>
    <w:rsid w:val="00382ADF"/>
    <w:rsid w:val="00383159"/>
    <w:rsid w:val="0038344C"/>
    <w:rsid w:val="00383DB0"/>
    <w:rsid w:val="00385008"/>
    <w:rsid w:val="00385885"/>
    <w:rsid w:val="00386A31"/>
    <w:rsid w:val="00386BD7"/>
    <w:rsid w:val="00387745"/>
    <w:rsid w:val="00391A56"/>
    <w:rsid w:val="00392156"/>
    <w:rsid w:val="0039265B"/>
    <w:rsid w:val="00392C5D"/>
    <w:rsid w:val="003931F0"/>
    <w:rsid w:val="00394FCC"/>
    <w:rsid w:val="003951B9"/>
    <w:rsid w:val="00395689"/>
    <w:rsid w:val="00395C37"/>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3B"/>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33F1"/>
    <w:rsid w:val="003D38B8"/>
    <w:rsid w:val="003D4CB2"/>
    <w:rsid w:val="003D64C2"/>
    <w:rsid w:val="003D6B9A"/>
    <w:rsid w:val="003E02A7"/>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05E9"/>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660D"/>
    <w:rsid w:val="00426EB2"/>
    <w:rsid w:val="00427E32"/>
    <w:rsid w:val="00430162"/>
    <w:rsid w:val="00430497"/>
    <w:rsid w:val="0043107C"/>
    <w:rsid w:val="004315C3"/>
    <w:rsid w:val="00432426"/>
    <w:rsid w:val="00433EB9"/>
    <w:rsid w:val="00435742"/>
    <w:rsid w:val="00435D94"/>
    <w:rsid w:val="00436B96"/>
    <w:rsid w:val="004404F9"/>
    <w:rsid w:val="00442512"/>
    <w:rsid w:val="004428FA"/>
    <w:rsid w:val="00443636"/>
    <w:rsid w:val="00444A18"/>
    <w:rsid w:val="00444A79"/>
    <w:rsid w:val="00445B97"/>
    <w:rsid w:val="0044706B"/>
    <w:rsid w:val="00447145"/>
    <w:rsid w:val="00450BF3"/>
    <w:rsid w:val="00451A11"/>
    <w:rsid w:val="00452F6D"/>
    <w:rsid w:val="004535F3"/>
    <w:rsid w:val="00454B84"/>
    <w:rsid w:val="00455984"/>
    <w:rsid w:val="004565F0"/>
    <w:rsid w:val="004569D1"/>
    <w:rsid w:val="0046018D"/>
    <w:rsid w:val="00460775"/>
    <w:rsid w:val="00462FD5"/>
    <w:rsid w:val="00463090"/>
    <w:rsid w:val="00464956"/>
    <w:rsid w:val="00464EA4"/>
    <w:rsid w:val="00464F7A"/>
    <w:rsid w:val="00465B54"/>
    <w:rsid w:val="00466C7E"/>
    <w:rsid w:val="00466F9A"/>
    <w:rsid w:val="0046738D"/>
    <w:rsid w:val="004676F5"/>
    <w:rsid w:val="00467DDA"/>
    <w:rsid w:val="0047285F"/>
    <w:rsid w:val="00472924"/>
    <w:rsid w:val="00473E70"/>
    <w:rsid w:val="00474220"/>
    <w:rsid w:val="00475B9E"/>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36F7"/>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4BD5"/>
    <w:rsid w:val="004A76E6"/>
    <w:rsid w:val="004B146C"/>
    <w:rsid w:val="004B2D0A"/>
    <w:rsid w:val="004B3359"/>
    <w:rsid w:val="004B3728"/>
    <w:rsid w:val="004B3E02"/>
    <w:rsid w:val="004B4D3D"/>
    <w:rsid w:val="004B51F1"/>
    <w:rsid w:val="004B5D6F"/>
    <w:rsid w:val="004B742C"/>
    <w:rsid w:val="004C0B82"/>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9E0"/>
    <w:rsid w:val="004D5B7B"/>
    <w:rsid w:val="004D5DC2"/>
    <w:rsid w:val="004D65E7"/>
    <w:rsid w:val="004D6F4C"/>
    <w:rsid w:val="004D784B"/>
    <w:rsid w:val="004E2045"/>
    <w:rsid w:val="004E2E9F"/>
    <w:rsid w:val="004E38AA"/>
    <w:rsid w:val="004E46DB"/>
    <w:rsid w:val="004E46E4"/>
    <w:rsid w:val="004E4813"/>
    <w:rsid w:val="004E58FD"/>
    <w:rsid w:val="004E6253"/>
    <w:rsid w:val="004E63BA"/>
    <w:rsid w:val="004E6AE5"/>
    <w:rsid w:val="004E705B"/>
    <w:rsid w:val="004E7314"/>
    <w:rsid w:val="004F00F1"/>
    <w:rsid w:val="004F0D05"/>
    <w:rsid w:val="004F0D96"/>
    <w:rsid w:val="004F1E23"/>
    <w:rsid w:val="004F240E"/>
    <w:rsid w:val="004F2740"/>
    <w:rsid w:val="004F2D15"/>
    <w:rsid w:val="004F4862"/>
    <w:rsid w:val="004F5DE9"/>
    <w:rsid w:val="004F6C34"/>
    <w:rsid w:val="004F7E05"/>
    <w:rsid w:val="005018E3"/>
    <w:rsid w:val="00502429"/>
    <w:rsid w:val="0050406E"/>
    <w:rsid w:val="00505EBB"/>
    <w:rsid w:val="00506F7C"/>
    <w:rsid w:val="00510B81"/>
    <w:rsid w:val="00511D6A"/>
    <w:rsid w:val="00511F1B"/>
    <w:rsid w:val="005122C6"/>
    <w:rsid w:val="005125A1"/>
    <w:rsid w:val="00513178"/>
    <w:rsid w:val="005133E7"/>
    <w:rsid w:val="0051375D"/>
    <w:rsid w:val="00513EB2"/>
    <w:rsid w:val="00515121"/>
    <w:rsid w:val="0051695D"/>
    <w:rsid w:val="005174A9"/>
    <w:rsid w:val="005177B1"/>
    <w:rsid w:val="00517AAE"/>
    <w:rsid w:val="00517B94"/>
    <w:rsid w:val="00522238"/>
    <w:rsid w:val="00523B94"/>
    <w:rsid w:val="005242A8"/>
    <w:rsid w:val="005242A9"/>
    <w:rsid w:val="00524332"/>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1FA4"/>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282"/>
    <w:rsid w:val="005843C5"/>
    <w:rsid w:val="00584E58"/>
    <w:rsid w:val="005867E8"/>
    <w:rsid w:val="005907F7"/>
    <w:rsid w:val="005913F0"/>
    <w:rsid w:val="00592CAF"/>
    <w:rsid w:val="0059577C"/>
    <w:rsid w:val="00595A1F"/>
    <w:rsid w:val="00595C08"/>
    <w:rsid w:val="00596844"/>
    <w:rsid w:val="00597533"/>
    <w:rsid w:val="005A0C7C"/>
    <w:rsid w:val="005A2825"/>
    <w:rsid w:val="005A2D58"/>
    <w:rsid w:val="005A2FDE"/>
    <w:rsid w:val="005A30B2"/>
    <w:rsid w:val="005A356C"/>
    <w:rsid w:val="005A3854"/>
    <w:rsid w:val="005A3DE2"/>
    <w:rsid w:val="005A6ECF"/>
    <w:rsid w:val="005A7F11"/>
    <w:rsid w:val="005B1006"/>
    <w:rsid w:val="005B1B1A"/>
    <w:rsid w:val="005B4BB3"/>
    <w:rsid w:val="005B625E"/>
    <w:rsid w:val="005B688B"/>
    <w:rsid w:val="005C1B1E"/>
    <w:rsid w:val="005C1BD9"/>
    <w:rsid w:val="005C34AE"/>
    <w:rsid w:val="005C36ED"/>
    <w:rsid w:val="005C3A44"/>
    <w:rsid w:val="005C4499"/>
    <w:rsid w:val="005C4B74"/>
    <w:rsid w:val="005C6061"/>
    <w:rsid w:val="005C6309"/>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3E77"/>
    <w:rsid w:val="005E481B"/>
    <w:rsid w:val="005E4C66"/>
    <w:rsid w:val="005E4FEB"/>
    <w:rsid w:val="005E5CF6"/>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4AD3"/>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3FDB"/>
    <w:rsid w:val="006453D8"/>
    <w:rsid w:val="0064605D"/>
    <w:rsid w:val="00646B08"/>
    <w:rsid w:val="00647167"/>
    <w:rsid w:val="006476FB"/>
    <w:rsid w:val="00650DBF"/>
    <w:rsid w:val="00651984"/>
    <w:rsid w:val="00656A56"/>
    <w:rsid w:val="0066155A"/>
    <w:rsid w:val="00663FE3"/>
    <w:rsid w:val="00664D4B"/>
    <w:rsid w:val="00665EFA"/>
    <w:rsid w:val="00666738"/>
    <w:rsid w:val="00666ABD"/>
    <w:rsid w:val="00666F5F"/>
    <w:rsid w:val="006671B7"/>
    <w:rsid w:val="006675B1"/>
    <w:rsid w:val="00671DBD"/>
    <w:rsid w:val="00672BD3"/>
    <w:rsid w:val="00674A78"/>
    <w:rsid w:val="00674C9A"/>
    <w:rsid w:val="00674CE3"/>
    <w:rsid w:val="00675617"/>
    <w:rsid w:val="0067646A"/>
    <w:rsid w:val="006764E2"/>
    <w:rsid w:val="006804F4"/>
    <w:rsid w:val="00680D4F"/>
    <w:rsid w:val="006817ED"/>
    <w:rsid w:val="006819BD"/>
    <w:rsid w:val="00682261"/>
    <w:rsid w:val="00683CAA"/>
    <w:rsid w:val="00683DAD"/>
    <w:rsid w:val="006849DA"/>
    <w:rsid w:val="006870B6"/>
    <w:rsid w:val="006903C7"/>
    <w:rsid w:val="00692B5A"/>
    <w:rsid w:val="00692C34"/>
    <w:rsid w:val="00692E7D"/>
    <w:rsid w:val="00694A99"/>
    <w:rsid w:val="00695182"/>
    <w:rsid w:val="006951C2"/>
    <w:rsid w:val="006959DF"/>
    <w:rsid w:val="00697F8B"/>
    <w:rsid w:val="006A00AF"/>
    <w:rsid w:val="006A0899"/>
    <w:rsid w:val="006A3716"/>
    <w:rsid w:val="006A6870"/>
    <w:rsid w:val="006A774F"/>
    <w:rsid w:val="006B0BAD"/>
    <w:rsid w:val="006B19A8"/>
    <w:rsid w:val="006B1C15"/>
    <w:rsid w:val="006B1C3F"/>
    <w:rsid w:val="006B222A"/>
    <w:rsid w:val="006B3B4F"/>
    <w:rsid w:val="006B41BB"/>
    <w:rsid w:val="006B474E"/>
    <w:rsid w:val="006B483A"/>
    <w:rsid w:val="006B554C"/>
    <w:rsid w:val="006B5D53"/>
    <w:rsid w:val="006C03EC"/>
    <w:rsid w:val="006C081F"/>
    <w:rsid w:val="006C100E"/>
    <w:rsid w:val="006C2785"/>
    <w:rsid w:val="006C3180"/>
    <w:rsid w:val="006C3A35"/>
    <w:rsid w:val="006C3A79"/>
    <w:rsid w:val="006C449F"/>
    <w:rsid w:val="006C4F51"/>
    <w:rsid w:val="006D13CE"/>
    <w:rsid w:val="006D1635"/>
    <w:rsid w:val="006D1D19"/>
    <w:rsid w:val="006D230D"/>
    <w:rsid w:val="006D5B4E"/>
    <w:rsid w:val="006D6106"/>
    <w:rsid w:val="006D620A"/>
    <w:rsid w:val="006D7062"/>
    <w:rsid w:val="006E05C4"/>
    <w:rsid w:val="006E1F48"/>
    <w:rsid w:val="006E2ED1"/>
    <w:rsid w:val="006E3CF0"/>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604"/>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B66"/>
    <w:rsid w:val="00720F8F"/>
    <w:rsid w:val="00723433"/>
    <w:rsid w:val="00724AAC"/>
    <w:rsid w:val="00724B5C"/>
    <w:rsid w:val="0072550D"/>
    <w:rsid w:val="0072677E"/>
    <w:rsid w:val="00730EA1"/>
    <w:rsid w:val="00730F3A"/>
    <w:rsid w:val="00732688"/>
    <w:rsid w:val="00732C09"/>
    <w:rsid w:val="00733284"/>
    <w:rsid w:val="00734EA8"/>
    <w:rsid w:val="00735351"/>
    <w:rsid w:val="007403DF"/>
    <w:rsid w:val="007408DF"/>
    <w:rsid w:val="00742403"/>
    <w:rsid w:val="00743622"/>
    <w:rsid w:val="0074371F"/>
    <w:rsid w:val="00743930"/>
    <w:rsid w:val="00745121"/>
    <w:rsid w:val="007454D4"/>
    <w:rsid w:val="007466C0"/>
    <w:rsid w:val="007503CD"/>
    <w:rsid w:val="00753A17"/>
    <w:rsid w:val="00753E6B"/>
    <w:rsid w:val="007544D0"/>
    <w:rsid w:val="0075476B"/>
    <w:rsid w:val="007555A6"/>
    <w:rsid w:val="0076290B"/>
    <w:rsid w:val="00762BA0"/>
    <w:rsid w:val="00763CBF"/>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444"/>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6269"/>
    <w:rsid w:val="00797BC8"/>
    <w:rsid w:val="007A2DEA"/>
    <w:rsid w:val="007A375D"/>
    <w:rsid w:val="007A37C9"/>
    <w:rsid w:val="007A42D0"/>
    <w:rsid w:val="007A679D"/>
    <w:rsid w:val="007A73D8"/>
    <w:rsid w:val="007A7C4D"/>
    <w:rsid w:val="007B0E05"/>
    <w:rsid w:val="007B2DDF"/>
    <w:rsid w:val="007B480E"/>
    <w:rsid w:val="007B715E"/>
    <w:rsid w:val="007B7D32"/>
    <w:rsid w:val="007C09C2"/>
    <w:rsid w:val="007C0A2A"/>
    <w:rsid w:val="007C0AD4"/>
    <w:rsid w:val="007C179C"/>
    <w:rsid w:val="007C2A6C"/>
    <w:rsid w:val="007C34B2"/>
    <w:rsid w:val="007C41B1"/>
    <w:rsid w:val="007C5214"/>
    <w:rsid w:val="007C5483"/>
    <w:rsid w:val="007C5630"/>
    <w:rsid w:val="007C66F9"/>
    <w:rsid w:val="007C6B3C"/>
    <w:rsid w:val="007C6DD4"/>
    <w:rsid w:val="007C7EC9"/>
    <w:rsid w:val="007D2E5A"/>
    <w:rsid w:val="007D35AE"/>
    <w:rsid w:val="007D3627"/>
    <w:rsid w:val="007D48C2"/>
    <w:rsid w:val="007D7565"/>
    <w:rsid w:val="007D7ED8"/>
    <w:rsid w:val="007E0349"/>
    <w:rsid w:val="007E08C8"/>
    <w:rsid w:val="007E1038"/>
    <w:rsid w:val="007E1270"/>
    <w:rsid w:val="007E16DF"/>
    <w:rsid w:val="007E4ADE"/>
    <w:rsid w:val="007E4B74"/>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8C6"/>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3575"/>
    <w:rsid w:val="00845F53"/>
    <w:rsid w:val="0084604E"/>
    <w:rsid w:val="0084613D"/>
    <w:rsid w:val="008468DD"/>
    <w:rsid w:val="00847242"/>
    <w:rsid w:val="008515D2"/>
    <w:rsid w:val="0085269C"/>
    <w:rsid w:val="00852FC2"/>
    <w:rsid w:val="00853378"/>
    <w:rsid w:val="008536D1"/>
    <w:rsid w:val="008557A0"/>
    <w:rsid w:val="00857010"/>
    <w:rsid w:val="00860C2D"/>
    <w:rsid w:val="008626E9"/>
    <w:rsid w:val="0086317E"/>
    <w:rsid w:val="008644D9"/>
    <w:rsid w:val="0086475B"/>
    <w:rsid w:val="00864DA2"/>
    <w:rsid w:val="00867560"/>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007"/>
    <w:rsid w:val="008869FA"/>
    <w:rsid w:val="008875D7"/>
    <w:rsid w:val="00887CA4"/>
    <w:rsid w:val="00890CE5"/>
    <w:rsid w:val="00890F0D"/>
    <w:rsid w:val="008913B9"/>
    <w:rsid w:val="00892249"/>
    <w:rsid w:val="008924AD"/>
    <w:rsid w:val="008925E8"/>
    <w:rsid w:val="008935BA"/>
    <w:rsid w:val="008935FB"/>
    <w:rsid w:val="00894DAB"/>
    <w:rsid w:val="00894DBE"/>
    <w:rsid w:val="00895630"/>
    <w:rsid w:val="00897709"/>
    <w:rsid w:val="00897A1F"/>
    <w:rsid w:val="00897D6B"/>
    <w:rsid w:val="00897F5B"/>
    <w:rsid w:val="008A0DFD"/>
    <w:rsid w:val="008A167F"/>
    <w:rsid w:val="008A16E5"/>
    <w:rsid w:val="008A1BC0"/>
    <w:rsid w:val="008A259A"/>
    <w:rsid w:val="008A2A1E"/>
    <w:rsid w:val="008A360A"/>
    <w:rsid w:val="008A3C6C"/>
    <w:rsid w:val="008A46EF"/>
    <w:rsid w:val="008A6086"/>
    <w:rsid w:val="008A690A"/>
    <w:rsid w:val="008A76BA"/>
    <w:rsid w:val="008B11DC"/>
    <w:rsid w:val="008B3F0D"/>
    <w:rsid w:val="008B53DE"/>
    <w:rsid w:val="008B61E0"/>
    <w:rsid w:val="008B721D"/>
    <w:rsid w:val="008B7A75"/>
    <w:rsid w:val="008C0BA4"/>
    <w:rsid w:val="008C1528"/>
    <w:rsid w:val="008C17B2"/>
    <w:rsid w:val="008C1F7D"/>
    <w:rsid w:val="008C2FB4"/>
    <w:rsid w:val="008C45EF"/>
    <w:rsid w:val="008C5B26"/>
    <w:rsid w:val="008C678E"/>
    <w:rsid w:val="008D06C0"/>
    <w:rsid w:val="008D0E07"/>
    <w:rsid w:val="008D2C09"/>
    <w:rsid w:val="008D4AA2"/>
    <w:rsid w:val="008D50F1"/>
    <w:rsid w:val="008D59AC"/>
    <w:rsid w:val="008D5AB0"/>
    <w:rsid w:val="008E2369"/>
    <w:rsid w:val="008E2383"/>
    <w:rsid w:val="008E313C"/>
    <w:rsid w:val="008E4CF7"/>
    <w:rsid w:val="008E5557"/>
    <w:rsid w:val="008E59A1"/>
    <w:rsid w:val="008E5F2A"/>
    <w:rsid w:val="008E6355"/>
    <w:rsid w:val="008E68DD"/>
    <w:rsid w:val="008E7579"/>
    <w:rsid w:val="008E7D2B"/>
    <w:rsid w:val="008F19CE"/>
    <w:rsid w:val="008F1B81"/>
    <w:rsid w:val="008F2156"/>
    <w:rsid w:val="008F2B68"/>
    <w:rsid w:val="008F4650"/>
    <w:rsid w:val="008F4E2D"/>
    <w:rsid w:val="00900432"/>
    <w:rsid w:val="00900B13"/>
    <w:rsid w:val="00900DDA"/>
    <w:rsid w:val="00902C11"/>
    <w:rsid w:val="009037F1"/>
    <w:rsid w:val="00903A7A"/>
    <w:rsid w:val="009040C8"/>
    <w:rsid w:val="00904AB3"/>
    <w:rsid w:val="00904CBD"/>
    <w:rsid w:val="009061B5"/>
    <w:rsid w:val="009064BA"/>
    <w:rsid w:val="009075EB"/>
    <w:rsid w:val="00910D2E"/>
    <w:rsid w:val="0091241D"/>
    <w:rsid w:val="009128F9"/>
    <w:rsid w:val="00912A92"/>
    <w:rsid w:val="00915DF7"/>
    <w:rsid w:val="0091603E"/>
    <w:rsid w:val="0091616E"/>
    <w:rsid w:val="00917584"/>
    <w:rsid w:val="009205EF"/>
    <w:rsid w:val="00921780"/>
    <w:rsid w:val="00921928"/>
    <w:rsid w:val="00922216"/>
    <w:rsid w:val="009222FE"/>
    <w:rsid w:val="00923539"/>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046"/>
    <w:rsid w:val="00956922"/>
    <w:rsid w:val="00956DDC"/>
    <w:rsid w:val="00956EAB"/>
    <w:rsid w:val="009606BE"/>
    <w:rsid w:val="009608D5"/>
    <w:rsid w:val="00960CF6"/>
    <w:rsid w:val="0096185A"/>
    <w:rsid w:val="00961A31"/>
    <w:rsid w:val="00962690"/>
    <w:rsid w:val="00963D58"/>
    <w:rsid w:val="00964273"/>
    <w:rsid w:val="009654F3"/>
    <w:rsid w:val="009665A3"/>
    <w:rsid w:val="00970FE4"/>
    <w:rsid w:val="00971A87"/>
    <w:rsid w:val="009724CC"/>
    <w:rsid w:val="009731A0"/>
    <w:rsid w:val="00973285"/>
    <w:rsid w:val="0097379C"/>
    <w:rsid w:val="009743C4"/>
    <w:rsid w:val="00975821"/>
    <w:rsid w:val="00975E72"/>
    <w:rsid w:val="00976EAE"/>
    <w:rsid w:val="009801D7"/>
    <w:rsid w:val="00980722"/>
    <w:rsid w:val="009822AA"/>
    <w:rsid w:val="00982AFF"/>
    <w:rsid w:val="00984E7C"/>
    <w:rsid w:val="0098633C"/>
    <w:rsid w:val="00986BB3"/>
    <w:rsid w:val="00986DB9"/>
    <w:rsid w:val="009902DE"/>
    <w:rsid w:val="00992D0D"/>
    <w:rsid w:val="009937EC"/>
    <w:rsid w:val="00995A17"/>
    <w:rsid w:val="0099674F"/>
    <w:rsid w:val="00996942"/>
    <w:rsid w:val="00996B7C"/>
    <w:rsid w:val="009A003C"/>
    <w:rsid w:val="009A075D"/>
    <w:rsid w:val="009A092E"/>
    <w:rsid w:val="009A1A5E"/>
    <w:rsid w:val="009A1CEC"/>
    <w:rsid w:val="009A24E4"/>
    <w:rsid w:val="009A3400"/>
    <w:rsid w:val="009A3773"/>
    <w:rsid w:val="009A4050"/>
    <w:rsid w:val="009A465C"/>
    <w:rsid w:val="009A480F"/>
    <w:rsid w:val="009A6263"/>
    <w:rsid w:val="009A68D3"/>
    <w:rsid w:val="009A69A7"/>
    <w:rsid w:val="009A6A33"/>
    <w:rsid w:val="009B0176"/>
    <w:rsid w:val="009B5A67"/>
    <w:rsid w:val="009B5EEF"/>
    <w:rsid w:val="009B60FA"/>
    <w:rsid w:val="009B61C8"/>
    <w:rsid w:val="009B71EF"/>
    <w:rsid w:val="009C15A7"/>
    <w:rsid w:val="009C197C"/>
    <w:rsid w:val="009C33DA"/>
    <w:rsid w:val="009C363C"/>
    <w:rsid w:val="009C482B"/>
    <w:rsid w:val="009C5B02"/>
    <w:rsid w:val="009C6D47"/>
    <w:rsid w:val="009C78B9"/>
    <w:rsid w:val="009C7B15"/>
    <w:rsid w:val="009D0C7D"/>
    <w:rsid w:val="009D15F1"/>
    <w:rsid w:val="009D3AC0"/>
    <w:rsid w:val="009D3C31"/>
    <w:rsid w:val="009D3C69"/>
    <w:rsid w:val="009D42FA"/>
    <w:rsid w:val="009D6AD4"/>
    <w:rsid w:val="009E0E28"/>
    <w:rsid w:val="009E2C6A"/>
    <w:rsid w:val="009E6FA0"/>
    <w:rsid w:val="009E7885"/>
    <w:rsid w:val="009F0BCC"/>
    <w:rsid w:val="009F0D66"/>
    <w:rsid w:val="009F1EAB"/>
    <w:rsid w:val="009F226F"/>
    <w:rsid w:val="009F282D"/>
    <w:rsid w:val="009F2A54"/>
    <w:rsid w:val="009F40CE"/>
    <w:rsid w:val="009F469D"/>
    <w:rsid w:val="009F4AC2"/>
    <w:rsid w:val="009F4AED"/>
    <w:rsid w:val="009F6684"/>
    <w:rsid w:val="00A0065D"/>
    <w:rsid w:val="00A01736"/>
    <w:rsid w:val="00A01D9B"/>
    <w:rsid w:val="00A05F8F"/>
    <w:rsid w:val="00A06009"/>
    <w:rsid w:val="00A0766C"/>
    <w:rsid w:val="00A07829"/>
    <w:rsid w:val="00A10ED0"/>
    <w:rsid w:val="00A1112B"/>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44F"/>
    <w:rsid w:val="00A51FEA"/>
    <w:rsid w:val="00A525B2"/>
    <w:rsid w:val="00A55621"/>
    <w:rsid w:val="00A579A5"/>
    <w:rsid w:val="00A60480"/>
    <w:rsid w:val="00A60E3B"/>
    <w:rsid w:val="00A62F63"/>
    <w:rsid w:val="00A63EE8"/>
    <w:rsid w:val="00A65D49"/>
    <w:rsid w:val="00A66CA4"/>
    <w:rsid w:val="00A7009E"/>
    <w:rsid w:val="00A7032B"/>
    <w:rsid w:val="00A71F68"/>
    <w:rsid w:val="00A73932"/>
    <w:rsid w:val="00A75C6A"/>
    <w:rsid w:val="00A76008"/>
    <w:rsid w:val="00A76A81"/>
    <w:rsid w:val="00A80F85"/>
    <w:rsid w:val="00A813CE"/>
    <w:rsid w:val="00A8230B"/>
    <w:rsid w:val="00A82F97"/>
    <w:rsid w:val="00A834C6"/>
    <w:rsid w:val="00A84145"/>
    <w:rsid w:val="00A84AB6"/>
    <w:rsid w:val="00A84F70"/>
    <w:rsid w:val="00A854B1"/>
    <w:rsid w:val="00A858D5"/>
    <w:rsid w:val="00A85911"/>
    <w:rsid w:val="00A875AE"/>
    <w:rsid w:val="00A91F6A"/>
    <w:rsid w:val="00A92814"/>
    <w:rsid w:val="00A9376B"/>
    <w:rsid w:val="00A93C25"/>
    <w:rsid w:val="00A94BF6"/>
    <w:rsid w:val="00A94FB2"/>
    <w:rsid w:val="00A975F6"/>
    <w:rsid w:val="00A97A02"/>
    <w:rsid w:val="00AA195B"/>
    <w:rsid w:val="00AA45FC"/>
    <w:rsid w:val="00AA485F"/>
    <w:rsid w:val="00AA4C46"/>
    <w:rsid w:val="00AA75C7"/>
    <w:rsid w:val="00AB0CDC"/>
    <w:rsid w:val="00AB2FE3"/>
    <w:rsid w:val="00AB3813"/>
    <w:rsid w:val="00AB4370"/>
    <w:rsid w:val="00AB5819"/>
    <w:rsid w:val="00AB5DBF"/>
    <w:rsid w:val="00AC00E5"/>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5F0"/>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25A3"/>
    <w:rsid w:val="00B048C6"/>
    <w:rsid w:val="00B05289"/>
    <w:rsid w:val="00B0548A"/>
    <w:rsid w:val="00B0557C"/>
    <w:rsid w:val="00B07257"/>
    <w:rsid w:val="00B073CA"/>
    <w:rsid w:val="00B077A6"/>
    <w:rsid w:val="00B119CC"/>
    <w:rsid w:val="00B11AE4"/>
    <w:rsid w:val="00B11C08"/>
    <w:rsid w:val="00B12A0D"/>
    <w:rsid w:val="00B12E93"/>
    <w:rsid w:val="00B13F6A"/>
    <w:rsid w:val="00B1400B"/>
    <w:rsid w:val="00B1467D"/>
    <w:rsid w:val="00B1552B"/>
    <w:rsid w:val="00B15605"/>
    <w:rsid w:val="00B16808"/>
    <w:rsid w:val="00B17C3E"/>
    <w:rsid w:val="00B22A90"/>
    <w:rsid w:val="00B2385B"/>
    <w:rsid w:val="00B23DFF"/>
    <w:rsid w:val="00B24319"/>
    <w:rsid w:val="00B24528"/>
    <w:rsid w:val="00B250D4"/>
    <w:rsid w:val="00B267D7"/>
    <w:rsid w:val="00B26EC7"/>
    <w:rsid w:val="00B27A2B"/>
    <w:rsid w:val="00B27BCA"/>
    <w:rsid w:val="00B31A45"/>
    <w:rsid w:val="00B322BE"/>
    <w:rsid w:val="00B32502"/>
    <w:rsid w:val="00B33F7A"/>
    <w:rsid w:val="00B34913"/>
    <w:rsid w:val="00B3517F"/>
    <w:rsid w:val="00B35493"/>
    <w:rsid w:val="00B35724"/>
    <w:rsid w:val="00B35A33"/>
    <w:rsid w:val="00B35F99"/>
    <w:rsid w:val="00B36577"/>
    <w:rsid w:val="00B36807"/>
    <w:rsid w:val="00B36D27"/>
    <w:rsid w:val="00B3719B"/>
    <w:rsid w:val="00B37C32"/>
    <w:rsid w:val="00B404C8"/>
    <w:rsid w:val="00B41640"/>
    <w:rsid w:val="00B41A9D"/>
    <w:rsid w:val="00B41E2A"/>
    <w:rsid w:val="00B44747"/>
    <w:rsid w:val="00B44E02"/>
    <w:rsid w:val="00B4563F"/>
    <w:rsid w:val="00B46383"/>
    <w:rsid w:val="00B4731C"/>
    <w:rsid w:val="00B474D9"/>
    <w:rsid w:val="00B47F69"/>
    <w:rsid w:val="00B517C4"/>
    <w:rsid w:val="00B52A0B"/>
    <w:rsid w:val="00B52ACE"/>
    <w:rsid w:val="00B54114"/>
    <w:rsid w:val="00B54BE3"/>
    <w:rsid w:val="00B54C5F"/>
    <w:rsid w:val="00B56E68"/>
    <w:rsid w:val="00B608E1"/>
    <w:rsid w:val="00B62E9D"/>
    <w:rsid w:val="00B65A75"/>
    <w:rsid w:val="00B6736F"/>
    <w:rsid w:val="00B71527"/>
    <w:rsid w:val="00B725D0"/>
    <w:rsid w:val="00B72E7B"/>
    <w:rsid w:val="00B73568"/>
    <w:rsid w:val="00B736A4"/>
    <w:rsid w:val="00B73760"/>
    <w:rsid w:val="00B73B1D"/>
    <w:rsid w:val="00B73C69"/>
    <w:rsid w:val="00B73EE5"/>
    <w:rsid w:val="00B813A8"/>
    <w:rsid w:val="00B825AD"/>
    <w:rsid w:val="00B82C2C"/>
    <w:rsid w:val="00B82E6B"/>
    <w:rsid w:val="00B84701"/>
    <w:rsid w:val="00B85FB8"/>
    <w:rsid w:val="00B86072"/>
    <w:rsid w:val="00B863D7"/>
    <w:rsid w:val="00B8676E"/>
    <w:rsid w:val="00B90AB5"/>
    <w:rsid w:val="00B929D1"/>
    <w:rsid w:val="00B940EF"/>
    <w:rsid w:val="00B96B49"/>
    <w:rsid w:val="00B9757E"/>
    <w:rsid w:val="00B97FAF"/>
    <w:rsid w:val="00BA0201"/>
    <w:rsid w:val="00BA0FDD"/>
    <w:rsid w:val="00BA1069"/>
    <w:rsid w:val="00BA3689"/>
    <w:rsid w:val="00BA4880"/>
    <w:rsid w:val="00BA5468"/>
    <w:rsid w:val="00BB02B0"/>
    <w:rsid w:val="00BB486A"/>
    <w:rsid w:val="00BB4C18"/>
    <w:rsid w:val="00BB585A"/>
    <w:rsid w:val="00BB73AA"/>
    <w:rsid w:val="00BC06DE"/>
    <w:rsid w:val="00BC1948"/>
    <w:rsid w:val="00BC27CD"/>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174E"/>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16A75"/>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4580E"/>
    <w:rsid w:val="00C45AA9"/>
    <w:rsid w:val="00C47356"/>
    <w:rsid w:val="00C51A4E"/>
    <w:rsid w:val="00C53381"/>
    <w:rsid w:val="00C548A9"/>
    <w:rsid w:val="00C54B6C"/>
    <w:rsid w:val="00C570E2"/>
    <w:rsid w:val="00C6015A"/>
    <w:rsid w:val="00C61548"/>
    <w:rsid w:val="00C61AFF"/>
    <w:rsid w:val="00C61EAC"/>
    <w:rsid w:val="00C6202A"/>
    <w:rsid w:val="00C6424D"/>
    <w:rsid w:val="00C64672"/>
    <w:rsid w:val="00C64CDD"/>
    <w:rsid w:val="00C6514D"/>
    <w:rsid w:val="00C66F99"/>
    <w:rsid w:val="00C677D9"/>
    <w:rsid w:val="00C67CED"/>
    <w:rsid w:val="00C7194D"/>
    <w:rsid w:val="00C71EB6"/>
    <w:rsid w:val="00C724F4"/>
    <w:rsid w:val="00C728DD"/>
    <w:rsid w:val="00C72F33"/>
    <w:rsid w:val="00C74D41"/>
    <w:rsid w:val="00C74EB6"/>
    <w:rsid w:val="00C76011"/>
    <w:rsid w:val="00C7651B"/>
    <w:rsid w:val="00C81A1E"/>
    <w:rsid w:val="00C825C3"/>
    <w:rsid w:val="00C829C7"/>
    <w:rsid w:val="00C82A75"/>
    <w:rsid w:val="00C83972"/>
    <w:rsid w:val="00C85943"/>
    <w:rsid w:val="00C85CDB"/>
    <w:rsid w:val="00C85DE3"/>
    <w:rsid w:val="00C8729A"/>
    <w:rsid w:val="00C879C1"/>
    <w:rsid w:val="00C9009B"/>
    <w:rsid w:val="00C91070"/>
    <w:rsid w:val="00C910B2"/>
    <w:rsid w:val="00C92C0A"/>
    <w:rsid w:val="00C96B8B"/>
    <w:rsid w:val="00C97160"/>
    <w:rsid w:val="00C97E68"/>
    <w:rsid w:val="00CA02BA"/>
    <w:rsid w:val="00CA0302"/>
    <w:rsid w:val="00CA09C7"/>
    <w:rsid w:val="00CA1A7B"/>
    <w:rsid w:val="00CA1FF6"/>
    <w:rsid w:val="00CA22C8"/>
    <w:rsid w:val="00CA22DB"/>
    <w:rsid w:val="00CA2327"/>
    <w:rsid w:val="00CA2E93"/>
    <w:rsid w:val="00CA4D3A"/>
    <w:rsid w:val="00CA514C"/>
    <w:rsid w:val="00CA540A"/>
    <w:rsid w:val="00CA549D"/>
    <w:rsid w:val="00CA6BFB"/>
    <w:rsid w:val="00CB00D3"/>
    <w:rsid w:val="00CB04B2"/>
    <w:rsid w:val="00CB04C6"/>
    <w:rsid w:val="00CB2733"/>
    <w:rsid w:val="00CB2F31"/>
    <w:rsid w:val="00CB4927"/>
    <w:rsid w:val="00CB5B58"/>
    <w:rsid w:val="00CB5F56"/>
    <w:rsid w:val="00CB7160"/>
    <w:rsid w:val="00CB74F1"/>
    <w:rsid w:val="00CB7F84"/>
    <w:rsid w:val="00CB7FE9"/>
    <w:rsid w:val="00CC0079"/>
    <w:rsid w:val="00CC1687"/>
    <w:rsid w:val="00CC5599"/>
    <w:rsid w:val="00CC577C"/>
    <w:rsid w:val="00CC63AF"/>
    <w:rsid w:val="00CC6635"/>
    <w:rsid w:val="00CD04AF"/>
    <w:rsid w:val="00CD058B"/>
    <w:rsid w:val="00CD193C"/>
    <w:rsid w:val="00CD2631"/>
    <w:rsid w:val="00CD2A49"/>
    <w:rsid w:val="00CD3F6F"/>
    <w:rsid w:val="00CD4898"/>
    <w:rsid w:val="00CD6A5B"/>
    <w:rsid w:val="00CD6D1D"/>
    <w:rsid w:val="00CD6E05"/>
    <w:rsid w:val="00CD6F99"/>
    <w:rsid w:val="00CD7D35"/>
    <w:rsid w:val="00CD7E59"/>
    <w:rsid w:val="00CE0F03"/>
    <w:rsid w:val="00CE2D31"/>
    <w:rsid w:val="00CE301E"/>
    <w:rsid w:val="00CE3279"/>
    <w:rsid w:val="00CE4908"/>
    <w:rsid w:val="00CE4932"/>
    <w:rsid w:val="00CE7974"/>
    <w:rsid w:val="00CE7A5A"/>
    <w:rsid w:val="00CE7C7A"/>
    <w:rsid w:val="00CF0773"/>
    <w:rsid w:val="00CF145A"/>
    <w:rsid w:val="00CF2121"/>
    <w:rsid w:val="00CF3592"/>
    <w:rsid w:val="00CF4384"/>
    <w:rsid w:val="00CF47FF"/>
    <w:rsid w:val="00D00DBD"/>
    <w:rsid w:val="00D0250D"/>
    <w:rsid w:val="00D02873"/>
    <w:rsid w:val="00D02B18"/>
    <w:rsid w:val="00D02B50"/>
    <w:rsid w:val="00D02E5F"/>
    <w:rsid w:val="00D02F37"/>
    <w:rsid w:val="00D030CA"/>
    <w:rsid w:val="00D03EF9"/>
    <w:rsid w:val="00D05702"/>
    <w:rsid w:val="00D0589D"/>
    <w:rsid w:val="00D05C11"/>
    <w:rsid w:val="00D06181"/>
    <w:rsid w:val="00D06A14"/>
    <w:rsid w:val="00D07555"/>
    <w:rsid w:val="00D10DEE"/>
    <w:rsid w:val="00D11B37"/>
    <w:rsid w:val="00D11F17"/>
    <w:rsid w:val="00D124ED"/>
    <w:rsid w:val="00D15C48"/>
    <w:rsid w:val="00D160B4"/>
    <w:rsid w:val="00D167B5"/>
    <w:rsid w:val="00D2317F"/>
    <w:rsid w:val="00D24383"/>
    <w:rsid w:val="00D24F0B"/>
    <w:rsid w:val="00D2520A"/>
    <w:rsid w:val="00D263E6"/>
    <w:rsid w:val="00D26D88"/>
    <w:rsid w:val="00D27A1F"/>
    <w:rsid w:val="00D27C3D"/>
    <w:rsid w:val="00D27C46"/>
    <w:rsid w:val="00D27E26"/>
    <w:rsid w:val="00D31820"/>
    <w:rsid w:val="00D32CEF"/>
    <w:rsid w:val="00D3481E"/>
    <w:rsid w:val="00D35F55"/>
    <w:rsid w:val="00D36720"/>
    <w:rsid w:val="00D37A18"/>
    <w:rsid w:val="00D4001A"/>
    <w:rsid w:val="00D41B33"/>
    <w:rsid w:val="00D4366D"/>
    <w:rsid w:val="00D447E2"/>
    <w:rsid w:val="00D4493B"/>
    <w:rsid w:val="00D4496F"/>
    <w:rsid w:val="00D50E7B"/>
    <w:rsid w:val="00D51493"/>
    <w:rsid w:val="00D5170C"/>
    <w:rsid w:val="00D51ADB"/>
    <w:rsid w:val="00D53DA8"/>
    <w:rsid w:val="00D53FED"/>
    <w:rsid w:val="00D551C8"/>
    <w:rsid w:val="00D552CA"/>
    <w:rsid w:val="00D56715"/>
    <w:rsid w:val="00D56A98"/>
    <w:rsid w:val="00D576E3"/>
    <w:rsid w:val="00D57B57"/>
    <w:rsid w:val="00D65217"/>
    <w:rsid w:val="00D65C45"/>
    <w:rsid w:val="00D65F56"/>
    <w:rsid w:val="00D66FBB"/>
    <w:rsid w:val="00D67116"/>
    <w:rsid w:val="00D67136"/>
    <w:rsid w:val="00D676F1"/>
    <w:rsid w:val="00D7062D"/>
    <w:rsid w:val="00D7148D"/>
    <w:rsid w:val="00D7271A"/>
    <w:rsid w:val="00D72EDF"/>
    <w:rsid w:val="00D731D8"/>
    <w:rsid w:val="00D735CE"/>
    <w:rsid w:val="00D74837"/>
    <w:rsid w:val="00D75D2E"/>
    <w:rsid w:val="00D75DF2"/>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59C3"/>
    <w:rsid w:val="00D9605B"/>
    <w:rsid w:val="00D9692D"/>
    <w:rsid w:val="00D96BF7"/>
    <w:rsid w:val="00D96EED"/>
    <w:rsid w:val="00D97710"/>
    <w:rsid w:val="00DA16AB"/>
    <w:rsid w:val="00DA2611"/>
    <w:rsid w:val="00DA26CB"/>
    <w:rsid w:val="00DA2725"/>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0BA1"/>
    <w:rsid w:val="00DE20D5"/>
    <w:rsid w:val="00DE2645"/>
    <w:rsid w:val="00DE434F"/>
    <w:rsid w:val="00DE58AD"/>
    <w:rsid w:val="00DE6682"/>
    <w:rsid w:val="00DF0BFD"/>
    <w:rsid w:val="00DF3304"/>
    <w:rsid w:val="00DF363A"/>
    <w:rsid w:val="00DF4247"/>
    <w:rsid w:val="00DF4884"/>
    <w:rsid w:val="00DF5D24"/>
    <w:rsid w:val="00DF6CF5"/>
    <w:rsid w:val="00E0101F"/>
    <w:rsid w:val="00E013CA"/>
    <w:rsid w:val="00E015A6"/>
    <w:rsid w:val="00E016BE"/>
    <w:rsid w:val="00E0476B"/>
    <w:rsid w:val="00E06202"/>
    <w:rsid w:val="00E0773D"/>
    <w:rsid w:val="00E10F6A"/>
    <w:rsid w:val="00E11270"/>
    <w:rsid w:val="00E113BD"/>
    <w:rsid w:val="00E11428"/>
    <w:rsid w:val="00E12A87"/>
    <w:rsid w:val="00E12B26"/>
    <w:rsid w:val="00E138EB"/>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2734"/>
    <w:rsid w:val="00E43FFC"/>
    <w:rsid w:val="00E4681A"/>
    <w:rsid w:val="00E5159F"/>
    <w:rsid w:val="00E52AD1"/>
    <w:rsid w:val="00E53039"/>
    <w:rsid w:val="00E5354D"/>
    <w:rsid w:val="00E53B6E"/>
    <w:rsid w:val="00E53FD6"/>
    <w:rsid w:val="00E54C19"/>
    <w:rsid w:val="00E54C76"/>
    <w:rsid w:val="00E55478"/>
    <w:rsid w:val="00E554DA"/>
    <w:rsid w:val="00E603C9"/>
    <w:rsid w:val="00E61543"/>
    <w:rsid w:val="00E6241D"/>
    <w:rsid w:val="00E62707"/>
    <w:rsid w:val="00E632CE"/>
    <w:rsid w:val="00E63942"/>
    <w:rsid w:val="00E651CB"/>
    <w:rsid w:val="00E65E27"/>
    <w:rsid w:val="00E70D05"/>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08"/>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A7D99"/>
    <w:rsid w:val="00EB2376"/>
    <w:rsid w:val="00EB3E10"/>
    <w:rsid w:val="00EB41BE"/>
    <w:rsid w:val="00EB6182"/>
    <w:rsid w:val="00EB6542"/>
    <w:rsid w:val="00EB6B37"/>
    <w:rsid w:val="00EB76E0"/>
    <w:rsid w:val="00EC1205"/>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1541"/>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2B93"/>
    <w:rsid w:val="00F23732"/>
    <w:rsid w:val="00F23982"/>
    <w:rsid w:val="00F265E7"/>
    <w:rsid w:val="00F300AB"/>
    <w:rsid w:val="00F30442"/>
    <w:rsid w:val="00F312AC"/>
    <w:rsid w:val="00F313E5"/>
    <w:rsid w:val="00F32E21"/>
    <w:rsid w:val="00F336A9"/>
    <w:rsid w:val="00F33FD6"/>
    <w:rsid w:val="00F344A2"/>
    <w:rsid w:val="00F344B2"/>
    <w:rsid w:val="00F350C4"/>
    <w:rsid w:val="00F35815"/>
    <w:rsid w:val="00F36062"/>
    <w:rsid w:val="00F36D19"/>
    <w:rsid w:val="00F37047"/>
    <w:rsid w:val="00F43160"/>
    <w:rsid w:val="00F43268"/>
    <w:rsid w:val="00F435BA"/>
    <w:rsid w:val="00F43E15"/>
    <w:rsid w:val="00F45DC0"/>
    <w:rsid w:val="00F47246"/>
    <w:rsid w:val="00F5060B"/>
    <w:rsid w:val="00F50EF0"/>
    <w:rsid w:val="00F514CA"/>
    <w:rsid w:val="00F54A07"/>
    <w:rsid w:val="00F55FFD"/>
    <w:rsid w:val="00F56301"/>
    <w:rsid w:val="00F566F5"/>
    <w:rsid w:val="00F6216F"/>
    <w:rsid w:val="00F62A2A"/>
    <w:rsid w:val="00F6314A"/>
    <w:rsid w:val="00F6319F"/>
    <w:rsid w:val="00F636CF"/>
    <w:rsid w:val="00F63FC0"/>
    <w:rsid w:val="00F645C7"/>
    <w:rsid w:val="00F64712"/>
    <w:rsid w:val="00F670FA"/>
    <w:rsid w:val="00F676CA"/>
    <w:rsid w:val="00F677B8"/>
    <w:rsid w:val="00F67DFF"/>
    <w:rsid w:val="00F700F0"/>
    <w:rsid w:val="00F70EAB"/>
    <w:rsid w:val="00F719F3"/>
    <w:rsid w:val="00F72BF7"/>
    <w:rsid w:val="00F73C38"/>
    <w:rsid w:val="00F73E63"/>
    <w:rsid w:val="00F770E1"/>
    <w:rsid w:val="00F8035E"/>
    <w:rsid w:val="00F80439"/>
    <w:rsid w:val="00F833CD"/>
    <w:rsid w:val="00F84562"/>
    <w:rsid w:val="00F84852"/>
    <w:rsid w:val="00F84883"/>
    <w:rsid w:val="00F84BDD"/>
    <w:rsid w:val="00F85810"/>
    <w:rsid w:val="00F86E41"/>
    <w:rsid w:val="00F906C0"/>
    <w:rsid w:val="00F91429"/>
    <w:rsid w:val="00F92FC0"/>
    <w:rsid w:val="00F93069"/>
    <w:rsid w:val="00F953D5"/>
    <w:rsid w:val="00F961A8"/>
    <w:rsid w:val="00F976B5"/>
    <w:rsid w:val="00FA0AA0"/>
    <w:rsid w:val="00FA1369"/>
    <w:rsid w:val="00FA14A6"/>
    <w:rsid w:val="00FA30CD"/>
    <w:rsid w:val="00FA46B9"/>
    <w:rsid w:val="00FA4864"/>
    <w:rsid w:val="00FA55B7"/>
    <w:rsid w:val="00FA6018"/>
    <w:rsid w:val="00FA699F"/>
    <w:rsid w:val="00FA6B63"/>
    <w:rsid w:val="00FA741B"/>
    <w:rsid w:val="00FA7F83"/>
    <w:rsid w:val="00FB0263"/>
    <w:rsid w:val="00FB0F8F"/>
    <w:rsid w:val="00FB246A"/>
    <w:rsid w:val="00FB29EF"/>
    <w:rsid w:val="00FB399B"/>
    <w:rsid w:val="00FB3F98"/>
    <w:rsid w:val="00FB5B27"/>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1.png"/><Relationship Id="rId107" Type="http://schemas.openxmlformats.org/officeDocument/2006/relationships/hyperlink" Target="http://localhost:4200" TargetMode="External"/><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client.com" TargetMode="External"/><Relationship Id="rId79" Type="http://schemas.openxmlformats.org/officeDocument/2006/relationships/image" Target="media/image63.png"/><Relationship Id="rId102"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hyperlink" Target="http://localhost:5103/api/ratings" TargetMode="External"/><Relationship Id="rId95" Type="http://schemas.openxmlformats.org/officeDocument/2006/relationships/image" Target="media/image7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4.png"/><Relationship Id="rId108" Type="http://schemas.openxmlformats.org/officeDocument/2006/relationships/image" Target="media/image87.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6.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localhost:5105/Authenticate/Callback" TargetMode="External"/><Relationship Id="rId99" Type="http://schemas.openxmlformats.org/officeDocument/2006/relationships/image" Target="media/image81.png"/><Relationship Id="rId101" Type="http://schemas.openxmlformats.org/officeDocument/2006/relationships/hyperlink" Target="https://git-scm.com/downloads" TargetMode="Externa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9.png"/><Relationship Id="rId104" Type="http://schemas.openxmlformats.org/officeDocument/2006/relationships/hyperlink" Target="https://docs.docker.com/engine/installation/"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266C2-26CF-4BA8-A9D7-282A8EDA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76A8CCBA</Template>
  <TotalTime>0</TotalTime>
  <Pages>56</Pages>
  <Words>6758</Words>
  <Characters>38524</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885</cp:revision>
  <dcterms:created xsi:type="dcterms:W3CDTF">2016-08-16T11:29:00Z</dcterms:created>
  <dcterms:modified xsi:type="dcterms:W3CDTF">2016-09-07T14:19:00Z</dcterms:modified>
</cp:coreProperties>
</file>